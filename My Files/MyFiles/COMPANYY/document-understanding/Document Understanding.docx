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5F8134" w14:textId="0279EECB" w:rsidR="004C50BE" w:rsidRPr="00B53332" w:rsidRDefault="00742908" w:rsidP="0E6F52AB">
      <w:pPr>
        <w:pStyle w:val="BodyTextVersion1"/>
        <w:rPr>
          <w:lang w:val="en-GB"/>
        </w:rPr>
      </w:pPr>
      <w:r w:rsidRPr="00317A86">
        <w:rPr>
          <w:noProof/>
        </w:rPr>
        <mc:AlternateContent>
          <mc:Choice Requires="wps">
            <w:drawing>
              <wp:anchor distT="45720" distB="45720" distL="114300" distR="114300" simplePos="0" relativeHeight="251658245" behindDoc="0" locked="0" layoutInCell="1" allowOverlap="1" wp14:anchorId="5AFDA572" wp14:editId="4FC0DC0E">
                <wp:simplePos x="0" y="0"/>
                <wp:positionH relativeFrom="margin">
                  <wp:align>center</wp:align>
                </wp:positionH>
                <wp:positionV relativeFrom="margin">
                  <wp:posOffset>5430520</wp:posOffset>
                </wp:positionV>
                <wp:extent cx="7526020" cy="832485"/>
                <wp:effectExtent l="0" t="0" r="0" b="0"/>
                <wp:wrapSquare wrapText="bothSides"/>
                <wp:docPr id="706354850" name="Text Box 2" descr="P10TB28bA#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6020" cy="832485"/>
                        </a:xfrm>
                        <a:prstGeom prst="rect">
                          <a:avLst/>
                        </a:prstGeom>
                        <a:noFill/>
                        <a:ln w="9525" cap="flat" cmpd="sng" algn="ctr">
                          <a:solidFill>
                            <a:prstClr val="black">
                              <a:alpha val="0"/>
                            </a:prstClr>
                          </a:solidFill>
                          <a:prstDash val="solid"/>
                          <a:miter lim="800000"/>
                          <a:headEnd type="none" w="med" len="med"/>
                          <a:tailEnd type="none" w="med" len="med"/>
                        </a:ln>
                      </wps:spPr>
                      <wps:txbx>
                        <w:txbxContent>
                          <w:p w14:paraId="3B19AA06" w14:textId="4A165B05" w:rsidR="00A96AC7" w:rsidRPr="00CD7CBB" w:rsidRDefault="00A96AC7" w:rsidP="00A96AC7">
                            <w:pPr>
                              <w:pStyle w:val="BodyTextVersion1"/>
                              <w:spacing w:after="0"/>
                              <w:jc w:val="center"/>
                              <w:rPr>
                                <w:b/>
                                <w:bCs/>
                              </w:rPr>
                            </w:pPr>
                            <w:r w:rsidRPr="00BC7A48">
                              <w:rPr>
                                <w:b/>
                                <w:bCs/>
                              </w:rPr>
                              <w:t>Prepared by</w:t>
                            </w:r>
                            <w:r w:rsidRPr="009E31F9">
                              <w:rPr>
                                <w:b/>
                                <w:bCs/>
                                <w:highlight w:val="yellow"/>
                              </w:rPr>
                              <w:t>:</w:t>
                            </w:r>
                            <w:r w:rsidRPr="009E31F9">
                              <w:rPr>
                                <w:highlight w:val="yellow"/>
                              </w:rPr>
                              <w:t xml:space="preserve"> </w:t>
                            </w:r>
                            <w:r w:rsidR="00CD7CBB" w:rsidRPr="00CD7CBB">
                              <w:rPr>
                                <w:b/>
                                <w:bCs/>
                                <w:highlight w:val="yellow"/>
                              </w:rPr>
                              <w:t>Sinchana Ramesh</w:t>
                            </w:r>
                            <w:r w:rsidRPr="00CD7CBB">
                              <w:rPr>
                                <w:b/>
                                <w:bCs/>
                                <w:highlight w:val="yellow"/>
                              </w:rPr>
                              <w:t xml:space="preserve"> | </w:t>
                            </w:r>
                            <w:r w:rsidR="00CD7CBB" w:rsidRPr="00CD7CBB">
                              <w:rPr>
                                <w:b/>
                                <w:bCs/>
                                <w:highlight w:val="yellow"/>
                              </w:rPr>
                              <w:t>14</w:t>
                            </w:r>
                            <w:r w:rsidR="009E31F9" w:rsidRPr="00CD7CBB">
                              <w:rPr>
                                <w:b/>
                                <w:bCs/>
                                <w:highlight w:val="yellow"/>
                              </w:rPr>
                              <w:t xml:space="preserve"> June 2024</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FDA572" id="_x0000_t202" coordsize="21600,21600" o:spt="202" path="m,l,21600r21600,l21600,xe">
                <v:stroke joinstyle="miter"/>
                <v:path gradientshapeok="t" o:connecttype="rect"/>
              </v:shapetype>
              <v:shape id="Text Box 2" o:spid="_x0000_s1026" type="#_x0000_t202" alt="P10TB28bA#y1" style="position:absolute;left:0;text-align:left;margin-left:0;margin-top:427.6pt;width:592.6pt;height:65.5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" filled="f">
                <v:stroke opacity="0"/>
                <v:textbox inset="0,0,0,0">
                  <w:txbxContent>
                    <w:p w14:paraId="3B19AA06" w14:textId="4A165B05" w:rsidR="00A96AC7" w:rsidRPr="00CD7CBB" w:rsidRDefault="00A96AC7" w:rsidP="00A96AC7">
                      <w:pPr>
                        <w:pStyle w:val="BodyTextVersion1"/>
                        <w:spacing w:after="0"/>
                        <w:jc w:val="center"/>
                        <w:rPr>
                          <w:b/>
                          <w:bCs/>
                        </w:rPr>
                      </w:pPr>
                      <w:r w:rsidRPr="00BC7A48">
                        <w:rPr>
                          <w:b/>
                          <w:bCs/>
                        </w:rPr>
                        <w:t>Prepared by</w:t>
                      </w:r>
                      <w:r w:rsidRPr="009E31F9">
                        <w:rPr>
                          <w:b/>
                          <w:bCs/>
                          <w:highlight w:val="yellow"/>
                        </w:rPr>
                        <w:t>:</w:t>
                      </w:r>
                      <w:r w:rsidRPr="009E31F9">
                        <w:rPr>
                          <w:highlight w:val="yellow"/>
                        </w:rPr>
                        <w:t xml:space="preserve"> </w:t>
                      </w:r>
                      <w:r w:rsidR="00CD7CBB" w:rsidRPr="00CD7CBB">
                        <w:rPr>
                          <w:b/>
                          <w:bCs/>
                          <w:highlight w:val="yellow"/>
                        </w:rPr>
                        <w:t>Sinchana Ramesh</w:t>
                      </w:r>
                      <w:r w:rsidRPr="00CD7CBB">
                        <w:rPr>
                          <w:b/>
                          <w:bCs/>
                          <w:highlight w:val="yellow"/>
                        </w:rPr>
                        <w:t xml:space="preserve"> | </w:t>
                      </w:r>
                      <w:r w:rsidR="00CD7CBB" w:rsidRPr="00CD7CBB">
                        <w:rPr>
                          <w:b/>
                          <w:bCs/>
                          <w:highlight w:val="yellow"/>
                        </w:rPr>
                        <w:t>14</w:t>
                      </w:r>
                      <w:r w:rsidR="009E31F9" w:rsidRPr="00CD7CBB">
                        <w:rPr>
                          <w:b/>
                          <w:bCs/>
                          <w:highlight w:val="yellow"/>
                        </w:rPr>
                        <w:t xml:space="preserve"> June 2024</w:t>
                      </w:r>
                    </w:p>
                  </w:txbxContent>
                </v:textbox>
                <w10:wrap type="square" anchorx="margin" anchory="margin"/>
              </v:shape>
            </w:pict>
          </mc:Fallback>
        </mc:AlternateContent>
      </w:r>
      <w:r w:rsidRPr="00A03E85">
        <w:rPr>
          <w:noProof/>
          <w:lang w:val="en-GB"/>
        </w:rPr>
        <w:drawing>
          <wp:anchor distT="0" distB="0" distL="114300" distR="114300" simplePos="0" relativeHeight="251658246" behindDoc="0" locked="0" layoutInCell="1" allowOverlap="1" wp14:anchorId="34C6F687" wp14:editId="4FEC7308">
            <wp:simplePos x="0" y="0"/>
            <wp:positionH relativeFrom="margin">
              <wp:align>center</wp:align>
            </wp:positionH>
            <wp:positionV relativeFrom="margin">
              <wp:posOffset>-215265</wp:posOffset>
            </wp:positionV>
            <wp:extent cx="1988185" cy="611505"/>
            <wp:effectExtent l="38100" t="0" r="107315" b="36195"/>
            <wp:wrapSquare wrapText="bothSides"/>
            <wp:docPr id="12" name="Version1-Logo-Negative-RGB" descr="P1#y2">
              <a:extLst xmlns:a="http://schemas.openxmlformats.org/drawingml/2006/main">
                <a:ext uri="{FF2B5EF4-FFF2-40B4-BE49-F238E27FC236}">
                  <a16:creationId xmlns:a16="http://schemas.microsoft.com/office/drawing/2014/main" id="{97F2475D-2762-F779-18C3-4797B7DF97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sion1-Logo-Negative-RGB" descr="P1#y2">
                      <a:extLst>
                        <a:ext uri="{FF2B5EF4-FFF2-40B4-BE49-F238E27FC236}">
                          <a16:creationId xmlns:a16="http://schemas.microsoft.com/office/drawing/2014/main" id="{97F2475D-2762-F779-18C3-4797B7DF9780}"/>
                        </a:ext>
                      </a:extLst>
                    </pic:cNvPr>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pic:blipFill>
                  <pic:spPr>
                    <a:xfrm>
                      <a:off x="0" y="0"/>
                      <a:ext cx="1988185" cy="611505"/>
                    </a:xfrm>
                    <a:prstGeom prst="rect">
                      <a:avLst/>
                    </a:prstGeom>
                    <a:effectLst>
                      <a:outerShdw blurRad="165100" sx="102000" sy="102000" algn="ctr" rotWithShape="0">
                        <a:schemeClr val="tx1">
                          <a:alpha val="20000"/>
                        </a:schemeClr>
                      </a:outerShdw>
                    </a:effectLst>
                  </pic:spPr>
                </pic:pic>
              </a:graphicData>
            </a:graphic>
            <wp14:sizeRelH relativeFrom="margin">
              <wp14:pctWidth>0</wp14:pctWidth>
            </wp14:sizeRelH>
            <wp14:sizeRelV relativeFrom="margin">
              <wp14:pctHeight>0</wp14:pctHeight>
            </wp14:sizeRelV>
          </wp:anchor>
        </w:drawing>
      </w:r>
      <w:r w:rsidR="00A96AC7">
        <w:rPr>
          <w:noProof/>
        </w:rPr>
        <w:drawing>
          <wp:anchor distT="0" distB="0" distL="114300" distR="114300" simplePos="0" relativeHeight="251658243" behindDoc="1" locked="0" layoutInCell="1" allowOverlap="1" wp14:anchorId="6E6AAA6B" wp14:editId="3FE6CDDC">
            <wp:simplePos x="0" y="0"/>
            <wp:positionH relativeFrom="margin">
              <wp:align>center</wp:align>
            </wp:positionH>
            <wp:positionV relativeFrom="margin">
              <wp:align>center</wp:align>
            </wp:positionV>
            <wp:extent cx="7526655" cy="10646410"/>
            <wp:effectExtent l="0" t="0" r="0" b="2540"/>
            <wp:wrapNone/>
            <wp:docPr id="1143603640" name="Picture 4"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03640" name="Picture 4" descr="P1#y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26655" cy="10646410"/>
                    </a:xfrm>
                    <a:prstGeom prst="rect">
                      <a:avLst/>
                    </a:prstGeom>
                  </pic:spPr>
                </pic:pic>
              </a:graphicData>
            </a:graphic>
            <wp14:sizeRelH relativeFrom="page">
              <wp14:pctWidth>0</wp14:pctWidth>
            </wp14:sizeRelH>
            <wp14:sizeRelV relativeFrom="page">
              <wp14:pctHeight>0</wp14:pctHeight>
            </wp14:sizeRelV>
          </wp:anchor>
        </w:drawing>
      </w:r>
    </w:p>
    <w:p w14:paraId="6CEC949C" w14:textId="77777777" w:rsidR="004C50BE" w:rsidRPr="00B53332" w:rsidRDefault="004C50BE" w:rsidP="0E6F52AB">
      <w:pPr>
        <w:pStyle w:val="BodyTextVersion1"/>
        <w:rPr>
          <w:lang w:val="en-GB"/>
        </w:rPr>
      </w:pPr>
    </w:p>
    <w:p w14:paraId="4B0E1404" w14:textId="77777777" w:rsidR="004C50BE" w:rsidRPr="00B53332" w:rsidRDefault="004C50BE" w:rsidP="0E6F52AB">
      <w:pPr>
        <w:pStyle w:val="BodyTextVersion1"/>
        <w:rPr>
          <w:lang w:val="en-GB"/>
        </w:rPr>
      </w:pPr>
    </w:p>
    <w:p w14:paraId="7622B44B" w14:textId="77777777" w:rsidR="004C50BE" w:rsidRPr="00B53332" w:rsidRDefault="004C50BE" w:rsidP="0E6F52AB">
      <w:pPr>
        <w:pStyle w:val="BodyTextVersion1"/>
        <w:rPr>
          <w:lang w:val="en-GB"/>
        </w:rPr>
      </w:pPr>
    </w:p>
    <w:p w14:paraId="2C6B8F18" w14:textId="77777777" w:rsidR="004C50BE" w:rsidRPr="00B53332" w:rsidRDefault="004C50BE" w:rsidP="0E6F52AB">
      <w:pPr>
        <w:pStyle w:val="BodyTextVersion1"/>
        <w:rPr>
          <w:lang w:val="en-GB"/>
        </w:rPr>
      </w:pPr>
    </w:p>
    <w:p w14:paraId="355D4A49" w14:textId="77777777" w:rsidR="004C50BE" w:rsidRPr="00B53332" w:rsidRDefault="004C50BE" w:rsidP="0E6F52AB">
      <w:pPr>
        <w:pStyle w:val="BodyTextVersion1"/>
        <w:rPr>
          <w:lang w:val="en-GB"/>
        </w:rPr>
      </w:pPr>
    </w:p>
    <w:p w14:paraId="56F79FB2" w14:textId="77777777" w:rsidR="004C50BE" w:rsidRPr="00B53332" w:rsidRDefault="004C50BE" w:rsidP="0E6F52AB">
      <w:pPr>
        <w:pStyle w:val="BodyTextVersion1"/>
        <w:rPr>
          <w:lang w:val="en-GB"/>
        </w:rPr>
      </w:pPr>
    </w:p>
    <w:p w14:paraId="74B64CF2" w14:textId="77777777" w:rsidR="004C50BE" w:rsidRPr="00B53332" w:rsidRDefault="004C50BE" w:rsidP="0E6F52AB">
      <w:pPr>
        <w:pStyle w:val="BodyTextVersion1"/>
        <w:rPr>
          <w:lang w:val="en-GB"/>
        </w:rPr>
      </w:pPr>
    </w:p>
    <w:p w14:paraId="10B2E597" w14:textId="77777777" w:rsidR="004C50BE" w:rsidRPr="00B53332" w:rsidRDefault="004C50BE" w:rsidP="0E6F52AB">
      <w:pPr>
        <w:pStyle w:val="BodyTextVersion1"/>
        <w:rPr>
          <w:lang w:val="en-GB"/>
        </w:rPr>
      </w:pPr>
    </w:p>
    <w:p w14:paraId="3A1E8721" w14:textId="77777777" w:rsidR="004C50BE" w:rsidRPr="00B53332" w:rsidRDefault="004C50BE" w:rsidP="0E6F52AB">
      <w:pPr>
        <w:pStyle w:val="BodyTextVersion1"/>
        <w:rPr>
          <w:lang w:val="en-GB"/>
        </w:rPr>
      </w:pPr>
    </w:p>
    <w:p w14:paraId="4032DC72" w14:textId="77777777" w:rsidR="004C50BE" w:rsidRPr="00B53332" w:rsidRDefault="004C50BE" w:rsidP="0E6F52AB">
      <w:pPr>
        <w:pStyle w:val="BodyTextVersion1"/>
        <w:rPr>
          <w:lang w:val="en-GB"/>
        </w:rPr>
      </w:pPr>
    </w:p>
    <w:p w14:paraId="7A3FEAFC" w14:textId="1ACA89E9" w:rsidR="004C50BE" w:rsidRPr="00B53332" w:rsidRDefault="00CD7CBB" w:rsidP="0E6F52AB">
      <w:pPr>
        <w:pStyle w:val="BodyTextVersion1"/>
        <w:rPr>
          <w:lang w:val="en-GB"/>
        </w:rPr>
      </w:pPr>
      <w:r w:rsidRPr="00317A86">
        <w:rPr>
          <w:noProof/>
        </w:rPr>
        <mc:AlternateContent>
          <mc:Choice Requires="wps">
            <w:drawing>
              <wp:anchor distT="45720" distB="45720" distL="114300" distR="114300" simplePos="0" relativeHeight="251658244" behindDoc="0" locked="0" layoutInCell="1" allowOverlap="1" wp14:anchorId="3D05D984" wp14:editId="2307EC8E">
                <wp:simplePos x="0" y="0"/>
                <wp:positionH relativeFrom="margin">
                  <wp:posOffset>-83820</wp:posOffset>
                </wp:positionH>
                <wp:positionV relativeFrom="margin">
                  <wp:posOffset>2947035</wp:posOffset>
                </wp:positionV>
                <wp:extent cx="6157595" cy="2525395"/>
                <wp:effectExtent l="0" t="0" r="0" b="0"/>
                <wp:wrapSquare wrapText="bothSides"/>
                <wp:docPr id="43" name="Text Box 2" descr="P10TB26bA#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7595" cy="2525395"/>
                        </a:xfrm>
                        <a:prstGeom prst="rect">
                          <a:avLst/>
                        </a:prstGeom>
                        <a:noFill/>
                        <a:ln w="9525" cap="flat" cmpd="sng" algn="ctr">
                          <a:solidFill>
                            <a:prstClr val="black">
                              <a:alpha val="0"/>
                            </a:prstClr>
                          </a:solidFill>
                          <a:prstDash val="solid"/>
                          <a:miter lim="800000"/>
                          <a:headEnd type="none" w="med" len="med"/>
                          <a:tailEnd type="none" w="med" len="med"/>
                        </a:ln>
                        <a:effectLst/>
                      </wps:spPr>
                      <wps:txbx>
                        <w:txbxContent>
                          <w:p w14:paraId="29D8A41E" w14:textId="14CF6D01" w:rsidR="00A96AC7" w:rsidRPr="007568EB" w:rsidRDefault="00CD7CBB" w:rsidP="00A96AC7">
                            <w:pPr>
                              <w:pStyle w:val="DocTitleNoNumber"/>
                              <w:spacing w:after="360" w:line="192" w:lineRule="auto"/>
                              <w:rPr>
                                <w:rFonts w:cstheme="majorHAnsi"/>
                                <w:color w:val="FFFFFF" w:themeColor="background1"/>
                                <w:sz w:val="112"/>
                                <w:szCs w:val="112"/>
                                <w14:shadow w14:blurRad="50800" w14:dist="38100" w14:dir="2700000" w14:sx="100000" w14:sy="100000" w14:kx="0" w14:ky="0" w14:algn="tl">
                                  <w14:srgbClr w14:val="000000">
                                    <w14:alpha w14:val="57182"/>
                                  </w14:srgbClr>
                                </w14:shadow>
                              </w:rPr>
                            </w:pPr>
                            <w:r>
                              <w:rPr>
                                <w:rFonts w:cstheme="majorHAnsi"/>
                                <w:color w:val="FFFFFF" w:themeColor="background1"/>
                                <w:sz w:val="112"/>
                                <w:szCs w:val="112"/>
                                <w14:shadow w14:blurRad="50800" w14:dist="38100" w14:dir="2700000" w14:sx="100000" w14:sy="100000" w14:kx="0" w14:ky="0" w14:algn="tl">
                                  <w14:srgbClr w14:val="000000">
                                    <w14:alpha w14:val="57182"/>
                                  </w14:srgbClr>
                                </w14:shadow>
                              </w:rPr>
                              <w:t>DOCUMENT</w:t>
                            </w:r>
                            <w:r w:rsidR="00A96AC7" w:rsidRPr="007568EB">
                              <w:rPr>
                                <w:rFonts w:cstheme="majorHAnsi"/>
                                <w:color w:val="FFFFFF" w:themeColor="background1"/>
                                <w:sz w:val="112"/>
                                <w:szCs w:val="112"/>
                                <w14:shadow w14:blurRad="50800" w14:dist="38100" w14:dir="2700000" w14:sx="100000" w14:sy="100000" w14:kx="0" w14:ky="0" w14:algn="tl">
                                  <w14:srgbClr w14:val="000000">
                                    <w14:alpha w14:val="57182"/>
                                  </w14:srgbClr>
                                </w14:shadow>
                              </w:rPr>
                              <w:t xml:space="preserve"> </w:t>
                            </w:r>
                            <w:r>
                              <w:rPr>
                                <w:rFonts w:cstheme="majorHAnsi"/>
                                <w:color w:val="FFFFFF" w:themeColor="background1"/>
                                <w:sz w:val="112"/>
                                <w:szCs w:val="112"/>
                                <w14:shadow w14:blurRad="50800" w14:dist="38100" w14:dir="2700000" w14:sx="100000" w14:sy="100000" w14:kx="0" w14:ky="0" w14:algn="tl">
                                  <w14:srgbClr w14:val="000000">
                                    <w14:alpha w14:val="57182"/>
                                  </w14:srgbClr>
                                </w14:shadow>
                              </w:rPr>
                              <w:t>UNDERSTANDING(DU)</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5D984" id="_x0000_s1027" type="#_x0000_t202" alt="P10TB26bA#y1" style="position:absolute;left:0;text-align:left;margin-left:-6.6pt;margin-top:232.05pt;width:484.85pt;height:198.8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" filled="f">
                <v:stroke opacity="0"/>
                <v:textbox inset="0,0,0,0">
                  <w:txbxContent>
                    <w:p w14:paraId="29D8A41E" w14:textId="14CF6D01" w:rsidR="00A96AC7" w:rsidRPr="007568EB" w:rsidRDefault="00CD7CBB" w:rsidP="00A96AC7">
                      <w:pPr>
                        <w:pStyle w:val="DocTitleNoNumber"/>
                        <w:spacing w:after="360" w:line="192" w:lineRule="auto"/>
                        <w:rPr>
                          <w:rFonts w:cstheme="majorHAnsi"/>
                          <w:color w:val="FFFFFF" w:themeColor="background1"/>
                          <w:sz w:val="112"/>
                          <w:szCs w:val="112"/>
                          <w14:shadow w14:blurRad="50800" w14:dist="38100" w14:dir="2700000" w14:sx="100000" w14:sy="100000" w14:kx="0" w14:ky="0" w14:algn="tl">
                            <w14:srgbClr w14:val="000000">
                              <w14:alpha w14:val="57182"/>
                            </w14:srgbClr>
                          </w14:shadow>
                        </w:rPr>
                      </w:pPr>
                      <w:r>
                        <w:rPr>
                          <w:rFonts w:cstheme="majorHAnsi"/>
                          <w:color w:val="FFFFFF" w:themeColor="background1"/>
                          <w:sz w:val="112"/>
                          <w:szCs w:val="112"/>
                          <w14:shadow w14:blurRad="50800" w14:dist="38100" w14:dir="2700000" w14:sx="100000" w14:sy="100000" w14:kx="0" w14:ky="0" w14:algn="tl">
                            <w14:srgbClr w14:val="000000">
                              <w14:alpha w14:val="57182"/>
                            </w14:srgbClr>
                          </w14:shadow>
                        </w:rPr>
                        <w:t>DOCUMENT</w:t>
                      </w:r>
                      <w:r w:rsidR="00A96AC7" w:rsidRPr="007568EB">
                        <w:rPr>
                          <w:rFonts w:cstheme="majorHAnsi"/>
                          <w:color w:val="FFFFFF" w:themeColor="background1"/>
                          <w:sz w:val="112"/>
                          <w:szCs w:val="112"/>
                          <w14:shadow w14:blurRad="50800" w14:dist="38100" w14:dir="2700000" w14:sx="100000" w14:sy="100000" w14:kx="0" w14:ky="0" w14:algn="tl">
                            <w14:srgbClr w14:val="000000">
                              <w14:alpha w14:val="57182"/>
                            </w14:srgbClr>
                          </w14:shadow>
                        </w:rPr>
                        <w:t xml:space="preserve"> </w:t>
                      </w:r>
                      <w:r>
                        <w:rPr>
                          <w:rFonts w:cstheme="majorHAnsi"/>
                          <w:color w:val="FFFFFF" w:themeColor="background1"/>
                          <w:sz w:val="112"/>
                          <w:szCs w:val="112"/>
                          <w14:shadow w14:blurRad="50800" w14:dist="38100" w14:dir="2700000" w14:sx="100000" w14:sy="100000" w14:kx="0" w14:ky="0" w14:algn="tl">
                            <w14:srgbClr w14:val="000000">
                              <w14:alpha w14:val="57182"/>
                            </w14:srgbClr>
                          </w14:shadow>
                        </w:rPr>
                        <w:t>UNDERSTANDING(DU)</w:t>
                      </w:r>
                    </w:p>
                  </w:txbxContent>
                </v:textbox>
                <w10:wrap type="square" anchorx="margin" anchory="margin"/>
              </v:shape>
            </w:pict>
          </mc:Fallback>
        </mc:AlternateContent>
      </w:r>
    </w:p>
    <w:p w14:paraId="0126C321" w14:textId="77777777" w:rsidR="004C50BE" w:rsidRPr="00B53332" w:rsidRDefault="004C50BE" w:rsidP="0E6F52AB">
      <w:pPr>
        <w:pStyle w:val="BodyTextVersion1"/>
        <w:rPr>
          <w:lang w:val="en-GB"/>
        </w:rPr>
      </w:pPr>
    </w:p>
    <w:p w14:paraId="47188CF3" w14:textId="77777777" w:rsidR="004C50BE" w:rsidRPr="00B53332" w:rsidRDefault="004C50BE" w:rsidP="0E6F52AB">
      <w:pPr>
        <w:pStyle w:val="BodyTextVersion1"/>
        <w:rPr>
          <w:lang w:val="en-GB"/>
        </w:rPr>
      </w:pPr>
    </w:p>
    <w:p w14:paraId="13E41674" w14:textId="77777777" w:rsidR="004C50BE" w:rsidRPr="00B53332" w:rsidRDefault="004C50BE" w:rsidP="0E6F52AB">
      <w:pPr>
        <w:pStyle w:val="BodyTextVersion1"/>
        <w:rPr>
          <w:lang w:val="en-GB"/>
        </w:rPr>
      </w:pPr>
    </w:p>
    <w:p w14:paraId="303E2CB8" w14:textId="30842DCA" w:rsidR="004C50BE" w:rsidRPr="00B53332" w:rsidRDefault="004C50BE" w:rsidP="0E6F52AB">
      <w:pPr>
        <w:pStyle w:val="BodyTextVersion1"/>
        <w:rPr>
          <w:lang w:val="en-GB"/>
        </w:rPr>
      </w:pPr>
    </w:p>
    <w:p w14:paraId="5C465ABF" w14:textId="77777777" w:rsidR="004C50BE" w:rsidRPr="00B53332" w:rsidRDefault="004C50BE" w:rsidP="0E6F52AB">
      <w:pPr>
        <w:pStyle w:val="BodyTextVersion1"/>
        <w:rPr>
          <w:lang w:val="en-GB"/>
        </w:rPr>
      </w:pPr>
    </w:p>
    <w:p w14:paraId="12142B4E" w14:textId="77777777" w:rsidR="004C50BE" w:rsidRPr="00B53332" w:rsidRDefault="004C50BE" w:rsidP="0E6F52AB">
      <w:pPr>
        <w:pStyle w:val="BodyTextVersion1"/>
        <w:rPr>
          <w:lang w:val="en-GB"/>
        </w:rPr>
      </w:pPr>
    </w:p>
    <w:p w14:paraId="2ACE019D" w14:textId="77777777" w:rsidR="004C50BE" w:rsidRPr="00B53332" w:rsidRDefault="004C50BE" w:rsidP="0E6F52AB">
      <w:pPr>
        <w:pStyle w:val="BodyTextVersion1"/>
        <w:rPr>
          <w:lang w:val="en-GB"/>
        </w:rPr>
      </w:pPr>
    </w:p>
    <w:p w14:paraId="3C20B94E" w14:textId="77777777" w:rsidR="004C50BE" w:rsidRPr="00B53332" w:rsidRDefault="004C50BE" w:rsidP="0E6F52AB">
      <w:pPr>
        <w:pStyle w:val="BodyTextVersion1"/>
        <w:rPr>
          <w:lang w:val="en-GB"/>
        </w:rPr>
      </w:pPr>
    </w:p>
    <w:p w14:paraId="4E71B3EF" w14:textId="77777777" w:rsidR="004C50BE" w:rsidRPr="00B53332" w:rsidRDefault="004C50BE" w:rsidP="0E6F52AB">
      <w:pPr>
        <w:pStyle w:val="BodyTextVersion1"/>
        <w:rPr>
          <w:lang w:val="en-GB"/>
        </w:rPr>
      </w:pPr>
    </w:p>
    <w:p w14:paraId="7B10C66A" w14:textId="77777777" w:rsidR="004C50BE" w:rsidRPr="00B53332" w:rsidRDefault="004C50BE" w:rsidP="0E6F52AB">
      <w:pPr>
        <w:pStyle w:val="BodyTextVersion1"/>
        <w:rPr>
          <w:lang w:val="en-GB"/>
        </w:rPr>
      </w:pPr>
    </w:p>
    <w:sdt>
      <w:sdtPr>
        <w:rPr>
          <w:rFonts w:ascii="Calibri Light" w:hAnsi="Calibri Light"/>
          <w:b w:val="0"/>
          <w:color w:val="4F4F4F"/>
          <w:sz w:val="22"/>
        </w:rPr>
        <w:id w:val="677935666"/>
        <w:docPartObj>
          <w:docPartGallery w:val="Table of Contents"/>
          <w:docPartUnique/>
        </w:docPartObj>
      </w:sdtPr>
      <w:sdtEndPr>
        <w:rPr>
          <w:bCs/>
          <w:noProof/>
        </w:rPr>
      </w:sdtEndPr>
      <w:sdtContent>
        <w:p w14:paraId="4D98D49B" w14:textId="77777777" w:rsidR="00D04893" w:rsidRDefault="00D04893" w:rsidP="00D04893">
          <w:pPr>
            <w:pStyle w:val="TOCHeading"/>
          </w:pPr>
          <w:r>
            <w:t>Contents</w:t>
          </w:r>
        </w:p>
        <w:p w14:paraId="28EB98DF" w14:textId="496EE4B3" w:rsidR="00C540AE" w:rsidRDefault="00D04893">
          <w:pPr>
            <w:pStyle w:val="TOC1"/>
            <w:tabs>
              <w:tab w:val="left" w:pos="431"/>
              <w:tab w:val="right" w:leader="dot" w:pos="9061"/>
            </w:tabs>
            <w:rPr>
              <w:rFonts w:asciiTheme="minorHAnsi" w:eastAsiaTheme="minorEastAsia" w:hAnsiTheme="minorHAnsi" w:cstheme="minorBidi"/>
              <w:b w:val="0"/>
              <w:caps w:val="0"/>
              <w:noProof/>
              <w:color w:val="auto"/>
              <w:kern w:val="2"/>
              <w:sz w:val="24"/>
              <w:szCs w:val="24"/>
              <w:lang w:eastAsia="en-GB"/>
              <w14:ligatures w14:val="standardContextual"/>
            </w:rPr>
          </w:pPr>
          <w:r>
            <w:fldChar w:fldCharType="begin"/>
          </w:r>
          <w:r>
            <w:instrText xml:space="preserve"> TOC \o "1-3" \h \z \u </w:instrText>
          </w:r>
          <w:r>
            <w:fldChar w:fldCharType="separate"/>
          </w:r>
          <w:hyperlink w:anchor="_Toc171888056" w:history="1">
            <w:r w:rsidR="00C540AE" w:rsidRPr="006C189C">
              <w:rPr>
                <w:rStyle w:val="Hyperlink"/>
                <w:noProof/>
              </w:rPr>
              <w:t>1.</w:t>
            </w:r>
            <w:r w:rsidR="00C540AE">
              <w:rPr>
                <w:rFonts w:asciiTheme="minorHAnsi" w:eastAsiaTheme="minorEastAsia" w:hAnsiTheme="minorHAnsi" w:cstheme="minorBidi"/>
                <w:b w:val="0"/>
                <w:caps w:val="0"/>
                <w:noProof/>
                <w:color w:val="auto"/>
                <w:kern w:val="2"/>
                <w:sz w:val="24"/>
                <w:szCs w:val="24"/>
                <w:lang w:eastAsia="en-GB"/>
                <w14:ligatures w14:val="standardContextual"/>
              </w:rPr>
              <w:tab/>
            </w:r>
            <w:r w:rsidR="00C540AE" w:rsidRPr="006C189C">
              <w:rPr>
                <w:rStyle w:val="Hyperlink"/>
                <w:noProof/>
              </w:rPr>
              <w:t>INTRODUCTION</w:t>
            </w:r>
            <w:r w:rsidR="00C540AE">
              <w:rPr>
                <w:noProof/>
                <w:webHidden/>
              </w:rPr>
              <w:tab/>
            </w:r>
            <w:r w:rsidR="00C540AE">
              <w:rPr>
                <w:noProof/>
                <w:webHidden/>
              </w:rPr>
              <w:fldChar w:fldCharType="begin"/>
            </w:r>
            <w:r w:rsidR="00C540AE">
              <w:rPr>
                <w:noProof/>
                <w:webHidden/>
              </w:rPr>
              <w:instrText xml:space="preserve"> PAGEREF _Toc171888056 \h </w:instrText>
            </w:r>
            <w:r w:rsidR="00C540AE">
              <w:rPr>
                <w:noProof/>
                <w:webHidden/>
              </w:rPr>
            </w:r>
            <w:r w:rsidR="00C540AE">
              <w:rPr>
                <w:noProof/>
                <w:webHidden/>
              </w:rPr>
              <w:fldChar w:fldCharType="separate"/>
            </w:r>
            <w:r w:rsidR="00C540AE">
              <w:rPr>
                <w:noProof/>
                <w:webHidden/>
              </w:rPr>
              <w:t>4</w:t>
            </w:r>
            <w:r w:rsidR="00C540AE">
              <w:rPr>
                <w:noProof/>
                <w:webHidden/>
              </w:rPr>
              <w:fldChar w:fldCharType="end"/>
            </w:r>
          </w:hyperlink>
        </w:p>
        <w:p w14:paraId="71547428" w14:textId="1459C79A" w:rsidR="00C540AE" w:rsidRDefault="00C540AE">
          <w:pPr>
            <w:pStyle w:val="TOC2"/>
            <w:rPr>
              <w:rFonts w:asciiTheme="minorHAnsi" w:eastAsiaTheme="minorEastAsia" w:hAnsiTheme="minorHAnsi" w:cstheme="minorBidi"/>
              <w:b w:val="0"/>
              <w:noProof/>
              <w:color w:val="auto"/>
              <w:kern w:val="2"/>
              <w:sz w:val="24"/>
              <w:szCs w:val="24"/>
              <w:lang w:eastAsia="en-GB"/>
              <w14:ligatures w14:val="standardContextual"/>
            </w:rPr>
          </w:pPr>
          <w:hyperlink w:anchor="_Toc171888057" w:history="1">
            <w:r w:rsidRPr="006C189C">
              <w:rPr>
                <w:rStyle w:val="Hyperlink"/>
                <w:noProof/>
              </w:rPr>
              <w:t>1.1.</w:t>
            </w:r>
            <w:r>
              <w:rPr>
                <w:rFonts w:asciiTheme="minorHAnsi" w:eastAsiaTheme="minorEastAsia" w:hAnsiTheme="minorHAnsi" w:cstheme="minorBidi"/>
                <w:b w:val="0"/>
                <w:noProof/>
                <w:color w:val="auto"/>
                <w:kern w:val="2"/>
                <w:sz w:val="24"/>
                <w:szCs w:val="24"/>
                <w:lang w:eastAsia="en-GB"/>
                <w14:ligatures w14:val="standardContextual"/>
              </w:rPr>
              <w:tab/>
            </w:r>
            <w:r w:rsidRPr="006C189C">
              <w:rPr>
                <w:rStyle w:val="Hyperlink"/>
                <w:noProof/>
              </w:rPr>
              <w:t>What is Document Understanding ?</w:t>
            </w:r>
            <w:r>
              <w:rPr>
                <w:noProof/>
                <w:webHidden/>
              </w:rPr>
              <w:tab/>
            </w:r>
            <w:r>
              <w:rPr>
                <w:noProof/>
                <w:webHidden/>
              </w:rPr>
              <w:fldChar w:fldCharType="begin"/>
            </w:r>
            <w:r>
              <w:rPr>
                <w:noProof/>
                <w:webHidden/>
              </w:rPr>
              <w:instrText xml:space="preserve"> PAGEREF _Toc171888057 \h </w:instrText>
            </w:r>
            <w:r>
              <w:rPr>
                <w:noProof/>
                <w:webHidden/>
              </w:rPr>
            </w:r>
            <w:r>
              <w:rPr>
                <w:noProof/>
                <w:webHidden/>
              </w:rPr>
              <w:fldChar w:fldCharType="separate"/>
            </w:r>
            <w:r>
              <w:rPr>
                <w:noProof/>
                <w:webHidden/>
              </w:rPr>
              <w:t>4</w:t>
            </w:r>
            <w:r>
              <w:rPr>
                <w:noProof/>
                <w:webHidden/>
              </w:rPr>
              <w:fldChar w:fldCharType="end"/>
            </w:r>
          </w:hyperlink>
        </w:p>
        <w:p w14:paraId="4FF917DE" w14:textId="73402ABB" w:rsidR="00C540AE" w:rsidRDefault="00C540AE">
          <w:pPr>
            <w:pStyle w:val="TOC2"/>
            <w:rPr>
              <w:rFonts w:asciiTheme="minorHAnsi" w:eastAsiaTheme="minorEastAsia" w:hAnsiTheme="minorHAnsi" w:cstheme="minorBidi"/>
              <w:b w:val="0"/>
              <w:noProof/>
              <w:color w:val="auto"/>
              <w:kern w:val="2"/>
              <w:sz w:val="24"/>
              <w:szCs w:val="24"/>
              <w:lang w:eastAsia="en-GB"/>
              <w14:ligatures w14:val="standardContextual"/>
            </w:rPr>
          </w:pPr>
          <w:hyperlink w:anchor="_Toc171888058" w:history="1">
            <w:r w:rsidRPr="006C189C">
              <w:rPr>
                <w:rStyle w:val="Hyperlink"/>
                <w:noProof/>
              </w:rPr>
              <w:t>1.2.</w:t>
            </w:r>
            <w:r>
              <w:rPr>
                <w:rFonts w:asciiTheme="minorHAnsi" w:eastAsiaTheme="minorEastAsia" w:hAnsiTheme="minorHAnsi" w:cstheme="minorBidi"/>
                <w:b w:val="0"/>
                <w:noProof/>
                <w:color w:val="auto"/>
                <w:kern w:val="2"/>
                <w:sz w:val="24"/>
                <w:szCs w:val="24"/>
                <w:lang w:eastAsia="en-GB"/>
                <w14:ligatures w14:val="standardContextual"/>
              </w:rPr>
              <w:tab/>
            </w:r>
            <w:r w:rsidRPr="006C189C">
              <w:rPr>
                <w:rStyle w:val="Hyperlink"/>
                <w:noProof/>
              </w:rPr>
              <w:t>Benefits of Document Understanding</w:t>
            </w:r>
            <w:r>
              <w:rPr>
                <w:noProof/>
                <w:webHidden/>
              </w:rPr>
              <w:tab/>
            </w:r>
            <w:r>
              <w:rPr>
                <w:noProof/>
                <w:webHidden/>
              </w:rPr>
              <w:fldChar w:fldCharType="begin"/>
            </w:r>
            <w:r>
              <w:rPr>
                <w:noProof/>
                <w:webHidden/>
              </w:rPr>
              <w:instrText xml:space="preserve"> PAGEREF _Toc171888058 \h </w:instrText>
            </w:r>
            <w:r>
              <w:rPr>
                <w:noProof/>
                <w:webHidden/>
              </w:rPr>
            </w:r>
            <w:r>
              <w:rPr>
                <w:noProof/>
                <w:webHidden/>
              </w:rPr>
              <w:fldChar w:fldCharType="separate"/>
            </w:r>
            <w:r>
              <w:rPr>
                <w:noProof/>
                <w:webHidden/>
              </w:rPr>
              <w:t>4</w:t>
            </w:r>
            <w:r>
              <w:rPr>
                <w:noProof/>
                <w:webHidden/>
              </w:rPr>
              <w:fldChar w:fldCharType="end"/>
            </w:r>
          </w:hyperlink>
        </w:p>
        <w:p w14:paraId="22158ADF" w14:textId="251159DA" w:rsidR="00C540AE" w:rsidRDefault="00C540AE">
          <w:pPr>
            <w:pStyle w:val="TOC1"/>
            <w:tabs>
              <w:tab w:val="left" w:pos="431"/>
              <w:tab w:val="right" w:leader="dot" w:pos="9061"/>
            </w:tabs>
            <w:rPr>
              <w:rFonts w:asciiTheme="minorHAnsi" w:eastAsiaTheme="minorEastAsia" w:hAnsiTheme="minorHAnsi" w:cstheme="minorBidi"/>
              <w:b w:val="0"/>
              <w:caps w:val="0"/>
              <w:noProof/>
              <w:color w:val="auto"/>
              <w:kern w:val="2"/>
              <w:sz w:val="24"/>
              <w:szCs w:val="24"/>
              <w:lang w:eastAsia="en-GB"/>
              <w14:ligatures w14:val="standardContextual"/>
            </w:rPr>
          </w:pPr>
          <w:hyperlink w:anchor="_Toc171888059" w:history="1">
            <w:r w:rsidRPr="006C189C">
              <w:rPr>
                <w:rStyle w:val="Hyperlink"/>
                <w:noProof/>
              </w:rPr>
              <w:t>2.</w:t>
            </w:r>
            <w:r>
              <w:rPr>
                <w:rFonts w:asciiTheme="minorHAnsi" w:eastAsiaTheme="minorEastAsia" w:hAnsiTheme="minorHAnsi" w:cstheme="minorBidi"/>
                <w:b w:val="0"/>
                <w:caps w:val="0"/>
                <w:noProof/>
                <w:color w:val="auto"/>
                <w:kern w:val="2"/>
                <w:sz w:val="24"/>
                <w:szCs w:val="24"/>
                <w:lang w:eastAsia="en-GB"/>
                <w14:ligatures w14:val="standardContextual"/>
              </w:rPr>
              <w:tab/>
            </w:r>
            <w:r w:rsidRPr="006C189C">
              <w:rPr>
                <w:rStyle w:val="Hyperlink"/>
                <w:noProof/>
              </w:rPr>
              <w:t>CONFIGURATIONS for DOCUMENT UNDERSTANDING</w:t>
            </w:r>
            <w:r>
              <w:rPr>
                <w:noProof/>
                <w:webHidden/>
              </w:rPr>
              <w:tab/>
            </w:r>
            <w:r>
              <w:rPr>
                <w:noProof/>
                <w:webHidden/>
              </w:rPr>
              <w:fldChar w:fldCharType="begin"/>
            </w:r>
            <w:r>
              <w:rPr>
                <w:noProof/>
                <w:webHidden/>
              </w:rPr>
              <w:instrText xml:space="preserve"> PAGEREF _Toc171888059 \h </w:instrText>
            </w:r>
            <w:r>
              <w:rPr>
                <w:noProof/>
                <w:webHidden/>
              </w:rPr>
            </w:r>
            <w:r>
              <w:rPr>
                <w:noProof/>
                <w:webHidden/>
              </w:rPr>
              <w:fldChar w:fldCharType="separate"/>
            </w:r>
            <w:r>
              <w:rPr>
                <w:noProof/>
                <w:webHidden/>
              </w:rPr>
              <w:t>5</w:t>
            </w:r>
            <w:r>
              <w:rPr>
                <w:noProof/>
                <w:webHidden/>
              </w:rPr>
              <w:fldChar w:fldCharType="end"/>
            </w:r>
          </w:hyperlink>
        </w:p>
        <w:p w14:paraId="2F7D6414" w14:textId="75FEC5DC" w:rsidR="00C540AE" w:rsidRDefault="00C540AE">
          <w:pPr>
            <w:pStyle w:val="TOC1"/>
            <w:tabs>
              <w:tab w:val="left" w:pos="431"/>
              <w:tab w:val="right" w:leader="dot" w:pos="9061"/>
            </w:tabs>
            <w:rPr>
              <w:rFonts w:asciiTheme="minorHAnsi" w:eastAsiaTheme="minorEastAsia" w:hAnsiTheme="minorHAnsi" w:cstheme="minorBidi"/>
              <w:b w:val="0"/>
              <w:caps w:val="0"/>
              <w:noProof/>
              <w:color w:val="auto"/>
              <w:kern w:val="2"/>
              <w:sz w:val="24"/>
              <w:szCs w:val="24"/>
              <w:lang w:eastAsia="en-GB"/>
              <w14:ligatures w14:val="standardContextual"/>
            </w:rPr>
          </w:pPr>
          <w:hyperlink w:anchor="_Toc171888060" w:history="1">
            <w:r w:rsidRPr="006C189C">
              <w:rPr>
                <w:rStyle w:val="Hyperlink"/>
                <w:noProof/>
              </w:rPr>
              <w:t>3.</w:t>
            </w:r>
            <w:r>
              <w:rPr>
                <w:rFonts w:asciiTheme="minorHAnsi" w:eastAsiaTheme="minorEastAsia" w:hAnsiTheme="minorHAnsi" w:cstheme="minorBidi"/>
                <w:b w:val="0"/>
                <w:caps w:val="0"/>
                <w:noProof/>
                <w:color w:val="auto"/>
                <w:kern w:val="2"/>
                <w:sz w:val="24"/>
                <w:szCs w:val="24"/>
                <w:lang w:eastAsia="en-GB"/>
                <w14:ligatures w14:val="standardContextual"/>
              </w:rPr>
              <w:tab/>
            </w:r>
            <w:r w:rsidRPr="006C189C">
              <w:rPr>
                <w:rStyle w:val="Hyperlink"/>
                <w:noProof/>
              </w:rPr>
              <w:t>PROCESS FLOW</w:t>
            </w:r>
            <w:r>
              <w:rPr>
                <w:noProof/>
                <w:webHidden/>
              </w:rPr>
              <w:tab/>
            </w:r>
            <w:r>
              <w:rPr>
                <w:noProof/>
                <w:webHidden/>
              </w:rPr>
              <w:fldChar w:fldCharType="begin"/>
            </w:r>
            <w:r>
              <w:rPr>
                <w:noProof/>
                <w:webHidden/>
              </w:rPr>
              <w:instrText xml:space="preserve"> PAGEREF _Toc171888060 \h </w:instrText>
            </w:r>
            <w:r>
              <w:rPr>
                <w:noProof/>
                <w:webHidden/>
              </w:rPr>
            </w:r>
            <w:r>
              <w:rPr>
                <w:noProof/>
                <w:webHidden/>
              </w:rPr>
              <w:fldChar w:fldCharType="separate"/>
            </w:r>
            <w:r>
              <w:rPr>
                <w:noProof/>
                <w:webHidden/>
              </w:rPr>
              <w:t>8</w:t>
            </w:r>
            <w:r>
              <w:rPr>
                <w:noProof/>
                <w:webHidden/>
              </w:rPr>
              <w:fldChar w:fldCharType="end"/>
            </w:r>
          </w:hyperlink>
        </w:p>
        <w:p w14:paraId="78752FA6" w14:textId="635B886A" w:rsidR="00C540AE" w:rsidRDefault="00C540AE">
          <w:pPr>
            <w:pStyle w:val="TOC1"/>
            <w:tabs>
              <w:tab w:val="left" w:pos="431"/>
              <w:tab w:val="right" w:leader="dot" w:pos="9061"/>
            </w:tabs>
            <w:rPr>
              <w:rFonts w:asciiTheme="minorHAnsi" w:eastAsiaTheme="minorEastAsia" w:hAnsiTheme="minorHAnsi" w:cstheme="minorBidi"/>
              <w:b w:val="0"/>
              <w:caps w:val="0"/>
              <w:noProof/>
              <w:color w:val="auto"/>
              <w:kern w:val="2"/>
              <w:sz w:val="24"/>
              <w:szCs w:val="24"/>
              <w:lang w:eastAsia="en-GB"/>
              <w14:ligatures w14:val="standardContextual"/>
            </w:rPr>
          </w:pPr>
          <w:hyperlink w:anchor="_Toc171888061" w:history="1">
            <w:r w:rsidRPr="006C189C">
              <w:rPr>
                <w:rStyle w:val="Hyperlink"/>
                <w:noProof/>
              </w:rPr>
              <w:t>4.</w:t>
            </w:r>
            <w:r>
              <w:rPr>
                <w:rFonts w:asciiTheme="minorHAnsi" w:eastAsiaTheme="minorEastAsia" w:hAnsiTheme="minorHAnsi" w:cstheme="minorBidi"/>
                <w:b w:val="0"/>
                <w:caps w:val="0"/>
                <w:noProof/>
                <w:color w:val="auto"/>
                <w:kern w:val="2"/>
                <w:sz w:val="24"/>
                <w:szCs w:val="24"/>
                <w:lang w:eastAsia="en-GB"/>
                <w14:ligatures w14:val="standardContextual"/>
              </w:rPr>
              <w:tab/>
            </w:r>
            <w:r w:rsidRPr="006C189C">
              <w:rPr>
                <w:rStyle w:val="Hyperlink"/>
                <w:noProof/>
              </w:rPr>
              <w:t>DU Service integrated within oracle INTEGRATION</w:t>
            </w:r>
            <w:r>
              <w:rPr>
                <w:noProof/>
                <w:webHidden/>
              </w:rPr>
              <w:tab/>
            </w:r>
            <w:r>
              <w:rPr>
                <w:noProof/>
                <w:webHidden/>
              </w:rPr>
              <w:fldChar w:fldCharType="begin"/>
            </w:r>
            <w:r>
              <w:rPr>
                <w:noProof/>
                <w:webHidden/>
              </w:rPr>
              <w:instrText xml:space="preserve"> PAGEREF _Toc171888061 \h </w:instrText>
            </w:r>
            <w:r>
              <w:rPr>
                <w:noProof/>
                <w:webHidden/>
              </w:rPr>
            </w:r>
            <w:r>
              <w:rPr>
                <w:noProof/>
                <w:webHidden/>
              </w:rPr>
              <w:fldChar w:fldCharType="separate"/>
            </w:r>
            <w:r>
              <w:rPr>
                <w:noProof/>
                <w:webHidden/>
              </w:rPr>
              <w:t>9</w:t>
            </w:r>
            <w:r>
              <w:rPr>
                <w:noProof/>
                <w:webHidden/>
              </w:rPr>
              <w:fldChar w:fldCharType="end"/>
            </w:r>
          </w:hyperlink>
        </w:p>
        <w:p w14:paraId="42B1F215" w14:textId="7E60BAC3" w:rsidR="00C540AE" w:rsidRDefault="00C540AE">
          <w:pPr>
            <w:pStyle w:val="TOC2"/>
            <w:rPr>
              <w:rFonts w:asciiTheme="minorHAnsi" w:eastAsiaTheme="minorEastAsia" w:hAnsiTheme="minorHAnsi" w:cstheme="minorBidi"/>
              <w:b w:val="0"/>
              <w:noProof/>
              <w:color w:val="auto"/>
              <w:kern w:val="2"/>
              <w:sz w:val="24"/>
              <w:szCs w:val="24"/>
              <w:lang w:eastAsia="en-GB"/>
              <w14:ligatures w14:val="standardContextual"/>
            </w:rPr>
          </w:pPr>
          <w:hyperlink w:anchor="_Toc171888062" w:history="1">
            <w:r w:rsidRPr="006C189C">
              <w:rPr>
                <w:rStyle w:val="Hyperlink"/>
                <w:noProof/>
              </w:rPr>
              <w:t>4.1.</w:t>
            </w:r>
            <w:r>
              <w:rPr>
                <w:rFonts w:asciiTheme="minorHAnsi" w:eastAsiaTheme="minorEastAsia" w:hAnsiTheme="minorHAnsi" w:cstheme="minorBidi"/>
                <w:b w:val="0"/>
                <w:noProof/>
                <w:color w:val="auto"/>
                <w:kern w:val="2"/>
                <w:sz w:val="24"/>
                <w:szCs w:val="24"/>
                <w:lang w:eastAsia="en-GB"/>
                <w14:ligatures w14:val="standardContextual"/>
              </w:rPr>
              <w:tab/>
            </w:r>
            <w:r w:rsidRPr="006C189C">
              <w:rPr>
                <w:rStyle w:val="Hyperlink"/>
                <w:noProof/>
              </w:rPr>
              <w:t>Connections</w:t>
            </w:r>
            <w:r>
              <w:rPr>
                <w:noProof/>
                <w:webHidden/>
              </w:rPr>
              <w:tab/>
            </w:r>
            <w:r>
              <w:rPr>
                <w:noProof/>
                <w:webHidden/>
              </w:rPr>
              <w:fldChar w:fldCharType="begin"/>
            </w:r>
            <w:r>
              <w:rPr>
                <w:noProof/>
                <w:webHidden/>
              </w:rPr>
              <w:instrText xml:space="preserve"> PAGEREF _Toc171888062 \h </w:instrText>
            </w:r>
            <w:r>
              <w:rPr>
                <w:noProof/>
                <w:webHidden/>
              </w:rPr>
            </w:r>
            <w:r>
              <w:rPr>
                <w:noProof/>
                <w:webHidden/>
              </w:rPr>
              <w:fldChar w:fldCharType="separate"/>
            </w:r>
            <w:r>
              <w:rPr>
                <w:noProof/>
                <w:webHidden/>
              </w:rPr>
              <w:t>9</w:t>
            </w:r>
            <w:r>
              <w:rPr>
                <w:noProof/>
                <w:webHidden/>
              </w:rPr>
              <w:fldChar w:fldCharType="end"/>
            </w:r>
          </w:hyperlink>
        </w:p>
        <w:p w14:paraId="3FA0F65B" w14:textId="231B2AA0" w:rsidR="00C540AE" w:rsidRDefault="00C540AE">
          <w:pPr>
            <w:pStyle w:val="TOC2"/>
            <w:rPr>
              <w:rFonts w:asciiTheme="minorHAnsi" w:eastAsiaTheme="minorEastAsia" w:hAnsiTheme="minorHAnsi" w:cstheme="minorBidi"/>
              <w:b w:val="0"/>
              <w:noProof/>
              <w:color w:val="auto"/>
              <w:kern w:val="2"/>
              <w:sz w:val="24"/>
              <w:szCs w:val="24"/>
              <w:lang w:eastAsia="en-GB"/>
              <w14:ligatures w14:val="standardContextual"/>
            </w:rPr>
          </w:pPr>
          <w:hyperlink w:anchor="_Toc171888063" w:history="1">
            <w:r w:rsidRPr="006C189C">
              <w:rPr>
                <w:rStyle w:val="Hyperlink"/>
                <w:noProof/>
              </w:rPr>
              <w:t>4.2.</w:t>
            </w:r>
            <w:r>
              <w:rPr>
                <w:rFonts w:asciiTheme="minorHAnsi" w:eastAsiaTheme="minorEastAsia" w:hAnsiTheme="minorHAnsi" w:cstheme="minorBidi"/>
                <w:b w:val="0"/>
                <w:noProof/>
                <w:color w:val="auto"/>
                <w:kern w:val="2"/>
                <w:sz w:val="24"/>
                <w:szCs w:val="24"/>
                <w:lang w:eastAsia="en-GB"/>
                <w14:ligatures w14:val="standardContextual"/>
              </w:rPr>
              <w:tab/>
            </w:r>
            <w:r w:rsidRPr="006C189C">
              <w:rPr>
                <w:rStyle w:val="Hyperlink"/>
                <w:noProof/>
              </w:rPr>
              <w:t>Integration</w:t>
            </w:r>
            <w:r>
              <w:rPr>
                <w:noProof/>
                <w:webHidden/>
              </w:rPr>
              <w:tab/>
            </w:r>
            <w:r>
              <w:rPr>
                <w:noProof/>
                <w:webHidden/>
              </w:rPr>
              <w:fldChar w:fldCharType="begin"/>
            </w:r>
            <w:r>
              <w:rPr>
                <w:noProof/>
                <w:webHidden/>
              </w:rPr>
              <w:instrText xml:space="preserve"> PAGEREF _Toc171888063 \h </w:instrText>
            </w:r>
            <w:r>
              <w:rPr>
                <w:noProof/>
                <w:webHidden/>
              </w:rPr>
            </w:r>
            <w:r>
              <w:rPr>
                <w:noProof/>
                <w:webHidden/>
              </w:rPr>
              <w:fldChar w:fldCharType="separate"/>
            </w:r>
            <w:r>
              <w:rPr>
                <w:noProof/>
                <w:webHidden/>
              </w:rPr>
              <w:t>11</w:t>
            </w:r>
            <w:r>
              <w:rPr>
                <w:noProof/>
                <w:webHidden/>
              </w:rPr>
              <w:fldChar w:fldCharType="end"/>
            </w:r>
          </w:hyperlink>
        </w:p>
        <w:p w14:paraId="1D17DC06" w14:textId="66B5DA06" w:rsidR="00C540AE" w:rsidRDefault="00C540AE">
          <w:pPr>
            <w:pStyle w:val="TOC1"/>
            <w:tabs>
              <w:tab w:val="left" w:pos="431"/>
              <w:tab w:val="right" w:leader="dot" w:pos="9061"/>
            </w:tabs>
            <w:rPr>
              <w:rFonts w:asciiTheme="minorHAnsi" w:eastAsiaTheme="minorEastAsia" w:hAnsiTheme="minorHAnsi" w:cstheme="minorBidi"/>
              <w:b w:val="0"/>
              <w:caps w:val="0"/>
              <w:noProof/>
              <w:color w:val="auto"/>
              <w:kern w:val="2"/>
              <w:sz w:val="24"/>
              <w:szCs w:val="24"/>
              <w:lang w:eastAsia="en-GB"/>
              <w14:ligatures w14:val="standardContextual"/>
            </w:rPr>
          </w:pPr>
          <w:hyperlink w:anchor="_Toc171888064" w:history="1">
            <w:r w:rsidRPr="006C189C">
              <w:rPr>
                <w:rStyle w:val="Hyperlink"/>
                <w:noProof/>
              </w:rPr>
              <w:t>5.</w:t>
            </w:r>
            <w:r>
              <w:rPr>
                <w:rFonts w:asciiTheme="minorHAnsi" w:eastAsiaTheme="minorEastAsia" w:hAnsiTheme="minorHAnsi" w:cstheme="minorBidi"/>
                <w:b w:val="0"/>
                <w:caps w:val="0"/>
                <w:noProof/>
                <w:color w:val="auto"/>
                <w:kern w:val="2"/>
                <w:sz w:val="24"/>
                <w:szCs w:val="24"/>
                <w:lang w:eastAsia="en-GB"/>
                <w14:ligatures w14:val="standardContextual"/>
              </w:rPr>
              <w:tab/>
            </w:r>
            <w:r w:rsidRPr="006C189C">
              <w:rPr>
                <w:rStyle w:val="Hyperlink"/>
                <w:noProof/>
              </w:rPr>
              <w:t>USE-CASE SCENARIO</w:t>
            </w:r>
            <w:r>
              <w:rPr>
                <w:noProof/>
                <w:webHidden/>
              </w:rPr>
              <w:tab/>
            </w:r>
            <w:r>
              <w:rPr>
                <w:noProof/>
                <w:webHidden/>
              </w:rPr>
              <w:fldChar w:fldCharType="begin"/>
            </w:r>
            <w:r>
              <w:rPr>
                <w:noProof/>
                <w:webHidden/>
              </w:rPr>
              <w:instrText xml:space="preserve"> PAGEREF _Toc171888064 \h </w:instrText>
            </w:r>
            <w:r>
              <w:rPr>
                <w:noProof/>
                <w:webHidden/>
              </w:rPr>
            </w:r>
            <w:r>
              <w:rPr>
                <w:noProof/>
                <w:webHidden/>
              </w:rPr>
              <w:fldChar w:fldCharType="separate"/>
            </w:r>
            <w:r>
              <w:rPr>
                <w:noProof/>
                <w:webHidden/>
              </w:rPr>
              <w:t>19</w:t>
            </w:r>
            <w:r>
              <w:rPr>
                <w:noProof/>
                <w:webHidden/>
              </w:rPr>
              <w:fldChar w:fldCharType="end"/>
            </w:r>
          </w:hyperlink>
        </w:p>
        <w:p w14:paraId="3760994A" w14:textId="7A696ED8" w:rsidR="00C540AE" w:rsidRDefault="00C540AE">
          <w:pPr>
            <w:pStyle w:val="TOC2"/>
            <w:rPr>
              <w:rFonts w:asciiTheme="minorHAnsi" w:eastAsiaTheme="minorEastAsia" w:hAnsiTheme="minorHAnsi" w:cstheme="minorBidi"/>
              <w:b w:val="0"/>
              <w:noProof/>
              <w:color w:val="auto"/>
              <w:kern w:val="2"/>
              <w:sz w:val="24"/>
              <w:szCs w:val="24"/>
              <w:lang w:eastAsia="en-GB"/>
              <w14:ligatures w14:val="standardContextual"/>
            </w:rPr>
          </w:pPr>
          <w:hyperlink w:anchor="_Toc171888065" w:history="1">
            <w:r w:rsidRPr="006C189C">
              <w:rPr>
                <w:rStyle w:val="Hyperlink"/>
                <w:noProof/>
              </w:rPr>
              <w:t>5.1.</w:t>
            </w:r>
            <w:r>
              <w:rPr>
                <w:rFonts w:asciiTheme="minorHAnsi" w:eastAsiaTheme="minorEastAsia" w:hAnsiTheme="minorHAnsi" w:cstheme="minorBidi"/>
                <w:b w:val="0"/>
                <w:noProof/>
                <w:color w:val="auto"/>
                <w:kern w:val="2"/>
                <w:sz w:val="24"/>
                <w:szCs w:val="24"/>
                <w:lang w:eastAsia="en-GB"/>
                <w14:ligatures w14:val="standardContextual"/>
              </w:rPr>
              <w:tab/>
            </w:r>
            <w:r w:rsidRPr="006C189C">
              <w:rPr>
                <w:rStyle w:val="Hyperlink"/>
                <w:noProof/>
              </w:rPr>
              <w:t>Use Case: Document Extraction and Classification</w:t>
            </w:r>
            <w:r>
              <w:rPr>
                <w:noProof/>
                <w:webHidden/>
              </w:rPr>
              <w:tab/>
            </w:r>
            <w:r>
              <w:rPr>
                <w:noProof/>
                <w:webHidden/>
              </w:rPr>
              <w:fldChar w:fldCharType="begin"/>
            </w:r>
            <w:r>
              <w:rPr>
                <w:noProof/>
                <w:webHidden/>
              </w:rPr>
              <w:instrText xml:space="preserve"> PAGEREF _Toc171888065 \h </w:instrText>
            </w:r>
            <w:r>
              <w:rPr>
                <w:noProof/>
                <w:webHidden/>
              </w:rPr>
            </w:r>
            <w:r>
              <w:rPr>
                <w:noProof/>
                <w:webHidden/>
              </w:rPr>
              <w:fldChar w:fldCharType="separate"/>
            </w:r>
            <w:r>
              <w:rPr>
                <w:noProof/>
                <w:webHidden/>
              </w:rPr>
              <w:t>19</w:t>
            </w:r>
            <w:r>
              <w:rPr>
                <w:noProof/>
                <w:webHidden/>
              </w:rPr>
              <w:fldChar w:fldCharType="end"/>
            </w:r>
          </w:hyperlink>
        </w:p>
        <w:p w14:paraId="0FE56DD3" w14:textId="782E9DFA" w:rsidR="00C540AE" w:rsidRDefault="00C540AE">
          <w:pPr>
            <w:pStyle w:val="TOC1"/>
            <w:tabs>
              <w:tab w:val="left" w:pos="431"/>
              <w:tab w:val="right" w:leader="dot" w:pos="9061"/>
            </w:tabs>
            <w:rPr>
              <w:rFonts w:asciiTheme="minorHAnsi" w:eastAsiaTheme="minorEastAsia" w:hAnsiTheme="minorHAnsi" w:cstheme="minorBidi"/>
              <w:b w:val="0"/>
              <w:caps w:val="0"/>
              <w:noProof/>
              <w:color w:val="auto"/>
              <w:kern w:val="2"/>
              <w:sz w:val="24"/>
              <w:szCs w:val="24"/>
              <w:lang w:eastAsia="en-GB"/>
              <w14:ligatures w14:val="standardContextual"/>
            </w:rPr>
          </w:pPr>
          <w:hyperlink w:anchor="_Toc171888066" w:history="1">
            <w:r w:rsidRPr="006C189C">
              <w:rPr>
                <w:rStyle w:val="Hyperlink"/>
                <w:noProof/>
              </w:rPr>
              <w:t>6.</w:t>
            </w:r>
            <w:r>
              <w:rPr>
                <w:rFonts w:asciiTheme="minorHAnsi" w:eastAsiaTheme="minorEastAsia" w:hAnsiTheme="minorHAnsi" w:cstheme="minorBidi"/>
                <w:b w:val="0"/>
                <w:caps w:val="0"/>
                <w:noProof/>
                <w:color w:val="auto"/>
                <w:kern w:val="2"/>
                <w:sz w:val="24"/>
                <w:szCs w:val="24"/>
                <w:lang w:eastAsia="en-GB"/>
                <w14:ligatures w14:val="standardContextual"/>
              </w:rPr>
              <w:tab/>
            </w:r>
            <w:r w:rsidRPr="006C189C">
              <w:rPr>
                <w:rStyle w:val="Hyperlink"/>
                <w:noProof/>
              </w:rPr>
              <w:t>Summary</w:t>
            </w:r>
            <w:r>
              <w:rPr>
                <w:noProof/>
                <w:webHidden/>
              </w:rPr>
              <w:tab/>
            </w:r>
            <w:r>
              <w:rPr>
                <w:noProof/>
                <w:webHidden/>
              </w:rPr>
              <w:fldChar w:fldCharType="begin"/>
            </w:r>
            <w:r>
              <w:rPr>
                <w:noProof/>
                <w:webHidden/>
              </w:rPr>
              <w:instrText xml:space="preserve"> PAGEREF _Toc171888066 \h </w:instrText>
            </w:r>
            <w:r>
              <w:rPr>
                <w:noProof/>
                <w:webHidden/>
              </w:rPr>
            </w:r>
            <w:r>
              <w:rPr>
                <w:noProof/>
                <w:webHidden/>
              </w:rPr>
              <w:fldChar w:fldCharType="separate"/>
            </w:r>
            <w:r>
              <w:rPr>
                <w:noProof/>
                <w:webHidden/>
              </w:rPr>
              <w:t>21</w:t>
            </w:r>
            <w:r>
              <w:rPr>
                <w:noProof/>
                <w:webHidden/>
              </w:rPr>
              <w:fldChar w:fldCharType="end"/>
            </w:r>
          </w:hyperlink>
        </w:p>
        <w:p w14:paraId="358A6156" w14:textId="6FB2E522" w:rsidR="00D04893" w:rsidRDefault="00D04893" w:rsidP="00D04893">
          <w:r>
            <w:rPr>
              <w:b/>
              <w:bCs/>
              <w:noProof/>
            </w:rPr>
            <w:fldChar w:fldCharType="end"/>
          </w:r>
        </w:p>
      </w:sdtContent>
    </w:sdt>
    <w:p w14:paraId="18C4E39B" w14:textId="77777777" w:rsidR="00D04893" w:rsidRDefault="00D04893" w:rsidP="00D04893">
      <w:pPr>
        <w:tabs>
          <w:tab w:val="left" w:pos="555"/>
        </w:tabs>
        <w:rPr>
          <w:rFonts w:asciiTheme="minorHAnsi" w:hAnsiTheme="minorHAnsi"/>
        </w:rPr>
      </w:pPr>
    </w:p>
    <w:p w14:paraId="545C7019" w14:textId="77777777" w:rsidR="00D04893" w:rsidRDefault="00D04893" w:rsidP="00D04893">
      <w:pPr>
        <w:tabs>
          <w:tab w:val="left" w:pos="555"/>
        </w:tabs>
        <w:rPr>
          <w:rFonts w:asciiTheme="minorHAnsi" w:hAnsiTheme="minorHAnsi"/>
        </w:rPr>
      </w:pPr>
    </w:p>
    <w:p w14:paraId="79455129" w14:textId="77777777" w:rsidR="00D04893" w:rsidRDefault="00D04893" w:rsidP="00D04893">
      <w:pPr>
        <w:tabs>
          <w:tab w:val="left" w:pos="555"/>
        </w:tabs>
        <w:rPr>
          <w:rFonts w:asciiTheme="minorHAnsi" w:hAnsiTheme="minorHAnsi"/>
        </w:rPr>
      </w:pPr>
    </w:p>
    <w:p w14:paraId="3DEC9FFB" w14:textId="77777777" w:rsidR="00887C8E" w:rsidRDefault="00887C8E" w:rsidP="00D04893">
      <w:pPr>
        <w:tabs>
          <w:tab w:val="left" w:pos="555"/>
        </w:tabs>
        <w:rPr>
          <w:rFonts w:asciiTheme="minorHAnsi" w:hAnsiTheme="minorHAnsi"/>
        </w:rPr>
      </w:pPr>
    </w:p>
    <w:p w14:paraId="16477098" w14:textId="77777777" w:rsidR="00887C8E" w:rsidRDefault="00887C8E" w:rsidP="00D04893">
      <w:pPr>
        <w:tabs>
          <w:tab w:val="left" w:pos="555"/>
        </w:tabs>
        <w:rPr>
          <w:rFonts w:asciiTheme="minorHAnsi" w:hAnsiTheme="minorHAnsi"/>
        </w:rPr>
      </w:pPr>
    </w:p>
    <w:p w14:paraId="06B442ED" w14:textId="77777777" w:rsidR="00887C8E" w:rsidRDefault="00887C8E" w:rsidP="00D04893">
      <w:pPr>
        <w:tabs>
          <w:tab w:val="left" w:pos="555"/>
        </w:tabs>
        <w:rPr>
          <w:rFonts w:asciiTheme="minorHAnsi" w:hAnsiTheme="minorHAnsi"/>
        </w:rPr>
      </w:pPr>
    </w:p>
    <w:p w14:paraId="3ADBDD06" w14:textId="77777777" w:rsidR="00887C8E" w:rsidRDefault="00887C8E" w:rsidP="00D04893">
      <w:pPr>
        <w:tabs>
          <w:tab w:val="left" w:pos="555"/>
        </w:tabs>
        <w:rPr>
          <w:rFonts w:asciiTheme="minorHAnsi" w:hAnsiTheme="minorHAnsi"/>
        </w:rPr>
      </w:pPr>
    </w:p>
    <w:p w14:paraId="6247F9AA" w14:textId="77777777" w:rsidR="00887C8E" w:rsidRDefault="00887C8E" w:rsidP="00D04893">
      <w:pPr>
        <w:tabs>
          <w:tab w:val="left" w:pos="555"/>
        </w:tabs>
        <w:rPr>
          <w:rFonts w:asciiTheme="minorHAnsi" w:hAnsiTheme="minorHAnsi"/>
        </w:rPr>
      </w:pPr>
    </w:p>
    <w:p w14:paraId="7347892D" w14:textId="77777777" w:rsidR="00D04893" w:rsidRDefault="00D04893" w:rsidP="00D04893">
      <w:pPr>
        <w:tabs>
          <w:tab w:val="left" w:pos="555"/>
        </w:tabs>
        <w:rPr>
          <w:rFonts w:asciiTheme="minorHAnsi" w:hAnsiTheme="minorHAnsi"/>
        </w:rPr>
      </w:pPr>
    </w:p>
    <w:p w14:paraId="1A668A25" w14:textId="77777777" w:rsidR="00D04893" w:rsidRDefault="00D04893" w:rsidP="00D04893">
      <w:pPr>
        <w:tabs>
          <w:tab w:val="left" w:pos="555"/>
        </w:tabs>
        <w:rPr>
          <w:rFonts w:asciiTheme="minorHAnsi" w:hAnsiTheme="minorHAnsi"/>
        </w:rPr>
      </w:pPr>
    </w:p>
    <w:p w14:paraId="6ACE7E96" w14:textId="77777777" w:rsidR="00D04893" w:rsidRDefault="00D04893" w:rsidP="00D04893">
      <w:pPr>
        <w:tabs>
          <w:tab w:val="left" w:pos="555"/>
        </w:tabs>
        <w:rPr>
          <w:rFonts w:asciiTheme="minorHAnsi" w:hAnsiTheme="minorHAnsi"/>
        </w:rPr>
      </w:pPr>
    </w:p>
    <w:p w14:paraId="0EDB35D5" w14:textId="77777777" w:rsidR="00D04893" w:rsidRDefault="00D04893" w:rsidP="00D04893">
      <w:pPr>
        <w:tabs>
          <w:tab w:val="left" w:pos="555"/>
        </w:tabs>
        <w:rPr>
          <w:rFonts w:asciiTheme="minorHAnsi" w:hAnsiTheme="minorHAnsi"/>
        </w:rPr>
      </w:pPr>
    </w:p>
    <w:p w14:paraId="0AACF13E" w14:textId="77777777" w:rsidR="00D04893" w:rsidRDefault="00D04893" w:rsidP="00D04893">
      <w:pPr>
        <w:tabs>
          <w:tab w:val="left" w:pos="555"/>
        </w:tabs>
        <w:rPr>
          <w:rFonts w:asciiTheme="minorHAnsi" w:hAnsiTheme="minorHAnsi"/>
        </w:rPr>
      </w:pPr>
    </w:p>
    <w:p w14:paraId="27AF883B" w14:textId="77777777" w:rsidR="00D04893" w:rsidRDefault="00D04893" w:rsidP="00D04893">
      <w:pPr>
        <w:tabs>
          <w:tab w:val="left" w:pos="555"/>
        </w:tabs>
        <w:rPr>
          <w:rFonts w:asciiTheme="minorHAnsi" w:hAnsiTheme="minorHAnsi"/>
        </w:rPr>
      </w:pPr>
    </w:p>
    <w:p w14:paraId="1409F576" w14:textId="77777777" w:rsidR="00D04893" w:rsidRDefault="00D04893" w:rsidP="00D04893">
      <w:pPr>
        <w:tabs>
          <w:tab w:val="left" w:pos="555"/>
        </w:tabs>
        <w:rPr>
          <w:rFonts w:asciiTheme="minorHAnsi" w:hAnsiTheme="minorHAnsi"/>
        </w:rPr>
      </w:pPr>
    </w:p>
    <w:p w14:paraId="5D1A61EB" w14:textId="77777777" w:rsidR="00D04893" w:rsidRDefault="00D04893" w:rsidP="00D04893">
      <w:pPr>
        <w:tabs>
          <w:tab w:val="left" w:pos="555"/>
        </w:tabs>
        <w:rPr>
          <w:rFonts w:asciiTheme="minorHAnsi" w:hAnsiTheme="minorHAnsi"/>
        </w:rPr>
      </w:pPr>
    </w:p>
    <w:p w14:paraId="582B5B19" w14:textId="77777777" w:rsidR="00D04893" w:rsidRDefault="00D04893" w:rsidP="00D04893">
      <w:pPr>
        <w:tabs>
          <w:tab w:val="left" w:pos="555"/>
        </w:tabs>
        <w:rPr>
          <w:rFonts w:asciiTheme="minorHAnsi" w:hAnsiTheme="minorHAnsi"/>
        </w:rPr>
      </w:pPr>
    </w:p>
    <w:p w14:paraId="1252A90C" w14:textId="77777777" w:rsidR="00D04893" w:rsidRDefault="00D04893" w:rsidP="00D04893">
      <w:pPr>
        <w:tabs>
          <w:tab w:val="left" w:pos="555"/>
        </w:tabs>
        <w:rPr>
          <w:rFonts w:asciiTheme="minorHAnsi" w:hAnsiTheme="minorHAnsi"/>
        </w:rPr>
      </w:pPr>
    </w:p>
    <w:p w14:paraId="082BF878" w14:textId="77777777" w:rsidR="00D04893" w:rsidRDefault="00D04893" w:rsidP="00D04893">
      <w:pPr>
        <w:tabs>
          <w:tab w:val="left" w:pos="555"/>
        </w:tabs>
        <w:rPr>
          <w:rFonts w:asciiTheme="minorHAnsi" w:hAnsiTheme="minorHAnsi"/>
        </w:rPr>
      </w:pPr>
    </w:p>
    <w:p w14:paraId="19E7D589" w14:textId="77777777" w:rsidR="00D04893" w:rsidRDefault="00D04893" w:rsidP="00D04893">
      <w:pPr>
        <w:tabs>
          <w:tab w:val="left" w:pos="555"/>
        </w:tabs>
        <w:rPr>
          <w:rFonts w:asciiTheme="minorHAnsi" w:hAnsiTheme="minorHAnsi"/>
        </w:rPr>
      </w:pPr>
    </w:p>
    <w:p w14:paraId="6DF79640" w14:textId="77777777" w:rsidR="00D04893" w:rsidRDefault="00D04893" w:rsidP="00D04893">
      <w:pPr>
        <w:tabs>
          <w:tab w:val="left" w:pos="555"/>
        </w:tabs>
        <w:rPr>
          <w:rFonts w:asciiTheme="minorHAnsi" w:hAnsiTheme="minorHAnsi"/>
        </w:rPr>
      </w:pPr>
    </w:p>
    <w:p w14:paraId="4E4BF8E7" w14:textId="77777777" w:rsidR="00D04893" w:rsidRDefault="00D04893" w:rsidP="00D04893">
      <w:pPr>
        <w:tabs>
          <w:tab w:val="left" w:pos="555"/>
        </w:tabs>
        <w:rPr>
          <w:rFonts w:asciiTheme="minorHAnsi" w:hAnsiTheme="minorHAnsi"/>
        </w:rPr>
      </w:pPr>
    </w:p>
    <w:p w14:paraId="5398A63C" w14:textId="77777777" w:rsidR="00D04893" w:rsidRPr="00B53332" w:rsidRDefault="00D04893" w:rsidP="00D04893">
      <w:pPr>
        <w:pStyle w:val="BodyTextVersion1"/>
        <w:rPr>
          <w:lang w:val="en-GB"/>
        </w:rPr>
      </w:pPr>
      <w:r w:rsidRPr="00B53332">
        <w:rPr>
          <w:lang w:val="en-GB"/>
        </w:rPr>
        <w:lastRenderedPageBreak/>
        <w:t>Version Control</w:t>
      </w:r>
    </w:p>
    <w:tbl>
      <w:tblPr>
        <w:tblStyle w:val="ListTable3-Accent2"/>
        <w:tblW w:w="0" w:type="auto"/>
        <w:tblLook w:val="04A0" w:firstRow="1" w:lastRow="0" w:firstColumn="1" w:lastColumn="0" w:noHBand="0" w:noVBand="1"/>
      </w:tblPr>
      <w:tblGrid>
        <w:gridCol w:w="2252"/>
        <w:gridCol w:w="2252"/>
        <w:gridCol w:w="2253"/>
        <w:gridCol w:w="2253"/>
      </w:tblGrid>
      <w:tr w:rsidR="00D04893" w:rsidRPr="00AA70A1" w14:paraId="1ADDEB8A" w14:textId="77777777" w:rsidTr="00D25F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2" w:type="dxa"/>
          </w:tcPr>
          <w:p w14:paraId="222E305A" w14:textId="77777777" w:rsidR="00D04893" w:rsidRPr="00B53332" w:rsidRDefault="00D04893" w:rsidP="00D25FF6">
            <w:pPr>
              <w:pStyle w:val="BodyTextVersion1"/>
              <w:rPr>
                <w:color w:val="FFFFFF" w:themeColor="background1"/>
                <w:lang w:val="en-GB"/>
              </w:rPr>
            </w:pPr>
            <w:r w:rsidRPr="00B53332">
              <w:rPr>
                <w:color w:val="FFFFFF" w:themeColor="background1"/>
                <w:lang w:val="en-GB"/>
              </w:rPr>
              <w:t>Date</w:t>
            </w:r>
          </w:p>
        </w:tc>
        <w:tc>
          <w:tcPr>
            <w:tcW w:w="2252" w:type="dxa"/>
          </w:tcPr>
          <w:p w14:paraId="6101BD64" w14:textId="77777777" w:rsidR="00D04893" w:rsidRPr="00B53332" w:rsidRDefault="00D04893" w:rsidP="00D25FF6">
            <w:pPr>
              <w:pStyle w:val="BodyTextVersion1"/>
              <w:cnfStyle w:val="100000000000" w:firstRow="1" w:lastRow="0" w:firstColumn="0" w:lastColumn="0" w:oddVBand="0" w:evenVBand="0" w:oddHBand="0" w:evenHBand="0" w:firstRowFirstColumn="0" w:firstRowLastColumn="0" w:lastRowFirstColumn="0" w:lastRowLastColumn="0"/>
              <w:rPr>
                <w:color w:val="FFFFFF" w:themeColor="background1"/>
                <w:lang w:val="en-GB"/>
              </w:rPr>
            </w:pPr>
            <w:r w:rsidRPr="00B53332">
              <w:rPr>
                <w:color w:val="FFFFFF" w:themeColor="background1"/>
                <w:lang w:val="en-GB"/>
              </w:rPr>
              <w:t>Version</w:t>
            </w:r>
          </w:p>
        </w:tc>
        <w:tc>
          <w:tcPr>
            <w:tcW w:w="2253" w:type="dxa"/>
          </w:tcPr>
          <w:p w14:paraId="1ACB9739" w14:textId="77777777" w:rsidR="00D04893" w:rsidRPr="00B53332" w:rsidRDefault="00D04893" w:rsidP="00D25FF6">
            <w:pPr>
              <w:pStyle w:val="BodyTextVersion1"/>
              <w:cnfStyle w:val="100000000000" w:firstRow="1" w:lastRow="0" w:firstColumn="0" w:lastColumn="0" w:oddVBand="0" w:evenVBand="0" w:oddHBand="0" w:evenHBand="0" w:firstRowFirstColumn="0" w:firstRowLastColumn="0" w:lastRowFirstColumn="0" w:lastRowLastColumn="0"/>
              <w:rPr>
                <w:color w:val="FFFFFF" w:themeColor="background1"/>
                <w:lang w:val="en-GB"/>
              </w:rPr>
            </w:pPr>
            <w:r w:rsidRPr="00B53332">
              <w:rPr>
                <w:color w:val="FFFFFF" w:themeColor="background1"/>
                <w:lang w:val="en-GB"/>
              </w:rPr>
              <w:t>Changed By</w:t>
            </w:r>
          </w:p>
        </w:tc>
        <w:tc>
          <w:tcPr>
            <w:tcW w:w="2253" w:type="dxa"/>
          </w:tcPr>
          <w:p w14:paraId="0F751CC8" w14:textId="77777777" w:rsidR="00D04893" w:rsidRPr="00B53332" w:rsidRDefault="00D04893" w:rsidP="00D25FF6">
            <w:pPr>
              <w:pStyle w:val="BodyTextVersion1"/>
              <w:cnfStyle w:val="100000000000" w:firstRow="1" w:lastRow="0" w:firstColumn="0" w:lastColumn="0" w:oddVBand="0" w:evenVBand="0" w:oddHBand="0" w:evenHBand="0" w:firstRowFirstColumn="0" w:firstRowLastColumn="0" w:lastRowFirstColumn="0" w:lastRowLastColumn="0"/>
              <w:rPr>
                <w:color w:val="FFFFFF" w:themeColor="background1"/>
                <w:lang w:val="en-GB"/>
              </w:rPr>
            </w:pPr>
            <w:r w:rsidRPr="00B53332">
              <w:rPr>
                <w:color w:val="FFFFFF" w:themeColor="background1"/>
                <w:lang w:val="en-GB"/>
              </w:rPr>
              <w:t>Reason for Change</w:t>
            </w:r>
          </w:p>
        </w:tc>
      </w:tr>
      <w:tr w:rsidR="00D04893" w:rsidRPr="00AA70A1" w14:paraId="7007B53F" w14:textId="77777777" w:rsidTr="00D25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EA1E087" w14:textId="0D202B0F" w:rsidR="00D04893" w:rsidRPr="00B53332" w:rsidRDefault="00306516" w:rsidP="00D25FF6">
            <w:pPr>
              <w:pStyle w:val="BodyTextVersion1"/>
              <w:rPr>
                <w:lang w:val="en-GB"/>
              </w:rPr>
            </w:pPr>
            <w:r>
              <w:rPr>
                <w:lang w:val="en-GB"/>
              </w:rPr>
              <w:t>1</w:t>
            </w:r>
            <w:r>
              <w:t xml:space="preserve">4/06/2024                </w:t>
            </w:r>
          </w:p>
        </w:tc>
        <w:tc>
          <w:tcPr>
            <w:tcW w:w="2252" w:type="dxa"/>
          </w:tcPr>
          <w:p w14:paraId="332F7B41" w14:textId="49FD3161" w:rsidR="00D04893" w:rsidRPr="00C67B1E" w:rsidRDefault="00570A26" w:rsidP="00D25FF6">
            <w:pPr>
              <w:pStyle w:val="BodyTextVersion1"/>
              <w:cnfStyle w:val="000000100000" w:firstRow="0" w:lastRow="0" w:firstColumn="0" w:lastColumn="0" w:oddVBand="0" w:evenVBand="0" w:oddHBand="1" w:evenHBand="0" w:firstRowFirstColumn="0" w:firstRowLastColumn="0" w:lastRowFirstColumn="0" w:lastRowLastColumn="0"/>
              <w:rPr>
                <w:b/>
                <w:bCs/>
                <w:lang w:val="en-GB"/>
              </w:rPr>
            </w:pPr>
            <w:r w:rsidRPr="00C67B1E">
              <w:rPr>
                <w:b/>
                <w:bCs/>
                <w:lang w:val="en-GB"/>
              </w:rPr>
              <w:t>1.0</w:t>
            </w:r>
          </w:p>
        </w:tc>
        <w:tc>
          <w:tcPr>
            <w:tcW w:w="2253" w:type="dxa"/>
          </w:tcPr>
          <w:p w14:paraId="3F9828C8" w14:textId="77777777" w:rsidR="00D04893" w:rsidRPr="00B53332" w:rsidRDefault="00D04893" w:rsidP="00D25FF6">
            <w:pPr>
              <w:pStyle w:val="BodyTextVersion1"/>
              <w:cnfStyle w:val="000000100000" w:firstRow="0" w:lastRow="0" w:firstColumn="0" w:lastColumn="0" w:oddVBand="0" w:evenVBand="0" w:oddHBand="1" w:evenHBand="0" w:firstRowFirstColumn="0" w:firstRowLastColumn="0" w:lastRowFirstColumn="0" w:lastRowLastColumn="0"/>
              <w:rPr>
                <w:lang w:val="en-GB"/>
              </w:rPr>
            </w:pPr>
          </w:p>
        </w:tc>
        <w:tc>
          <w:tcPr>
            <w:tcW w:w="2253" w:type="dxa"/>
          </w:tcPr>
          <w:p w14:paraId="4B615506" w14:textId="77777777" w:rsidR="00D04893" w:rsidRPr="00B53332" w:rsidRDefault="00D04893" w:rsidP="00D25FF6">
            <w:pPr>
              <w:pStyle w:val="BodyTextVersion1"/>
              <w:cnfStyle w:val="000000100000" w:firstRow="0" w:lastRow="0" w:firstColumn="0" w:lastColumn="0" w:oddVBand="0" w:evenVBand="0" w:oddHBand="1" w:evenHBand="0" w:firstRowFirstColumn="0" w:firstRowLastColumn="0" w:lastRowFirstColumn="0" w:lastRowLastColumn="0"/>
              <w:rPr>
                <w:lang w:val="en-GB"/>
              </w:rPr>
            </w:pPr>
          </w:p>
        </w:tc>
      </w:tr>
      <w:tr w:rsidR="00D04893" w:rsidRPr="00AA70A1" w14:paraId="2F358D23" w14:textId="77777777" w:rsidTr="00D25FF6">
        <w:tc>
          <w:tcPr>
            <w:cnfStyle w:val="001000000000" w:firstRow="0" w:lastRow="0" w:firstColumn="1" w:lastColumn="0" w:oddVBand="0" w:evenVBand="0" w:oddHBand="0" w:evenHBand="0" w:firstRowFirstColumn="0" w:firstRowLastColumn="0" w:lastRowFirstColumn="0" w:lastRowLastColumn="0"/>
            <w:tcW w:w="2252" w:type="dxa"/>
          </w:tcPr>
          <w:p w14:paraId="72C12B91" w14:textId="77777777" w:rsidR="00D04893" w:rsidRPr="00B53332" w:rsidRDefault="00D04893" w:rsidP="00D25FF6">
            <w:pPr>
              <w:pStyle w:val="BodyTextVersion1"/>
              <w:rPr>
                <w:lang w:val="en-GB"/>
              </w:rPr>
            </w:pPr>
          </w:p>
        </w:tc>
        <w:tc>
          <w:tcPr>
            <w:tcW w:w="2252" w:type="dxa"/>
          </w:tcPr>
          <w:p w14:paraId="77B15947" w14:textId="77777777" w:rsidR="00D04893" w:rsidRPr="00B53332" w:rsidRDefault="00D04893" w:rsidP="00D25FF6">
            <w:pPr>
              <w:pStyle w:val="BodyTextVersion1"/>
              <w:cnfStyle w:val="000000000000" w:firstRow="0" w:lastRow="0" w:firstColumn="0" w:lastColumn="0" w:oddVBand="0" w:evenVBand="0" w:oddHBand="0" w:evenHBand="0" w:firstRowFirstColumn="0" w:firstRowLastColumn="0" w:lastRowFirstColumn="0" w:lastRowLastColumn="0"/>
              <w:rPr>
                <w:lang w:val="en-GB"/>
              </w:rPr>
            </w:pPr>
          </w:p>
        </w:tc>
        <w:tc>
          <w:tcPr>
            <w:tcW w:w="2253" w:type="dxa"/>
          </w:tcPr>
          <w:p w14:paraId="69BADF84" w14:textId="77777777" w:rsidR="00D04893" w:rsidRPr="00B53332" w:rsidRDefault="00D04893" w:rsidP="00D25FF6">
            <w:pPr>
              <w:pStyle w:val="BodyTextVersion1"/>
              <w:cnfStyle w:val="000000000000" w:firstRow="0" w:lastRow="0" w:firstColumn="0" w:lastColumn="0" w:oddVBand="0" w:evenVBand="0" w:oddHBand="0" w:evenHBand="0" w:firstRowFirstColumn="0" w:firstRowLastColumn="0" w:lastRowFirstColumn="0" w:lastRowLastColumn="0"/>
              <w:rPr>
                <w:lang w:val="en-GB"/>
              </w:rPr>
            </w:pPr>
          </w:p>
        </w:tc>
        <w:tc>
          <w:tcPr>
            <w:tcW w:w="2253" w:type="dxa"/>
          </w:tcPr>
          <w:p w14:paraId="411DCC5B" w14:textId="77777777" w:rsidR="00D04893" w:rsidRPr="00B53332" w:rsidRDefault="00D04893" w:rsidP="00D25FF6">
            <w:pPr>
              <w:pStyle w:val="BodyTextVersion1"/>
              <w:cnfStyle w:val="000000000000" w:firstRow="0" w:lastRow="0" w:firstColumn="0" w:lastColumn="0" w:oddVBand="0" w:evenVBand="0" w:oddHBand="0" w:evenHBand="0" w:firstRowFirstColumn="0" w:firstRowLastColumn="0" w:lastRowFirstColumn="0" w:lastRowLastColumn="0"/>
              <w:rPr>
                <w:lang w:val="en-GB"/>
              </w:rPr>
            </w:pPr>
          </w:p>
        </w:tc>
      </w:tr>
    </w:tbl>
    <w:p w14:paraId="34743588" w14:textId="77777777" w:rsidR="00D04893" w:rsidRDefault="00D04893" w:rsidP="00D04893">
      <w:pPr>
        <w:rPr>
          <w:lang w:eastAsia="en-IE"/>
        </w:rPr>
      </w:pPr>
    </w:p>
    <w:p w14:paraId="693676A0" w14:textId="77777777" w:rsidR="00D04893" w:rsidRPr="00B53332" w:rsidRDefault="00D04893" w:rsidP="00D04893">
      <w:pPr>
        <w:pStyle w:val="BodyTextVersion1"/>
        <w:rPr>
          <w:lang w:val="en-GB" w:eastAsia="en-IE"/>
        </w:rPr>
      </w:pPr>
      <w:r w:rsidRPr="00B53332">
        <w:rPr>
          <w:lang w:val="en-GB" w:eastAsia="en-IE"/>
        </w:rPr>
        <w:t>Circulation List</w:t>
      </w:r>
    </w:p>
    <w:tbl>
      <w:tblPr>
        <w:tblStyle w:val="ListTable3-Accent2"/>
        <w:tblW w:w="0" w:type="auto"/>
        <w:tblBorders>
          <w:insideH w:val="single" w:sz="4" w:space="0" w:color="00C6C2" w:themeColor="accent2"/>
          <w:insideV w:val="single" w:sz="4" w:space="0" w:color="00C6C2" w:themeColor="accent2"/>
        </w:tblBorders>
        <w:tblLook w:val="04A0" w:firstRow="1" w:lastRow="0" w:firstColumn="1" w:lastColumn="0" w:noHBand="0" w:noVBand="1"/>
      </w:tblPr>
      <w:tblGrid>
        <w:gridCol w:w="4505"/>
        <w:gridCol w:w="4505"/>
      </w:tblGrid>
      <w:tr w:rsidR="00D04893" w:rsidRPr="004B3CB1" w14:paraId="59E0619F" w14:textId="77777777" w:rsidTr="00D25F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Borders>
              <w:bottom w:val="none" w:sz="0" w:space="0" w:color="auto"/>
              <w:right w:val="none" w:sz="0" w:space="0" w:color="auto"/>
            </w:tcBorders>
          </w:tcPr>
          <w:p w14:paraId="6971B841" w14:textId="77777777" w:rsidR="00D04893" w:rsidRPr="00B53332" w:rsidRDefault="00D04893" w:rsidP="00D25FF6">
            <w:pPr>
              <w:pStyle w:val="BodyTextVersion1"/>
              <w:rPr>
                <w:color w:val="FFFFFF" w:themeColor="background1"/>
                <w:lang w:val="en-GB"/>
              </w:rPr>
            </w:pPr>
            <w:r w:rsidRPr="00B53332">
              <w:rPr>
                <w:color w:val="FFFFFF" w:themeColor="background1"/>
                <w:lang w:val="en-GB"/>
              </w:rPr>
              <w:t xml:space="preserve">Name </w:t>
            </w:r>
          </w:p>
        </w:tc>
        <w:tc>
          <w:tcPr>
            <w:tcW w:w="4505" w:type="dxa"/>
          </w:tcPr>
          <w:p w14:paraId="4AB6978A" w14:textId="77777777" w:rsidR="00D04893" w:rsidRPr="00B53332" w:rsidRDefault="00D04893" w:rsidP="00D25FF6">
            <w:pPr>
              <w:pStyle w:val="BodyTextVersion1"/>
              <w:cnfStyle w:val="100000000000" w:firstRow="1" w:lastRow="0" w:firstColumn="0" w:lastColumn="0" w:oddVBand="0" w:evenVBand="0" w:oddHBand="0" w:evenHBand="0" w:firstRowFirstColumn="0" w:firstRowLastColumn="0" w:lastRowFirstColumn="0" w:lastRowLastColumn="0"/>
              <w:rPr>
                <w:color w:val="FFFFFF" w:themeColor="background1"/>
                <w:lang w:val="en-GB"/>
              </w:rPr>
            </w:pPr>
            <w:r w:rsidRPr="00B53332">
              <w:rPr>
                <w:color w:val="FFFFFF" w:themeColor="background1"/>
                <w:lang w:val="en-GB"/>
              </w:rPr>
              <w:t>Organisation/Title</w:t>
            </w:r>
          </w:p>
        </w:tc>
      </w:tr>
      <w:tr w:rsidR="00D04893" w:rsidRPr="004B3CB1" w14:paraId="68BF0ED0" w14:textId="77777777" w:rsidTr="00D25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Borders>
              <w:top w:val="none" w:sz="0" w:space="0" w:color="auto"/>
              <w:bottom w:val="none" w:sz="0" w:space="0" w:color="auto"/>
              <w:right w:val="none" w:sz="0" w:space="0" w:color="auto"/>
            </w:tcBorders>
          </w:tcPr>
          <w:p w14:paraId="100DFE76" w14:textId="2AF21171" w:rsidR="00D04893" w:rsidRPr="00B53332" w:rsidRDefault="00FC7A6A" w:rsidP="00D25FF6">
            <w:pPr>
              <w:pStyle w:val="BodyTextVersion1"/>
              <w:rPr>
                <w:lang w:val="en-GB"/>
              </w:rPr>
            </w:pPr>
            <w:r>
              <w:rPr>
                <w:lang w:val="en-GB"/>
              </w:rPr>
              <w:t>Sinchana Ramesh</w:t>
            </w:r>
          </w:p>
        </w:tc>
        <w:tc>
          <w:tcPr>
            <w:tcW w:w="4505" w:type="dxa"/>
            <w:tcBorders>
              <w:top w:val="none" w:sz="0" w:space="0" w:color="auto"/>
              <w:bottom w:val="none" w:sz="0" w:space="0" w:color="auto"/>
            </w:tcBorders>
          </w:tcPr>
          <w:p w14:paraId="03E7A55A" w14:textId="2057BEF7" w:rsidR="00D04893" w:rsidRPr="00FC7A6A" w:rsidRDefault="00FC7A6A" w:rsidP="00D25FF6">
            <w:pPr>
              <w:pStyle w:val="BodyTextVersion1"/>
              <w:cnfStyle w:val="000000100000" w:firstRow="0" w:lastRow="0" w:firstColumn="0" w:lastColumn="0" w:oddVBand="0" w:evenVBand="0" w:oddHBand="1" w:evenHBand="0" w:firstRowFirstColumn="0" w:firstRowLastColumn="0" w:lastRowFirstColumn="0" w:lastRowLastColumn="0"/>
              <w:rPr>
                <w:b/>
                <w:bCs/>
                <w:lang w:val="en-GB"/>
              </w:rPr>
            </w:pPr>
            <w:r w:rsidRPr="00FC7A6A">
              <w:rPr>
                <w:b/>
                <w:bCs/>
                <w:lang w:val="en-GB"/>
              </w:rPr>
              <w:t>Version1</w:t>
            </w:r>
          </w:p>
        </w:tc>
      </w:tr>
      <w:tr w:rsidR="00D04893" w:rsidRPr="004B3CB1" w14:paraId="730E7FC7" w14:textId="77777777" w:rsidTr="00D25FF6">
        <w:tc>
          <w:tcPr>
            <w:cnfStyle w:val="001000000000" w:firstRow="0" w:lastRow="0" w:firstColumn="1" w:lastColumn="0" w:oddVBand="0" w:evenVBand="0" w:oddHBand="0" w:evenHBand="0" w:firstRowFirstColumn="0" w:firstRowLastColumn="0" w:lastRowFirstColumn="0" w:lastRowLastColumn="0"/>
            <w:tcW w:w="4505" w:type="dxa"/>
            <w:tcBorders>
              <w:right w:val="none" w:sz="0" w:space="0" w:color="auto"/>
            </w:tcBorders>
          </w:tcPr>
          <w:p w14:paraId="04A82658" w14:textId="77777777" w:rsidR="00D04893" w:rsidRPr="00B53332" w:rsidRDefault="00D04893" w:rsidP="00D25FF6">
            <w:pPr>
              <w:pStyle w:val="BodyTextVersion1"/>
              <w:rPr>
                <w:lang w:val="en-GB"/>
              </w:rPr>
            </w:pPr>
          </w:p>
        </w:tc>
        <w:tc>
          <w:tcPr>
            <w:tcW w:w="4505" w:type="dxa"/>
          </w:tcPr>
          <w:p w14:paraId="41D3BD35" w14:textId="77777777" w:rsidR="00D04893" w:rsidRPr="00B53332" w:rsidRDefault="00D04893" w:rsidP="00D25FF6">
            <w:pPr>
              <w:pStyle w:val="BodyTextVersion1"/>
              <w:cnfStyle w:val="000000000000" w:firstRow="0" w:lastRow="0" w:firstColumn="0" w:lastColumn="0" w:oddVBand="0" w:evenVBand="0" w:oddHBand="0" w:evenHBand="0" w:firstRowFirstColumn="0" w:firstRowLastColumn="0" w:lastRowFirstColumn="0" w:lastRowLastColumn="0"/>
              <w:rPr>
                <w:lang w:val="en-GB"/>
              </w:rPr>
            </w:pPr>
          </w:p>
        </w:tc>
      </w:tr>
    </w:tbl>
    <w:p w14:paraId="0E48FA38" w14:textId="77777777" w:rsidR="00D04893" w:rsidRDefault="00D04893" w:rsidP="00D04893">
      <w:pPr>
        <w:rPr>
          <w:lang w:eastAsia="en-IE"/>
        </w:rPr>
      </w:pPr>
    </w:p>
    <w:p w14:paraId="20B3F2D0" w14:textId="77777777" w:rsidR="00D04893" w:rsidRPr="00B53332" w:rsidRDefault="00D04893" w:rsidP="00D04893">
      <w:pPr>
        <w:pStyle w:val="BodyTextVersion1"/>
        <w:rPr>
          <w:lang w:val="en-GB" w:eastAsia="en-IE"/>
        </w:rPr>
      </w:pPr>
      <w:r w:rsidRPr="00B53332">
        <w:rPr>
          <w:lang w:val="en-GB" w:eastAsia="en-IE"/>
        </w:rPr>
        <w:t>Reference Documents</w:t>
      </w:r>
    </w:p>
    <w:tbl>
      <w:tblPr>
        <w:tblStyle w:val="ListTable3-Accent2"/>
        <w:tblW w:w="0" w:type="auto"/>
        <w:tblBorders>
          <w:insideH w:val="single" w:sz="4" w:space="0" w:color="00C6C2" w:themeColor="accent2"/>
          <w:insideV w:val="single" w:sz="4" w:space="0" w:color="00C6C2" w:themeColor="accent2"/>
        </w:tblBorders>
        <w:tblLook w:val="04A0" w:firstRow="1" w:lastRow="0" w:firstColumn="1" w:lastColumn="0" w:noHBand="0" w:noVBand="1"/>
      </w:tblPr>
      <w:tblGrid>
        <w:gridCol w:w="3003"/>
        <w:gridCol w:w="3003"/>
        <w:gridCol w:w="3004"/>
      </w:tblGrid>
      <w:tr w:rsidR="00D04893" w:rsidRPr="006D5DFF" w14:paraId="24EEA56D" w14:textId="77777777" w:rsidTr="00D25F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3" w:type="dxa"/>
            <w:tcBorders>
              <w:bottom w:val="none" w:sz="0" w:space="0" w:color="auto"/>
              <w:right w:val="none" w:sz="0" w:space="0" w:color="auto"/>
            </w:tcBorders>
          </w:tcPr>
          <w:p w14:paraId="3276DF71" w14:textId="77777777" w:rsidR="00D04893" w:rsidRPr="00B53332" w:rsidRDefault="00D04893" w:rsidP="00D25FF6">
            <w:pPr>
              <w:pStyle w:val="BodyTextVersion1"/>
              <w:rPr>
                <w:color w:val="FFFFFF" w:themeColor="background1"/>
                <w:lang w:val="en-GB"/>
              </w:rPr>
            </w:pPr>
            <w:r w:rsidRPr="00B53332">
              <w:rPr>
                <w:color w:val="FFFFFF" w:themeColor="background1"/>
                <w:lang w:val="en-GB"/>
              </w:rPr>
              <w:t>Title</w:t>
            </w:r>
          </w:p>
        </w:tc>
        <w:tc>
          <w:tcPr>
            <w:tcW w:w="3003" w:type="dxa"/>
          </w:tcPr>
          <w:p w14:paraId="1566CFA4" w14:textId="77777777" w:rsidR="00D04893" w:rsidRPr="00B53332" w:rsidRDefault="00D04893" w:rsidP="00D25FF6">
            <w:pPr>
              <w:pStyle w:val="BodyTextVersion1"/>
              <w:cnfStyle w:val="100000000000" w:firstRow="1" w:lastRow="0" w:firstColumn="0" w:lastColumn="0" w:oddVBand="0" w:evenVBand="0" w:oddHBand="0" w:evenHBand="0" w:firstRowFirstColumn="0" w:firstRowLastColumn="0" w:lastRowFirstColumn="0" w:lastRowLastColumn="0"/>
              <w:rPr>
                <w:color w:val="FFFFFF" w:themeColor="background1"/>
                <w:lang w:val="en-GB"/>
              </w:rPr>
            </w:pPr>
            <w:r w:rsidRPr="00B53332">
              <w:rPr>
                <w:color w:val="FFFFFF" w:themeColor="background1"/>
                <w:lang w:val="en-GB"/>
              </w:rPr>
              <w:t>Description</w:t>
            </w:r>
          </w:p>
        </w:tc>
        <w:tc>
          <w:tcPr>
            <w:tcW w:w="3004" w:type="dxa"/>
          </w:tcPr>
          <w:p w14:paraId="24387509" w14:textId="77777777" w:rsidR="00D04893" w:rsidRPr="00B53332" w:rsidRDefault="00D04893" w:rsidP="00D25FF6">
            <w:pPr>
              <w:pStyle w:val="BodyTextVersion1"/>
              <w:cnfStyle w:val="100000000000" w:firstRow="1" w:lastRow="0" w:firstColumn="0" w:lastColumn="0" w:oddVBand="0" w:evenVBand="0" w:oddHBand="0" w:evenHBand="0" w:firstRowFirstColumn="0" w:firstRowLastColumn="0" w:lastRowFirstColumn="0" w:lastRowLastColumn="0"/>
              <w:rPr>
                <w:color w:val="FFFFFF" w:themeColor="background1"/>
                <w:lang w:val="en-GB"/>
              </w:rPr>
            </w:pPr>
            <w:r w:rsidRPr="00B53332">
              <w:rPr>
                <w:color w:val="FFFFFF" w:themeColor="background1"/>
                <w:lang w:val="en-GB"/>
              </w:rPr>
              <w:t>Owner</w:t>
            </w:r>
          </w:p>
        </w:tc>
      </w:tr>
      <w:tr w:rsidR="00D04893" w:rsidRPr="006D5DFF" w14:paraId="700A991A" w14:textId="77777777" w:rsidTr="00D25FF6">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003" w:type="dxa"/>
            <w:tcBorders>
              <w:top w:val="none" w:sz="0" w:space="0" w:color="auto"/>
              <w:bottom w:val="none" w:sz="0" w:space="0" w:color="auto"/>
              <w:right w:val="none" w:sz="0" w:space="0" w:color="auto"/>
            </w:tcBorders>
          </w:tcPr>
          <w:p w14:paraId="724D0130" w14:textId="77777777" w:rsidR="00D04893" w:rsidRPr="00B53332" w:rsidRDefault="00D04893" w:rsidP="00D25FF6">
            <w:pPr>
              <w:pStyle w:val="BodyTextVersion1"/>
              <w:rPr>
                <w:lang w:val="en-GB"/>
              </w:rPr>
            </w:pPr>
          </w:p>
        </w:tc>
        <w:tc>
          <w:tcPr>
            <w:tcW w:w="3003" w:type="dxa"/>
            <w:tcBorders>
              <w:top w:val="none" w:sz="0" w:space="0" w:color="auto"/>
              <w:bottom w:val="none" w:sz="0" w:space="0" w:color="auto"/>
            </w:tcBorders>
          </w:tcPr>
          <w:p w14:paraId="0F33904B" w14:textId="77777777" w:rsidR="00D04893" w:rsidRPr="00B53332" w:rsidRDefault="00D04893" w:rsidP="00D25FF6">
            <w:pPr>
              <w:pStyle w:val="BodyTextVersion1"/>
              <w:cnfStyle w:val="000000100000" w:firstRow="0" w:lastRow="0" w:firstColumn="0" w:lastColumn="0" w:oddVBand="0" w:evenVBand="0" w:oddHBand="1" w:evenHBand="0" w:firstRowFirstColumn="0" w:firstRowLastColumn="0" w:lastRowFirstColumn="0" w:lastRowLastColumn="0"/>
              <w:rPr>
                <w:lang w:val="en-GB"/>
              </w:rPr>
            </w:pPr>
          </w:p>
        </w:tc>
        <w:tc>
          <w:tcPr>
            <w:tcW w:w="3004" w:type="dxa"/>
            <w:tcBorders>
              <w:top w:val="none" w:sz="0" w:space="0" w:color="auto"/>
              <w:bottom w:val="none" w:sz="0" w:space="0" w:color="auto"/>
            </w:tcBorders>
          </w:tcPr>
          <w:p w14:paraId="4833387B" w14:textId="77777777" w:rsidR="00D04893" w:rsidRPr="00B53332" w:rsidRDefault="00D04893" w:rsidP="00D25FF6">
            <w:pPr>
              <w:pStyle w:val="BodyTextVersion1"/>
              <w:cnfStyle w:val="000000100000" w:firstRow="0" w:lastRow="0" w:firstColumn="0" w:lastColumn="0" w:oddVBand="0" w:evenVBand="0" w:oddHBand="1" w:evenHBand="0" w:firstRowFirstColumn="0" w:firstRowLastColumn="0" w:lastRowFirstColumn="0" w:lastRowLastColumn="0"/>
              <w:rPr>
                <w:lang w:val="en-GB"/>
              </w:rPr>
            </w:pPr>
          </w:p>
        </w:tc>
      </w:tr>
      <w:tr w:rsidR="00D04893" w:rsidRPr="006D5DFF" w14:paraId="216A6675" w14:textId="77777777" w:rsidTr="00D25FF6">
        <w:tc>
          <w:tcPr>
            <w:cnfStyle w:val="001000000000" w:firstRow="0" w:lastRow="0" w:firstColumn="1" w:lastColumn="0" w:oddVBand="0" w:evenVBand="0" w:oddHBand="0" w:evenHBand="0" w:firstRowFirstColumn="0" w:firstRowLastColumn="0" w:lastRowFirstColumn="0" w:lastRowLastColumn="0"/>
            <w:tcW w:w="3003" w:type="dxa"/>
            <w:tcBorders>
              <w:right w:val="none" w:sz="0" w:space="0" w:color="auto"/>
            </w:tcBorders>
          </w:tcPr>
          <w:p w14:paraId="61A07327" w14:textId="77777777" w:rsidR="00D04893" w:rsidRPr="00B53332" w:rsidRDefault="00D04893" w:rsidP="00D25FF6">
            <w:pPr>
              <w:pStyle w:val="BodyTextVersion1"/>
              <w:rPr>
                <w:lang w:val="en-GB"/>
              </w:rPr>
            </w:pPr>
          </w:p>
        </w:tc>
        <w:tc>
          <w:tcPr>
            <w:tcW w:w="3003" w:type="dxa"/>
          </w:tcPr>
          <w:p w14:paraId="636E90FB" w14:textId="77777777" w:rsidR="00D04893" w:rsidRPr="00B53332" w:rsidRDefault="00D04893" w:rsidP="00D25FF6">
            <w:pPr>
              <w:pStyle w:val="BodyTextVersion1"/>
              <w:cnfStyle w:val="000000000000" w:firstRow="0" w:lastRow="0" w:firstColumn="0" w:lastColumn="0" w:oddVBand="0" w:evenVBand="0" w:oddHBand="0" w:evenHBand="0" w:firstRowFirstColumn="0" w:firstRowLastColumn="0" w:lastRowFirstColumn="0" w:lastRowLastColumn="0"/>
              <w:rPr>
                <w:lang w:val="en-GB"/>
              </w:rPr>
            </w:pPr>
          </w:p>
        </w:tc>
        <w:tc>
          <w:tcPr>
            <w:tcW w:w="3004" w:type="dxa"/>
          </w:tcPr>
          <w:p w14:paraId="23BCEA04" w14:textId="77777777" w:rsidR="00D04893" w:rsidRPr="00B53332" w:rsidRDefault="00D04893" w:rsidP="00D25FF6">
            <w:pPr>
              <w:pStyle w:val="BodyTextVersion1"/>
              <w:cnfStyle w:val="000000000000" w:firstRow="0" w:lastRow="0" w:firstColumn="0" w:lastColumn="0" w:oddVBand="0" w:evenVBand="0" w:oddHBand="0" w:evenHBand="0" w:firstRowFirstColumn="0" w:firstRowLastColumn="0" w:lastRowFirstColumn="0" w:lastRowLastColumn="0"/>
              <w:rPr>
                <w:lang w:val="en-GB"/>
              </w:rPr>
            </w:pPr>
          </w:p>
        </w:tc>
      </w:tr>
    </w:tbl>
    <w:p w14:paraId="09E96987" w14:textId="77777777" w:rsidR="00D04893" w:rsidRDefault="00D04893" w:rsidP="00D04893">
      <w:pPr>
        <w:pStyle w:val="BodyTextVersion1"/>
        <w:rPr>
          <w:lang w:val="en-GB" w:eastAsia="en-IE"/>
        </w:rPr>
      </w:pPr>
    </w:p>
    <w:p w14:paraId="5942E378" w14:textId="77777777" w:rsidR="00CD7CBB" w:rsidRDefault="00CD7CBB" w:rsidP="00D04893">
      <w:pPr>
        <w:pStyle w:val="BodyTextVersion1"/>
        <w:rPr>
          <w:lang w:val="en-GB" w:eastAsia="en-IE"/>
        </w:rPr>
      </w:pPr>
    </w:p>
    <w:p w14:paraId="5EBC1C77" w14:textId="77777777" w:rsidR="00CD7CBB" w:rsidRDefault="00CD7CBB" w:rsidP="00D04893">
      <w:pPr>
        <w:pStyle w:val="BodyTextVersion1"/>
        <w:rPr>
          <w:lang w:val="en-GB" w:eastAsia="en-IE"/>
        </w:rPr>
      </w:pPr>
    </w:p>
    <w:p w14:paraId="4C52DDC7" w14:textId="77777777" w:rsidR="00CD7CBB" w:rsidRDefault="00CD7CBB" w:rsidP="00D04893">
      <w:pPr>
        <w:pStyle w:val="BodyTextVersion1"/>
        <w:rPr>
          <w:lang w:val="en-GB" w:eastAsia="en-IE"/>
        </w:rPr>
      </w:pPr>
    </w:p>
    <w:p w14:paraId="3356AFC7" w14:textId="77777777" w:rsidR="00CD7CBB" w:rsidRDefault="00CD7CBB" w:rsidP="00D04893">
      <w:pPr>
        <w:pStyle w:val="BodyTextVersion1"/>
        <w:rPr>
          <w:lang w:val="en-GB" w:eastAsia="en-IE"/>
        </w:rPr>
      </w:pPr>
    </w:p>
    <w:p w14:paraId="499C668E" w14:textId="77777777" w:rsidR="00CD7CBB" w:rsidRDefault="00CD7CBB" w:rsidP="00D04893">
      <w:pPr>
        <w:pStyle w:val="BodyTextVersion1"/>
        <w:rPr>
          <w:lang w:val="en-GB" w:eastAsia="en-IE"/>
        </w:rPr>
      </w:pPr>
    </w:p>
    <w:p w14:paraId="15ED78BD" w14:textId="77777777" w:rsidR="00CD7CBB" w:rsidRDefault="00CD7CBB" w:rsidP="00D04893">
      <w:pPr>
        <w:pStyle w:val="BodyTextVersion1"/>
        <w:rPr>
          <w:lang w:val="en-GB" w:eastAsia="en-IE"/>
        </w:rPr>
      </w:pPr>
    </w:p>
    <w:p w14:paraId="40B82E26" w14:textId="77777777" w:rsidR="00CD7CBB" w:rsidRDefault="00CD7CBB" w:rsidP="00D04893">
      <w:pPr>
        <w:pStyle w:val="BodyTextVersion1"/>
        <w:rPr>
          <w:lang w:val="en-GB" w:eastAsia="en-IE"/>
        </w:rPr>
      </w:pPr>
    </w:p>
    <w:p w14:paraId="3002243A" w14:textId="77777777" w:rsidR="00CD7CBB" w:rsidRDefault="00CD7CBB" w:rsidP="00D04893">
      <w:pPr>
        <w:pStyle w:val="BodyTextVersion1"/>
        <w:rPr>
          <w:lang w:val="en-GB" w:eastAsia="en-IE"/>
        </w:rPr>
      </w:pPr>
    </w:p>
    <w:p w14:paraId="76E1B400" w14:textId="77777777" w:rsidR="00CD7CBB" w:rsidRDefault="00CD7CBB" w:rsidP="00D04893">
      <w:pPr>
        <w:pStyle w:val="BodyTextVersion1"/>
        <w:rPr>
          <w:lang w:val="en-GB" w:eastAsia="en-IE"/>
        </w:rPr>
      </w:pPr>
    </w:p>
    <w:p w14:paraId="0C0FE635" w14:textId="77777777" w:rsidR="00CD7CBB" w:rsidRDefault="00CD7CBB" w:rsidP="00D04893">
      <w:pPr>
        <w:pStyle w:val="BodyTextVersion1"/>
        <w:rPr>
          <w:lang w:val="en-GB" w:eastAsia="en-IE"/>
        </w:rPr>
      </w:pPr>
    </w:p>
    <w:p w14:paraId="4B1C7978" w14:textId="77777777" w:rsidR="00CD7CBB" w:rsidRDefault="00CD7CBB" w:rsidP="00D04893">
      <w:pPr>
        <w:pStyle w:val="BodyTextVersion1"/>
        <w:rPr>
          <w:lang w:val="en-GB" w:eastAsia="en-IE"/>
        </w:rPr>
      </w:pPr>
    </w:p>
    <w:p w14:paraId="6762FC3F" w14:textId="77777777" w:rsidR="00CD7CBB" w:rsidRDefault="00CD7CBB" w:rsidP="00D04893">
      <w:pPr>
        <w:pStyle w:val="BodyTextVersion1"/>
        <w:rPr>
          <w:lang w:val="en-GB" w:eastAsia="en-IE"/>
        </w:rPr>
      </w:pPr>
    </w:p>
    <w:p w14:paraId="205F9374" w14:textId="77777777" w:rsidR="00CD7CBB" w:rsidRDefault="00CD7CBB" w:rsidP="00D04893">
      <w:pPr>
        <w:pStyle w:val="BodyTextVersion1"/>
        <w:rPr>
          <w:lang w:val="en-GB" w:eastAsia="en-IE"/>
        </w:rPr>
      </w:pPr>
    </w:p>
    <w:p w14:paraId="4E867D09" w14:textId="77777777" w:rsidR="00CD7CBB" w:rsidRDefault="00CD7CBB" w:rsidP="00D04893">
      <w:pPr>
        <w:pStyle w:val="BodyTextVersion1"/>
        <w:rPr>
          <w:lang w:val="en-GB" w:eastAsia="en-IE"/>
        </w:rPr>
      </w:pPr>
    </w:p>
    <w:p w14:paraId="33E6703C" w14:textId="77777777" w:rsidR="00CD7CBB" w:rsidRDefault="00CD7CBB" w:rsidP="00D04893">
      <w:pPr>
        <w:pStyle w:val="BodyTextVersion1"/>
        <w:rPr>
          <w:lang w:val="en-GB" w:eastAsia="en-IE"/>
        </w:rPr>
      </w:pPr>
    </w:p>
    <w:p w14:paraId="5E5D72E7" w14:textId="77777777" w:rsidR="00CD7CBB" w:rsidRDefault="00CD7CBB" w:rsidP="00D04893">
      <w:pPr>
        <w:pStyle w:val="BodyTextVersion1"/>
        <w:rPr>
          <w:lang w:val="en-GB" w:eastAsia="en-IE"/>
        </w:rPr>
      </w:pPr>
    </w:p>
    <w:p w14:paraId="28FAFED3" w14:textId="77777777" w:rsidR="00CD7CBB" w:rsidRDefault="00CD7CBB" w:rsidP="00D04893">
      <w:pPr>
        <w:pStyle w:val="BodyTextVersion1"/>
        <w:rPr>
          <w:lang w:val="en-GB" w:eastAsia="en-IE"/>
        </w:rPr>
      </w:pPr>
    </w:p>
    <w:p w14:paraId="153BEA87" w14:textId="77777777" w:rsidR="00CD7CBB" w:rsidRDefault="00CD7CBB" w:rsidP="00D04893">
      <w:pPr>
        <w:pStyle w:val="BodyTextVersion1"/>
        <w:rPr>
          <w:lang w:val="en-GB" w:eastAsia="en-IE"/>
        </w:rPr>
      </w:pPr>
    </w:p>
    <w:p w14:paraId="6F973380" w14:textId="77777777" w:rsidR="00CD7CBB" w:rsidRDefault="00CD7CBB" w:rsidP="00D04893">
      <w:pPr>
        <w:pStyle w:val="BodyTextVersion1"/>
        <w:rPr>
          <w:lang w:val="en-GB" w:eastAsia="en-IE"/>
        </w:rPr>
      </w:pPr>
    </w:p>
    <w:p w14:paraId="7D0D4921" w14:textId="77777777" w:rsidR="00CD7CBB" w:rsidRDefault="00CD7CBB" w:rsidP="00D04893">
      <w:pPr>
        <w:pStyle w:val="BodyTextVersion1"/>
        <w:rPr>
          <w:lang w:val="en-GB" w:eastAsia="en-IE"/>
        </w:rPr>
      </w:pPr>
    </w:p>
    <w:p w14:paraId="50698E8D" w14:textId="77777777" w:rsidR="00CD7CBB" w:rsidRDefault="00CD7CBB" w:rsidP="00D04893">
      <w:pPr>
        <w:pStyle w:val="BodyTextVersion1"/>
        <w:rPr>
          <w:lang w:val="en-GB" w:eastAsia="en-IE"/>
        </w:rPr>
      </w:pPr>
    </w:p>
    <w:p w14:paraId="59C09717" w14:textId="6C3A03AF" w:rsidR="00CD7CBB" w:rsidRDefault="00CD7CBB" w:rsidP="00CD7CBB">
      <w:pPr>
        <w:pStyle w:val="Heading1"/>
        <w:rPr>
          <w:rStyle w:val="Heading1Char"/>
          <w:b/>
          <w:caps/>
        </w:rPr>
      </w:pPr>
      <w:bookmarkStart w:id="0" w:name="_Toc171888056"/>
      <w:r>
        <w:rPr>
          <w:rStyle w:val="Heading1Char"/>
          <w:b/>
          <w:caps/>
        </w:rPr>
        <w:lastRenderedPageBreak/>
        <w:t>INTRODUCTION</w:t>
      </w:r>
      <w:bookmarkEnd w:id="0"/>
    </w:p>
    <w:p w14:paraId="1177DDCE" w14:textId="77777777" w:rsidR="007D29E9" w:rsidRDefault="007D29E9" w:rsidP="007D29E9">
      <w:pPr>
        <w:pStyle w:val="Heading2"/>
        <w:spacing w:line="276" w:lineRule="auto"/>
        <w:jc w:val="both"/>
      </w:pPr>
      <w:bookmarkStart w:id="1" w:name="_Toc171888057"/>
      <w:r>
        <w:t>What is Document Understanding ?</w:t>
      </w:r>
      <w:bookmarkEnd w:id="1"/>
    </w:p>
    <w:p w14:paraId="1C71B39F" w14:textId="5CB4EC95" w:rsidR="007D29E9" w:rsidRPr="007D29E9" w:rsidRDefault="007D29E9" w:rsidP="003D38B7">
      <w:pPr>
        <w:pStyle w:val="Bodytextversion10"/>
        <w:ind w:left="576"/>
        <w:rPr>
          <w:rStyle w:val="normaltextrun"/>
          <w:rFonts w:ascii="Aptos" w:hAnsi="Aptos" w:cstheme="minorHAnsi"/>
          <w:shd w:val="clear" w:color="auto" w:fill="FFFFFF"/>
        </w:rPr>
      </w:pPr>
      <w:r w:rsidRPr="007D29E9">
        <w:rPr>
          <w:rStyle w:val="normaltextrun"/>
          <w:rFonts w:ascii="Aptos" w:hAnsi="Aptos" w:cstheme="minorHAnsi"/>
          <w:shd w:val="clear" w:color="auto" w:fill="FFFFFF"/>
        </w:rPr>
        <w:t>In today's</w:t>
      </w:r>
      <w:r w:rsidR="001116E6">
        <w:rPr>
          <w:rStyle w:val="normaltextrun"/>
          <w:rFonts w:ascii="Aptos" w:hAnsi="Aptos" w:cstheme="minorHAnsi"/>
          <w:shd w:val="clear" w:color="auto" w:fill="FFFFFF"/>
        </w:rPr>
        <w:t xml:space="preserve"> </w:t>
      </w:r>
      <w:r w:rsidRPr="007D29E9">
        <w:rPr>
          <w:rStyle w:val="normaltextrun"/>
          <w:rFonts w:ascii="Aptos" w:hAnsi="Aptos" w:cstheme="minorHAnsi"/>
          <w:shd w:val="clear" w:color="auto" w:fill="FFFFFF"/>
        </w:rPr>
        <w:t>data-driven environment, organizations face the challenge of efficiently extracting important information from various documents. OCI Document Understanding(DU) is a cloud-native, serverless service that leverages deep learning-based models, both prebuilt and custom, accessible via REST APIs. It enables you to extract text and tables, recogni</w:t>
      </w:r>
      <w:r w:rsidR="00E8440C">
        <w:rPr>
          <w:rStyle w:val="normaltextrun"/>
          <w:rFonts w:ascii="Aptos" w:hAnsi="Aptos" w:cstheme="minorHAnsi"/>
          <w:shd w:val="clear" w:color="auto" w:fill="FFFFFF"/>
        </w:rPr>
        <w:t>s</w:t>
      </w:r>
      <w:r w:rsidRPr="007D29E9">
        <w:rPr>
          <w:rStyle w:val="normaltextrun"/>
          <w:rFonts w:ascii="Aptos" w:hAnsi="Aptos" w:cstheme="minorHAnsi"/>
          <w:shd w:val="clear" w:color="auto" w:fill="FFFFFF"/>
        </w:rPr>
        <w:t>e document types, and identify key fields from business documents such as receipts, invoices, and other documents.</w:t>
      </w:r>
    </w:p>
    <w:p w14:paraId="5104A9F6" w14:textId="77777777" w:rsidR="007D29E9" w:rsidRPr="007D29E9" w:rsidRDefault="007D29E9" w:rsidP="003D38B7">
      <w:pPr>
        <w:pStyle w:val="Bodytextversion10"/>
        <w:ind w:left="576"/>
        <w:rPr>
          <w:rStyle w:val="normaltextrun"/>
          <w:rFonts w:ascii="Aptos" w:hAnsi="Aptos" w:cstheme="minorHAnsi"/>
          <w:shd w:val="clear" w:color="auto" w:fill="FFFFFF"/>
        </w:rPr>
      </w:pPr>
      <w:r w:rsidRPr="007D29E9">
        <w:rPr>
          <w:rStyle w:val="normaltextrun"/>
          <w:rFonts w:ascii="Aptos" w:hAnsi="Aptos" w:cstheme="minorHAnsi"/>
          <w:shd w:val="clear" w:color="auto" w:fill="FFFFFF"/>
        </w:rPr>
        <w:t>The service can be accessed through the Oracle Cloud Console, OCI SDKs in Python and Java, or the OCI CLI.</w:t>
      </w:r>
    </w:p>
    <w:p w14:paraId="3AF91BFB" w14:textId="77777777" w:rsidR="007D29E9" w:rsidRPr="007D29E9" w:rsidRDefault="007D29E9" w:rsidP="003D38B7">
      <w:pPr>
        <w:pStyle w:val="Bodytextversion10"/>
        <w:ind w:left="576"/>
        <w:rPr>
          <w:rStyle w:val="normaltextrun"/>
          <w:rFonts w:ascii="Aptos" w:hAnsi="Aptos" w:cstheme="minorHAnsi"/>
          <w:shd w:val="clear" w:color="auto" w:fill="FFFFFF"/>
        </w:rPr>
      </w:pPr>
    </w:p>
    <w:p w14:paraId="4CB92FD8" w14:textId="159A83B7" w:rsidR="007D29E9" w:rsidRPr="007D29E9" w:rsidRDefault="007D29E9" w:rsidP="003D38B7">
      <w:pPr>
        <w:pStyle w:val="Bodytextversion10"/>
        <w:ind w:left="576"/>
        <w:rPr>
          <w:rStyle w:val="normaltextrun"/>
          <w:rFonts w:ascii="Aptos" w:hAnsi="Aptos" w:cstheme="minorHAnsi"/>
          <w:shd w:val="clear" w:color="auto" w:fill="FFFFFF"/>
        </w:rPr>
      </w:pPr>
      <w:r w:rsidRPr="007D29E9">
        <w:rPr>
          <w:rStyle w:val="normaltextrun"/>
          <w:rFonts w:ascii="Aptos" w:hAnsi="Aptos" w:cstheme="minorHAnsi"/>
          <w:shd w:val="clear" w:color="auto" w:fill="FFFFFF"/>
        </w:rPr>
        <w:t>Document Understanding integrates deep learning models, Optical Character Recognition (OCR), and Natural Language Processing (NLP), surpassing traditional document handling methods. It extracts and categori</w:t>
      </w:r>
      <w:r w:rsidR="00E8440C">
        <w:rPr>
          <w:rStyle w:val="normaltextrun"/>
          <w:rFonts w:ascii="Aptos" w:hAnsi="Aptos" w:cstheme="minorHAnsi"/>
          <w:shd w:val="clear" w:color="auto" w:fill="FFFFFF"/>
        </w:rPr>
        <w:t>s</w:t>
      </w:r>
      <w:r w:rsidRPr="007D29E9">
        <w:rPr>
          <w:rStyle w:val="normaltextrun"/>
          <w:rFonts w:ascii="Aptos" w:hAnsi="Aptos" w:cstheme="minorHAnsi"/>
          <w:shd w:val="clear" w:color="auto" w:fill="FFFFFF"/>
        </w:rPr>
        <w:t>es text and tables, recogni</w:t>
      </w:r>
      <w:r w:rsidR="00E8440C">
        <w:rPr>
          <w:rStyle w:val="normaltextrun"/>
          <w:rFonts w:ascii="Aptos" w:hAnsi="Aptos" w:cstheme="minorHAnsi"/>
          <w:shd w:val="clear" w:color="auto" w:fill="FFFFFF"/>
        </w:rPr>
        <w:t>s</w:t>
      </w:r>
      <w:r w:rsidRPr="007D29E9">
        <w:rPr>
          <w:rStyle w:val="normaltextrun"/>
          <w:rFonts w:ascii="Aptos" w:hAnsi="Aptos" w:cstheme="minorHAnsi"/>
          <w:shd w:val="clear" w:color="auto" w:fill="FFFFFF"/>
        </w:rPr>
        <w:t>es document types, and identifies key fields from business documents. This enhances operational efficiency and accuracy. As organi</w:t>
      </w:r>
      <w:r w:rsidR="00E8440C">
        <w:rPr>
          <w:rStyle w:val="normaltextrun"/>
          <w:rFonts w:ascii="Aptos" w:hAnsi="Aptos" w:cstheme="minorHAnsi"/>
          <w:shd w:val="clear" w:color="auto" w:fill="FFFFFF"/>
        </w:rPr>
        <w:t>s</w:t>
      </w:r>
      <w:r w:rsidRPr="007D29E9">
        <w:rPr>
          <w:rStyle w:val="normaltextrun"/>
          <w:rFonts w:ascii="Aptos" w:hAnsi="Aptos" w:cstheme="minorHAnsi"/>
          <w:shd w:val="clear" w:color="auto" w:fill="FFFFFF"/>
        </w:rPr>
        <w:t>ations manage increasing volumes of information, OCI Document Understanding becomes an invaluable solution, streamlining processes, reducing errors, and optimi</w:t>
      </w:r>
      <w:r w:rsidR="00E8440C">
        <w:rPr>
          <w:rStyle w:val="normaltextrun"/>
          <w:rFonts w:ascii="Aptos" w:hAnsi="Aptos" w:cstheme="minorHAnsi"/>
          <w:shd w:val="clear" w:color="auto" w:fill="FFFFFF"/>
        </w:rPr>
        <w:t>s</w:t>
      </w:r>
      <w:r w:rsidRPr="007D29E9">
        <w:rPr>
          <w:rStyle w:val="normaltextrun"/>
          <w:rFonts w:ascii="Aptos" w:hAnsi="Aptos" w:cstheme="minorHAnsi"/>
          <w:shd w:val="clear" w:color="auto" w:fill="FFFFFF"/>
        </w:rPr>
        <w:t>ing resource utili</w:t>
      </w:r>
      <w:r w:rsidR="00E8440C">
        <w:rPr>
          <w:rStyle w:val="normaltextrun"/>
          <w:rFonts w:ascii="Aptos" w:hAnsi="Aptos" w:cstheme="minorHAnsi"/>
          <w:shd w:val="clear" w:color="auto" w:fill="FFFFFF"/>
        </w:rPr>
        <w:t>s</w:t>
      </w:r>
      <w:r w:rsidRPr="007D29E9">
        <w:rPr>
          <w:rStyle w:val="normaltextrun"/>
          <w:rFonts w:ascii="Aptos" w:hAnsi="Aptos" w:cstheme="minorHAnsi"/>
          <w:shd w:val="clear" w:color="auto" w:fill="FFFFFF"/>
        </w:rPr>
        <w:t>ation.</w:t>
      </w:r>
    </w:p>
    <w:p w14:paraId="0675BA86" w14:textId="77777777" w:rsidR="007D29E9" w:rsidRPr="007D29E9" w:rsidRDefault="007D29E9" w:rsidP="007D29E9">
      <w:pPr>
        <w:pStyle w:val="Bodytextversion10"/>
        <w:ind w:left="576"/>
        <w:rPr>
          <w:rFonts w:asciiTheme="minorHAnsi" w:hAnsiTheme="minorHAnsi" w:cstheme="minorHAnsi"/>
          <w:shd w:val="clear" w:color="auto" w:fill="FFFFFF"/>
        </w:rPr>
      </w:pPr>
    </w:p>
    <w:p w14:paraId="5A821D68" w14:textId="3580F614" w:rsidR="00D04893" w:rsidRPr="0057582B" w:rsidRDefault="00E8440C" w:rsidP="000C168C">
      <w:pPr>
        <w:pStyle w:val="Heading2"/>
        <w:spacing w:line="276" w:lineRule="auto"/>
        <w:jc w:val="both"/>
      </w:pPr>
      <w:bookmarkStart w:id="2" w:name="_Toc171888058"/>
      <w:r>
        <w:t>Benefits of Document Understanding</w:t>
      </w:r>
      <w:bookmarkEnd w:id="2"/>
    </w:p>
    <w:p w14:paraId="11C2FB18" w14:textId="20D8DE7E" w:rsidR="000C168C" w:rsidRPr="000C168C" w:rsidRDefault="000C168C" w:rsidP="000C168C">
      <w:pPr>
        <w:pStyle w:val="ListParagraph"/>
        <w:numPr>
          <w:ilvl w:val="0"/>
          <w:numId w:val="14"/>
        </w:numPr>
        <w:spacing w:after="0"/>
        <w:ind w:left="720"/>
        <w:jc w:val="both"/>
        <w:rPr>
          <w:rFonts w:ascii="Aptos" w:hAnsi="Aptos" w:cstheme="minorHAnsi"/>
        </w:rPr>
      </w:pPr>
      <w:r w:rsidRPr="000C168C">
        <w:rPr>
          <w:rFonts w:ascii="Aptos" w:hAnsi="Aptos" w:cstheme="minorHAnsi"/>
          <w:b/>
        </w:rPr>
        <w:t>Time Savings</w:t>
      </w:r>
      <w:r w:rsidRPr="000C168C">
        <w:rPr>
          <w:rFonts w:ascii="Aptos" w:hAnsi="Aptos" w:cstheme="minorHAnsi"/>
        </w:rPr>
        <w:t>: Automates the extraction of information from documents, saving time compared to manual data entry.</w:t>
      </w:r>
    </w:p>
    <w:p w14:paraId="002789CF" w14:textId="77777777" w:rsidR="000C168C" w:rsidRPr="000C168C" w:rsidRDefault="000C168C" w:rsidP="000C168C">
      <w:pPr>
        <w:spacing w:after="0"/>
        <w:jc w:val="both"/>
        <w:rPr>
          <w:rFonts w:ascii="Aptos" w:hAnsi="Aptos" w:cstheme="minorHAnsi"/>
        </w:rPr>
      </w:pPr>
    </w:p>
    <w:p w14:paraId="07DE859F" w14:textId="13824704" w:rsidR="000C168C" w:rsidRPr="000C168C" w:rsidRDefault="000C168C" w:rsidP="000C168C">
      <w:pPr>
        <w:pStyle w:val="ListParagraph"/>
        <w:numPr>
          <w:ilvl w:val="0"/>
          <w:numId w:val="14"/>
        </w:numPr>
        <w:spacing w:after="0"/>
        <w:ind w:left="720"/>
        <w:jc w:val="both"/>
        <w:rPr>
          <w:rFonts w:ascii="Aptos" w:hAnsi="Aptos" w:cstheme="minorHAnsi"/>
        </w:rPr>
      </w:pPr>
      <w:r w:rsidRPr="000C168C">
        <w:rPr>
          <w:rFonts w:ascii="Aptos" w:hAnsi="Aptos" w:cstheme="minorHAnsi"/>
          <w:b/>
        </w:rPr>
        <w:t>Reduced Errors</w:t>
      </w:r>
      <w:r w:rsidRPr="000C168C">
        <w:rPr>
          <w:rFonts w:ascii="Aptos" w:hAnsi="Aptos" w:cstheme="minorHAnsi"/>
        </w:rPr>
        <w:t>: Minimi</w:t>
      </w:r>
      <w:r>
        <w:rPr>
          <w:rFonts w:ascii="Aptos" w:hAnsi="Aptos" w:cstheme="minorHAnsi"/>
        </w:rPr>
        <w:t>s</w:t>
      </w:r>
      <w:r w:rsidRPr="000C168C">
        <w:rPr>
          <w:rFonts w:ascii="Aptos" w:hAnsi="Aptos" w:cstheme="minorHAnsi"/>
        </w:rPr>
        <w:t>es the chances of human errors in data extraction by automating the process.</w:t>
      </w:r>
    </w:p>
    <w:p w14:paraId="7EB8D9CF" w14:textId="77777777" w:rsidR="000C168C" w:rsidRPr="000C168C" w:rsidRDefault="000C168C" w:rsidP="000C168C">
      <w:pPr>
        <w:spacing w:after="0"/>
        <w:ind w:left="792"/>
        <w:jc w:val="both"/>
        <w:rPr>
          <w:rFonts w:ascii="Aptos" w:hAnsi="Aptos" w:cstheme="minorHAnsi"/>
        </w:rPr>
      </w:pPr>
    </w:p>
    <w:p w14:paraId="1488D97F" w14:textId="77777777" w:rsidR="000C168C" w:rsidRPr="000C168C" w:rsidRDefault="000C168C" w:rsidP="000C168C">
      <w:pPr>
        <w:pStyle w:val="ListParagraph"/>
        <w:numPr>
          <w:ilvl w:val="0"/>
          <w:numId w:val="14"/>
        </w:numPr>
        <w:spacing w:after="0"/>
        <w:ind w:left="720"/>
        <w:jc w:val="both"/>
        <w:rPr>
          <w:rFonts w:ascii="Aptos" w:hAnsi="Aptos" w:cstheme="minorHAnsi"/>
        </w:rPr>
      </w:pPr>
      <w:r w:rsidRPr="000C168C">
        <w:rPr>
          <w:rFonts w:ascii="Aptos" w:hAnsi="Aptos" w:cstheme="minorHAnsi"/>
          <w:b/>
        </w:rPr>
        <w:t>Increased Efficiency</w:t>
      </w:r>
      <w:r w:rsidRPr="000C168C">
        <w:rPr>
          <w:rFonts w:ascii="Aptos" w:hAnsi="Aptos" w:cstheme="minorHAnsi"/>
        </w:rPr>
        <w:t>: Streamlines document processing, leading to more efficient workflows and quicker decision-making.</w:t>
      </w:r>
    </w:p>
    <w:p w14:paraId="610C98B4" w14:textId="77777777" w:rsidR="000C168C" w:rsidRPr="000C168C" w:rsidRDefault="000C168C" w:rsidP="000C168C">
      <w:pPr>
        <w:spacing w:after="0"/>
        <w:jc w:val="both"/>
        <w:rPr>
          <w:rFonts w:ascii="Aptos" w:hAnsi="Aptos" w:cstheme="minorHAnsi"/>
        </w:rPr>
      </w:pPr>
    </w:p>
    <w:p w14:paraId="3B4B1ABE" w14:textId="77777777" w:rsidR="000C168C" w:rsidRPr="000C168C" w:rsidRDefault="000C168C" w:rsidP="000C168C">
      <w:pPr>
        <w:pStyle w:val="ListParagraph"/>
        <w:numPr>
          <w:ilvl w:val="0"/>
          <w:numId w:val="14"/>
        </w:numPr>
        <w:spacing w:after="0"/>
        <w:ind w:left="720"/>
        <w:jc w:val="both"/>
        <w:rPr>
          <w:rFonts w:ascii="Aptos" w:hAnsi="Aptos" w:cstheme="minorHAnsi"/>
        </w:rPr>
      </w:pPr>
      <w:r w:rsidRPr="000C168C">
        <w:rPr>
          <w:rFonts w:ascii="Aptos" w:hAnsi="Aptos" w:cstheme="minorHAnsi"/>
          <w:b/>
        </w:rPr>
        <w:t>Enhanced Accuracy</w:t>
      </w:r>
      <w:r w:rsidRPr="000C168C">
        <w:rPr>
          <w:rFonts w:ascii="Aptos" w:hAnsi="Aptos" w:cstheme="minorHAnsi"/>
        </w:rPr>
        <w:t>: Leverages deep learning models to provide precise and reliable data extraction and document classification.</w:t>
      </w:r>
    </w:p>
    <w:p w14:paraId="4B4DAD56" w14:textId="77777777" w:rsidR="000C168C" w:rsidRPr="000C168C" w:rsidRDefault="000C168C" w:rsidP="000C168C">
      <w:pPr>
        <w:spacing w:after="0"/>
        <w:jc w:val="both"/>
        <w:rPr>
          <w:rFonts w:ascii="Aptos" w:hAnsi="Aptos" w:cstheme="minorHAnsi"/>
        </w:rPr>
      </w:pPr>
    </w:p>
    <w:p w14:paraId="7DFF8C90" w14:textId="60D11055" w:rsidR="000C168C" w:rsidRPr="000C168C" w:rsidRDefault="000C168C" w:rsidP="000C168C">
      <w:pPr>
        <w:pStyle w:val="ListParagraph"/>
        <w:numPr>
          <w:ilvl w:val="0"/>
          <w:numId w:val="14"/>
        </w:numPr>
        <w:spacing w:after="0"/>
        <w:ind w:left="720"/>
        <w:jc w:val="both"/>
        <w:rPr>
          <w:rFonts w:ascii="Aptos" w:hAnsi="Aptos" w:cstheme="minorHAnsi"/>
        </w:rPr>
      </w:pPr>
      <w:r w:rsidRPr="000C168C">
        <w:rPr>
          <w:rFonts w:ascii="Aptos" w:hAnsi="Aptos"/>
          <w:b/>
          <w:bCs/>
        </w:rPr>
        <w:t>No Expertise Required</w:t>
      </w:r>
      <w:r w:rsidRPr="000C168C">
        <w:rPr>
          <w:rFonts w:ascii="Aptos" w:hAnsi="Aptos" w:cstheme="minorHAnsi"/>
        </w:rPr>
        <w:t>: Utili</w:t>
      </w:r>
      <w:r>
        <w:rPr>
          <w:rFonts w:ascii="Aptos" w:hAnsi="Aptos" w:cstheme="minorHAnsi"/>
        </w:rPr>
        <w:t>s</w:t>
      </w:r>
      <w:r w:rsidRPr="000C168C">
        <w:rPr>
          <w:rFonts w:ascii="Aptos" w:hAnsi="Aptos" w:cstheme="minorHAnsi"/>
        </w:rPr>
        <w:t>es prebuilt or custom features without the need for any data science experience.</w:t>
      </w:r>
    </w:p>
    <w:p w14:paraId="4FC065B9" w14:textId="77777777" w:rsidR="000C168C" w:rsidRPr="000C168C" w:rsidRDefault="000C168C" w:rsidP="000C168C">
      <w:pPr>
        <w:spacing w:after="0"/>
        <w:jc w:val="both"/>
        <w:rPr>
          <w:rFonts w:ascii="Aptos" w:hAnsi="Aptos" w:cstheme="minorHAnsi"/>
        </w:rPr>
      </w:pPr>
    </w:p>
    <w:p w14:paraId="230B5C53" w14:textId="77777777" w:rsidR="000C168C" w:rsidRPr="000C168C" w:rsidRDefault="000C168C" w:rsidP="000C168C">
      <w:pPr>
        <w:pStyle w:val="ListParagraph"/>
        <w:numPr>
          <w:ilvl w:val="0"/>
          <w:numId w:val="14"/>
        </w:numPr>
        <w:spacing w:after="0"/>
        <w:ind w:left="720"/>
        <w:jc w:val="both"/>
        <w:rPr>
          <w:rFonts w:ascii="Aptos" w:hAnsi="Aptos" w:cstheme="minorHAnsi"/>
        </w:rPr>
      </w:pPr>
      <w:r w:rsidRPr="000C168C">
        <w:rPr>
          <w:rFonts w:ascii="Aptos" w:hAnsi="Aptos" w:cstheme="minorHAnsi"/>
          <w:b/>
        </w:rPr>
        <w:t>Versatile Access</w:t>
      </w:r>
      <w:r w:rsidRPr="000C168C">
        <w:rPr>
          <w:rFonts w:ascii="Aptos" w:hAnsi="Aptos" w:cstheme="minorHAnsi"/>
        </w:rPr>
        <w:t>: Extracted data is readily available, enabling fast and easy retrieval for analysis or decision-making.</w:t>
      </w:r>
    </w:p>
    <w:p w14:paraId="05E1A822" w14:textId="77777777" w:rsidR="000C168C" w:rsidRPr="000C168C" w:rsidRDefault="000C168C" w:rsidP="000C168C">
      <w:pPr>
        <w:spacing w:after="0"/>
        <w:jc w:val="both"/>
        <w:rPr>
          <w:rFonts w:ascii="Aptos" w:hAnsi="Aptos" w:cstheme="minorHAnsi"/>
        </w:rPr>
      </w:pPr>
    </w:p>
    <w:p w14:paraId="3CFBDADF" w14:textId="77777777" w:rsidR="000C168C" w:rsidRPr="000C168C" w:rsidRDefault="000C168C" w:rsidP="000C168C">
      <w:pPr>
        <w:pStyle w:val="ListParagraph"/>
        <w:numPr>
          <w:ilvl w:val="0"/>
          <w:numId w:val="14"/>
        </w:numPr>
        <w:spacing w:after="0"/>
        <w:ind w:left="720"/>
        <w:jc w:val="both"/>
        <w:rPr>
          <w:rFonts w:ascii="Aptos" w:hAnsi="Aptos" w:cstheme="minorHAnsi"/>
        </w:rPr>
      </w:pPr>
      <w:r w:rsidRPr="000C168C">
        <w:rPr>
          <w:rFonts w:ascii="Aptos" w:hAnsi="Aptos" w:cstheme="minorHAnsi"/>
          <w:b/>
        </w:rPr>
        <w:t>Adaptability to Document Variations</w:t>
      </w:r>
      <w:r w:rsidRPr="000C168C">
        <w:rPr>
          <w:rFonts w:ascii="Aptos" w:hAnsi="Aptos" w:cstheme="minorHAnsi"/>
        </w:rPr>
        <w:t>: DU systems can adapt to different document formats and layouts, accommodating variations without compromising accuracy.</w:t>
      </w:r>
    </w:p>
    <w:p w14:paraId="62381EEF" w14:textId="77777777" w:rsidR="00D04893" w:rsidRDefault="00D04893" w:rsidP="00D04893">
      <w:pPr>
        <w:rPr>
          <w:lang w:eastAsia="en-IE"/>
        </w:rPr>
      </w:pPr>
    </w:p>
    <w:p w14:paraId="1E07A845" w14:textId="77777777" w:rsidR="00D04893" w:rsidRDefault="00D04893" w:rsidP="00D04893">
      <w:pPr>
        <w:rPr>
          <w:lang w:eastAsia="en-IE"/>
        </w:rPr>
      </w:pPr>
    </w:p>
    <w:p w14:paraId="26CF12B2" w14:textId="77777777" w:rsidR="00D04893" w:rsidRPr="009C597F" w:rsidRDefault="00D04893" w:rsidP="00D04893">
      <w:pPr>
        <w:rPr>
          <w:lang w:eastAsia="en-IE"/>
        </w:rPr>
      </w:pPr>
    </w:p>
    <w:p w14:paraId="0A7E1DB6" w14:textId="77777777" w:rsidR="00D04893" w:rsidRPr="00B53332" w:rsidRDefault="00D04893" w:rsidP="00D04893">
      <w:pPr>
        <w:pStyle w:val="BTBullets"/>
        <w:numPr>
          <w:ilvl w:val="0"/>
          <w:numId w:val="0"/>
        </w:numPr>
        <w:ind w:left="1060"/>
        <w:rPr>
          <w:lang w:val="en-GB"/>
        </w:rPr>
      </w:pPr>
    </w:p>
    <w:p w14:paraId="1229F207" w14:textId="602DA8CC" w:rsidR="00D04893" w:rsidRPr="00B53332" w:rsidRDefault="00D04893" w:rsidP="00B54295">
      <w:pPr>
        <w:tabs>
          <w:tab w:val="left" w:pos="1771"/>
        </w:tabs>
      </w:pPr>
    </w:p>
    <w:p w14:paraId="6E36A479" w14:textId="2765BA81" w:rsidR="00D04893" w:rsidRDefault="00B54295" w:rsidP="00D50655">
      <w:pPr>
        <w:pStyle w:val="Heading1"/>
        <w:spacing w:before="0" w:line="360" w:lineRule="auto"/>
        <w:jc w:val="both"/>
        <w:rPr>
          <w:rStyle w:val="Heading1Char"/>
          <w:b/>
          <w:caps/>
        </w:rPr>
      </w:pPr>
      <w:bookmarkStart w:id="3" w:name="_Toc171888059"/>
      <w:r>
        <w:rPr>
          <w:rStyle w:val="Heading1Char"/>
          <w:b/>
          <w:caps/>
        </w:rPr>
        <w:lastRenderedPageBreak/>
        <w:t>CONFIGURATION</w:t>
      </w:r>
      <w:r w:rsidR="00B13CC0">
        <w:rPr>
          <w:rStyle w:val="Heading1Char"/>
          <w:b/>
          <w:caps/>
        </w:rPr>
        <w:t>S</w:t>
      </w:r>
      <w:r>
        <w:rPr>
          <w:rStyle w:val="Heading1Char"/>
          <w:b/>
          <w:caps/>
        </w:rPr>
        <w:t xml:space="preserve"> for</w:t>
      </w:r>
      <w:r w:rsidR="00B13CC0">
        <w:rPr>
          <w:rStyle w:val="Heading1Char"/>
          <w:b/>
          <w:caps/>
        </w:rPr>
        <w:t xml:space="preserve"> DOCUMENT UNDERSTANDING</w:t>
      </w:r>
      <w:bookmarkEnd w:id="3"/>
    </w:p>
    <w:p w14:paraId="2DCB097E" w14:textId="77777777" w:rsidR="0025740C" w:rsidRPr="005565B3" w:rsidRDefault="0025740C" w:rsidP="00D50655">
      <w:pPr>
        <w:spacing w:after="0" w:line="360" w:lineRule="auto"/>
        <w:jc w:val="both"/>
        <w:rPr>
          <w:rStyle w:val="ui-provider"/>
          <w:rFonts w:ascii="Aptos" w:hAnsi="Aptos" w:cstheme="minorHAnsi"/>
          <w:b/>
          <w:sz w:val="24"/>
          <w:szCs w:val="24"/>
        </w:rPr>
      </w:pPr>
      <w:r w:rsidRPr="005565B3">
        <w:rPr>
          <w:rFonts w:ascii="Aptos" w:hAnsi="Aptos" w:cstheme="minorHAnsi"/>
          <w:b/>
          <w:sz w:val="24"/>
          <w:szCs w:val="24"/>
        </w:rPr>
        <w:t>Step 1 : Setting up the Policies</w:t>
      </w:r>
      <w:r w:rsidRPr="005565B3">
        <w:rPr>
          <w:rStyle w:val="ui-provider"/>
          <w:rFonts w:ascii="Aptos" w:hAnsi="Aptos" w:cstheme="minorHAnsi"/>
          <w:b/>
          <w:sz w:val="24"/>
          <w:szCs w:val="24"/>
        </w:rPr>
        <w:t>.</w:t>
      </w:r>
    </w:p>
    <w:p w14:paraId="3C2BDC54" w14:textId="0A510919" w:rsidR="0025740C" w:rsidRPr="008C792A" w:rsidRDefault="0025740C" w:rsidP="008C792A">
      <w:pPr>
        <w:pStyle w:val="ListParagraph"/>
        <w:numPr>
          <w:ilvl w:val="0"/>
          <w:numId w:val="22"/>
        </w:numPr>
        <w:spacing w:after="160"/>
        <w:jc w:val="both"/>
        <w:rPr>
          <w:rFonts w:ascii="Aptos" w:hAnsi="Aptos" w:cstheme="minorHAnsi"/>
        </w:rPr>
      </w:pPr>
      <w:r w:rsidRPr="008C792A">
        <w:rPr>
          <w:rFonts w:ascii="Aptos" w:hAnsi="Aptos" w:cstheme="minorHAnsi"/>
        </w:rPr>
        <w:t xml:space="preserve">To create a new policy, navigate to : </w:t>
      </w:r>
      <w:r w:rsidRPr="008C792A">
        <w:rPr>
          <w:rFonts w:ascii="Aptos" w:hAnsi="Aptos" w:cstheme="minorHAnsi"/>
          <w:highlight w:val="yellow"/>
        </w:rPr>
        <w:t>Identity &amp; Security &gt; Identity &gt; Policies</w:t>
      </w:r>
      <w:r w:rsidRPr="008C792A">
        <w:rPr>
          <w:rFonts w:ascii="Aptos" w:hAnsi="Aptos" w:cstheme="minorHAnsi"/>
        </w:rPr>
        <w:t xml:space="preserve"> as shown in the below image.</w:t>
      </w:r>
    </w:p>
    <w:p w14:paraId="37706F1B" w14:textId="65FD592E" w:rsidR="00065CB3" w:rsidRDefault="00065CB3" w:rsidP="00D50655">
      <w:pPr>
        <w:pStyle w:val="ListParagraph"/>
        <w:numPr>
          <w:ilvl w:val="0"/>
          <w:numId w:val="15"/>
        </w:numPr>
        <w:spacing w:after="160"/>
        <w:jc w:val="both"/>
        <w:rPr>
          <w:rFonts w:ascii="Aptos" w:hAnsi="Aptos" w:cstheme="minorHAnsi"/>
        </w:rPr>
      </w:pPr>
      <w:r w:rsidRPr="0090509C">
        <w:rPr>
          <w:rFonts w:ascii="Aptos" w:hAnsi="Aptos" w:cstheme="minorHAnsi"/>
          <w:i/>
          <w:iCs/>
        </w:rPr>
        <w:t xml:space="preserve">Note : </w:t>
      </w:r>
      <w:r w:rsidR="0090509C" w:rsidRPr="0090509C">
        <w:rPr>
          <w:rFonts w:ascii="Aptos" w:hAnsi="Aptos" w:cstheme="minorHAnsi"/>
          <w:i/>
          <w:iCs/>
        </w:rPr>
        <w:t>Any user can create a new policy; no specific role or permissions are required</w:t>
      </w:r>
      <w:r w:rsidR="0090509C" w:rsidRPr="0090509C">
        <w:rPr>
          <w:rFonts w:ascii="Aptos" w:hAnsi="Aptos" w:cstheme="minorHAnsi"/>
        </w:rPr>
        <w:t>.</w:t>
      </w:r>
    </w:p>
    <w:p w14:paraId="74270D58" w14:textId="6D882B68" w:rsidR="00B752F3" w:rsidRDefault="006E3EE2" w:rsidP="00B752F3">
      <w:r>
        <w:rPr>
          <w:noProof/>
        </w:rPr>
        <mc:AlternateContent>
          <mc:Choice Requires="wps">
            <w:drawing>
              <wp:anchor distT="0" distB="0" distL="114300" distR="114300" simplePos="0" relativeHeight="251666438" behindDoc="0" locked="0" layoutInCell="1" allowOverlap="1" wp14:anchorId="1BF624CD" wp14:editId="72EC0FB0">
                <wp:simplePos x="0" y="0"/>
                <wp:positionH relativeFrom="column">
                  <wp:posOffset>1728470</wp:posOffset>
                </wp:positionH>
                <wp:positionV relativeFrom="paragraph">
                  <wp:posOffset>998220</wp:posOffset>
                </wp:positionV>
                <wp:extent cx="419100" cy="161925"/>
                <wp:effectExtent l="0" t="0" r="19050" b="28575"/>
                <wp:wrapNone/>
                <wp:docPr id="767417083" name="Rectangle 3"/>
                <wp:cNvGraphicFramePr/>
                <a:graphic xmlns:a="http://schemas.openxmlformats.org/drawingml/2006/main">
                  <a:graphicData uri="http://schemas.microsoft.com/office/word/2010/wordprocessingShape">
                    <wps:wsp>
                      <wps:cNvSpPr/>
                      <wps:spPr>
                        <a:xfrm>
                          <a:off x="0" y="0"/>
                          <a:ext cx="419100" cy="1619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E89172" id="Rectangle 3" o:spid="_x0000_s1026" style="position:absolute;margin-left:136.1pt;margin-top:78.6pt;width:33pt;height:12.75pt;z-index:2516664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65414" behindDoc="0" locked="0" layoutInCell="1" allowOverlap="1" wp14:anchorId="636543A9" wp14:editId="3F5DA964">
                <wp:simplePos x="0" y="0"/>
                <wp:positionH relativeFrom="column">
                  <wp:posOffset>1718945</wp:posOffset>
                </wp:positionH>
                <wp:positionV relativeFrom="paragraph">
                  <wp:posOffset>398145</wp:posOffset>
                </wp:positionV>
                <wp:extent cx="390525" cy="114300"/>
                <wp:effectExtent l="0" t="0" r="28575" b="19050"/>
                <wp:wrapNone/>
                <wp:docPr id="255378967" name="Rectangle 2"/>
                <wp:cNvGraphicFramePr/>
                <a:graphic xmlns:a="http://schemas.openxmlformats.org/drawingml/2006/main">
                  <a:graphicData uri="http://schemas.microsoft.com/office/word/2010/wordprocessingShape">
                    <wps:wsp>
                      <wps:cNvSpPr/>
                      <wps:spPr>
                        <a:xfrm>
                          <a:off x="0" y="0"/>
                          <a:ext cx="390525"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ED08E" id="Rectangle 2" o:spid="_x0000_s1026" style="position:absolute;margin-left:135.35pt;margin-top:31.35pt;width:30.75pt;height:9pt;z-index:2516654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4390" behindDoc="0" locked="0" layoutInCell="1" allowOverlap="1" wp14:anchorId="219DDC1F" wp14:editId="70C5337C">
                <wp:simplePos x="0" y="0"/>
                <wp:positionH relativeFrom="column">
                  <wp:posOffset>166370</wp:posOffset>
                </wp:positionH>
                <wp:positionV relativeFrom="paragraph">
                  <wp:posOffset>2045971</wp:posOffset>
                </wp:positionV>
                <wp:extent cx="866775" cy="209550"/>
                <wp:effectExtent l="0" t="0" r="28575" b="19050"/>
                <wp:wrapNone/>
                <wp:docPr id="130917936" name="Rectangle 1"/>
                <wp:cNvGraphicFramePr/>
                <a:graphic xmlns:a="http://schemas.openxmlformats.org/drawingml/2006/main">
                  <a:graphicData uri="http://schemas.microsoft.com/office/word/2010/wordprocessingShape">
                    <wps:wsp>
                      <wps:cNvSpPr/>
                      <wps:spPr>
                        <a:xfrm>
                          <a:off x="0" y="0"/>
                          <a:ext cx="866775" cy="2095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ED2557" id="Rectangle 1" o:spid="_x0000_s1026" style="position:absolute;margin-left:13.1pt;margin-top:161.1pt;width:68.25pt;height:16.5pt;z-index:25166439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" filled="f" strokecolor="red" strokeweight="1pt"/>
            </w:pict>
          </mc:Fallback>
        </mc:AlternateContent>
      </w:r>
      <w:r w:rsidR="006C7578" w:rsidRPr="006C6476">
        <w:rPr>
          <w:noProof/>
        </w:rPr>
        <w:drawing>
          <wp:inline distT="0" distB="0" distL="0" distR="0" wp14:anchorId="462524EA" wp14:editId="5ECA1E79">
            <wp:extent cx="5698009" cy="2912711"/>
            <wp:effectExtent l="19050" t="19050" r="17145" b="21590"/>
            <wp:docPr id="3054560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56021" name="Picture 1" descr="A screenshot of a computer"/>
                    <pic:cNvPicPr/>
                  </pic:nvPicPr>
                  <pic:blipFill>
                    <a:blip r:embed="rId14"/>
                    <a:stretch>
                      <a:fillRect/>
                    </a:stretch>
                  </pic:blipFill>
                  <pic:spPr>
                    <a:xfrm>
                      <a:off x="0" y="0"/>
                      <a:ext cx="5709317" cy="2918491"/>
                    </a:xfrm>
                    <a:prstGeom prst="rect">
                      <a:avLst/>
                    </a:prstGeom>
                    <a:ln w="12700">
                      <a:solidFill>
                        <a:schemeClr val="tx1"/>
                      </a:solidFill>
                    </a:ln>
                  </pic:spPr>
                </pic:pic>
              </a:graphicData>
            </a:graphic>
          </wp:inline>
        </w:drawing>
      </w:r>
    </w:p>
    <w:p w14:paraId="0F282B13" w14:textId="39A0F85D" w:rsidR="00065CB3" w:rsidRPr="005219CF" w:rsidRDefault="00065CB3" w:rsidP="00AB1841">
      <w:pPr>
        <w:spacing w:line="360" w:lineRule="auto"/>
        <w:rPr>
          <w:rFonts w:ascii="Aptos" w:hAnsi="Aptos"/>
        </w:rPr>
      </w:pPr>
      <w:r>
        <w:rPr>
          <w:rFonts w:asciiTheme="minorHAnsi" w:eastAsia="Century Gothic" w:hAnsiTheme="minorHAnsi" w:cstheme="minorHAnsi"/>
          <w:i/>
          <w:color w:val="05283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F2B5F">
        <w:rPr>
          <w:rFonts w:asciiTheme="minorHAnsi" w:eastAsia="Century Gothic" w:hAnsiTheme="minorHAnsi" w:cstheme="minorHAnsi"/>
          <w:i/>
          <w:color w:val="05283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inorHAnsi" w:eastAsia="Century Gothic" w:hAnsiTheme="minorHAnsi" w:cstheme="minorHAnsi"/>
          <w:i/>
          <w:color w:val="05283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219CF">
        <w:rPr>
          <w:rFonts w:ascii="Aptos" w:eastAsia="Century Gothic" w:hAnsi="Aptos" w:cstheme="minorHAnsi"/>
          <w:i/>
          <w:color w:val="05283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 Navigation to Policies tab</w:t>
      </w:r>
    </w:p>
    <w:p w14:paraId="11DAAA04" w14:textId="77777777" w:rsidR="00793CA5" w:rsidRPr="00845F60" w:rsidRDefault="00793CA5" w:rsidP="00793CA5">
      <w:pPr>
        <w:pStyle w:val="li"/>
        <w:numPr>
          <w:ilvl w:val="0"/>
          <w:numId w:val="15"/>
        </w:numPr>
        <w:shd w:val="clear" w:color="auto" w:fill="FFFFFF"/>
        <w:spacing w:before="0" w:beforeAutospacing="0" w:after="0" w:afterAutospacing="0" w:line="276" w:lineRule="auto"/>
        <w:rPr>
          <w:rStyle w:val="ph"/>
          <w:rFonts w:ascii="Aptos" w:hAnsi="Aptos" w:cstheme="minorHAnsi"/>
          <w:color w:val="1A1816"/>
          <w:sz w:val="22"/>
          <w:szCs w:val="22"/>
        </w:rPr>
      </w:pPr>
      <w:r w:rsidRPr="00845F60">
        <w:rPr>
          <w:rStyle w:val="ph"/>
          <w:rFonts w:ascii="Aptos" w:hAnsi="Aptos" w:cstheme="minorHAnsi"/>
          <w:color w:val="1A1816"/>
          <w:sz w:val="22"/>
          <w:szCs w:val="22"/>
        </w:rPr>
        <w:t xml:space="preserve">Click on </w:t>
      </w:r>
      <w:r w:rsidRPr="00845F60">
        <w:rPr>
          <w:rStyle w:val="ph"/>
          <w:rFonts w:ascii="Aptos" w:hAnsi="Aptos" w:cstheme="minorHAnsi"/>
          <w:b/>
          <w:bCs/>
          <w:color w:val="1A1816"/>
          <w:sz w:val="22"/>
          <w:szCs w:val="22"/>
        </w:rPr>
        <w:t>Policies</w:t>
      </w:r>
      <w:r w:rsidRPr="00845F60">
        <w:rPr>
          <w:rStyle w:val="ph"/>
          <w:rFonts w:ascii="Aptos" w:hAnsi="Aptos" w:cstheme="minorHAnsi"/>
          <w:color w:val="1A1816"/>
          <w:sz w:val="22"/>
          <w:szCs w:val="22"/>
        </w:rPr>
        <w:t xml:space="preserve"> to be redirected to the page below in the image, </w:t>
      </w:r>
    </w:p>
    <w:p w14:paraId="0CB9075D" w14:textId="2835527D" w:rsidR="00793CA5" w:rsidRPr="00845F60" w:rsidRDefault="00793CA5" w:rsidP="00793CA5">
      <w:pPr>
        <w:pStyle w:val="li"/>
        <w:numPr>
          <w:ilvl w:val="0"/>
          <w:numId w:val="16"/>
        </w:numPr>
        <w:shd w:val="clear" w:color="auto" w:fill="FFFFFF"/>
        <w:spacing w:before="0" w:beforeAutospacing="0" w:after="0" w:afterAutospacing="0" w:line="276" w:lineRule="auto"/>
        <w:rPr>
          <w:rStyle w:val="ph"/>
          <w:rFonts w:ascii="Aptos" w:hAnsi="Aptos" w:cstheme="minorHAnsi"/>
          <w:color w:val="1A1816"/>
          <w:sz w:val="22"/>
          <w:szCs w:val="22"/>
        </w:rPr>
      </w:pPr>
      <w:r w:rsidRPr="00845F60">
        <w:rPr>
          <w:rStyle w:val="ph"/>
          <w:rFonts w:ascii="Aptos" w:hAnsi="Aptos" w:cstheme="minorHAnsi"/>
          <w:color w:val="1A1816"/>
          <w:sz w:val="22"/>
          <w:szCs w:val="22"/>
        </w:rPr>
        <w:t>Select your desired Compartment</w:t>
      </w:r>
      <w:r w:rsidR="002F010C" w:rsidRPr="00845F60">
        <w:rPr>
          <w:rStyle w:val="ph"/>
          <w:rFonts w:ascii="Aptos" w:hAnsi="Aptos" w:cstheme="minorHAnsi"/>
          <w:color w:val="1A1816"/>
          <w:sz w:val="22"/>
          <w:szCs w:val="22"/>
        </w:rPr>
        <w:t xml:space="preserve"> </w:t>
      </w:r>
      <w:r w:rsidR="00A16830" w:rsidRPr="00AD2D7F">
        <w:rPr>
          <w:rStyle w:val="ph"/>
          <w:rFonts w:ascii="Aptos" w:hAnsi="Aptos" w:cstheme="minorHAnsi"/>
          <w:color w:val="1A1816"/>
          <w:sz w:val="22"/>
          <w:szCs w:val="22"/>
          <w:highlight w:val="yellow"/>
        </w:rPr>
        <w:t>which is a prerequisite; you need to have a compartment defined</w:t>
      </w:r>
      <w:r w:rsidR="00A16830" w:rsidRPr="00845F60">
        <w:rPr>
          <w:rStyle w:val="ph"/>
          <w:rFonts w:ascii="Aptos" w:hAnsi="Aptos" w:cstheme="minorHAnsi"/>
          <w:color w:val="1A1816"/>
          <w:sz w:val="22"/>
          <w:szCs w:val="22"/>
        </w:rPr>
        <w:t>.</w:t>
      </w:r>
    </w:p>
    <w:p w14:paraId="315C3F32" w14:textId="77777777" w:rsidR="00793CA5" w:rsidRPr="00845F60" w:rsidRDefault="00793CA5" w:rsidP="00793CA5">
      <w:pPr>
        <w:pStyle w:val="li"/>
        <w:numPr>
          <w:ilvl w:val="0"/>
          <w:numId w:val="16"/>
        </w:numPr>
        <w:shd w:val="clear" w:color="auto" w:fill="FFFFFF"/>
        <w:spacing w:before="0" w:beforeAutospacing="0" w:after="0" w:afterAutospacing="0" w:line="276" w:lineRule="auto"/>
        <w:rPr>
          <w:rStyle w:val="ph"/>
          <w:rFonts w:ascii="Aptos" w:hAnsi="Aptos" w:cstheme="minorHAnsi"/>
          <w:color w:val="1A1816"/>
          <w:sz w:val="22"/>
          <w:szCs w:val="22"/>
        </w:rPr>
      </w:pPr>
      <w:r w:rsidRPr="00845F60">
        <w:rPr>
          <w:rStyle w:val="ph"/>
          <w:rFonts w:ascii="Aptos" w:hAnsi="Aptos" w:cstheme="minorHAnsi"/>
          <w:color w:val="1A1816"/>
          <w:sz w:val="22"/>
          <w:szCs w:val="22"/>
        </w:rPr>
        <w:t xml:space="preserve">Click on </w:t>
      </w:r>
      <w:r w:rsidRPr="00845F60">
        <w:rPr>
          <w:rStyle w:val="ph"/>
          <w:rFonts w:ascii="Aptos" w:hAnsi="Aptos" w:cstheme="minorHAnsi"/>
          <w:b/>
          <w:bCs/>
          <w:color w:val="1A1816"/>
          <w:sz w:val="22"/>
          <w:szCs w:val="22"/>
        </w:rPr>
        <w:t>Create Policy</w:t>
      </w:r>
      <w:r w:rsidRPr="00845F60">
        <w:rPr>
          <w:rStyle w:val="ph"/>
          <w:rFonts w:ascii="Aptos" w:hAnsi="Aptos" w:cstheme="minorHAnsi"/>
          <w:color w:val="1A1816"/>
          <w:sz w:val="22"/>
          <w:szCs w:val="22"/>
        </w:rPr>
        <w:t xml:space="preserve"> to create a new policy.</w:t>
      </w:r>
    </w:p>
    <w:p w14:paraId="4DA514A9" w14:textId="77777777" w:rsidR="005565B3" w:rsidRDefault="005565B3" w:rsidP="00B752F3"/>
    <w:p w14:paraId="6570178D" w14:textId="1EA6DACE" w:rsidR="005565B3" w:rsidRDefault="00C81F31" w:rsidP="00B752F3">
      <w:r>
        <w:rPr>
          <w:rFonts w:asciiTheme="minorHAnsi" w:hAnsiTheme="minorHAnsi" w:cstheme="minorHAnsi"/>
          <w:noProof/>
          <w:color w:val="1A1816"/>
          <w:szCs w:val="22"/>
        </w:rPr>
        <mc:AlternateContent>
          <mc:Choice Requires="wps">
            <w:drawing>
              <wp:anchor distT="0" distB="0" distL="114300" distR="114300" simplePos="0" relativeHeight="251674630" behindDoc="0" locked="0" layoutInCell="1" allowOverlap="1" wp14:anchorId="0224E090" wp14:editId="60056D77">
                <wp:simplePos x="0" y="0"/>
                <wp:positionH relativeFrom="column">
                  <wp:posOffset>47373</wp:posOffset>
                </wp:positionH>
                <wp:positionV relativeFrom="paragraph">
                  <wp:posOffset>1537431</wp:posOffset>
                </wp:positionV>
                <wp:extent cx="700883" cy="158663"/>
                <wp:effectExtent l="0" t="0" r="23495" b="13335"/>
                <wp:wrapNone/>
                <wp:docPr id="46267370" name="Rectangle 12"/>
                <wp:cNvGraphicFramePr/>
                <a:graphic xmlns:a="http://schemas.openxmlformats.org/drawingml/2006/main">
                  <a:graphicData uri="http://schemas.microsoft.com/office/word/2010/wordprocessingShape">
                    <wps:wsp>
                      <wps:cNvSpPr/>
                      <wps:spPr>
                        <a:xfrm>
                          <a:off x="0" y="0"/>
                          <a:ext cx="700883" cy="158663"/>
                        </a:xfrm>
                        <a:prstGeom prst="rect">
                          <a:avLst/>
                        </a:prstGeom>
                        <a:solidFill>
                          <a:schemeClr val="bg1">
                            <a:lumMod val="6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EEE7" id="Rectangle 12" o:spid="_x0000_s1026" style="position:absolute;margin-left:3.75pt;margin-top:121.05pt;width:55.2pt;height:12.5pt;z-index:2516746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" fillcolor="#a5a5a5 [2092]" strokecolor="#000506 [484]" strokeweight="1pt"/>
            </w:pict>
          </mc:Fallback>
        </mc:AlternateContent>
      </w:r>
      <w:r w:rsidR="004A192C">
        <w:rPr>
          <w:rFonts w:asciiTheme="minorHAnsi" w:hAnsiTheme="minorHAnsi" w:cstheme="minorHAnsi"/>
          <w:noProof/>
          <w:color w:val="1A1816"/>
          <w:szCs w:val="22"/>
        </w:rPr>
        <mc:AlternateContent>
          <mc:Choice Requires="wps">
            <w:drawing>
              <wp:anchor distT="0" distB="0" distL="114300" distR="114300" simplePos="0" relativeHeight="251673606" behindDoc="0" locked="0" layoutInCell="1" allowOverlap="1" wp14:anchorId="551DEFF2" wp14:editId="7637CD3A">
                <wp:simplePos x="0" y="0"/>
                <wp:positionH relativeFrom="column">
                  <wp:posOffset>46167</wp:posOffset>
                </wp:positionH>
                <wp:positionV relativeFrom="paragraph">
                  <wp:posOffset>1387412</wp:posOffset>
                </wp:positionV>
                <wp:extent cx="998113" cy="353785"/>
                <wp:effectExtent l="0" t="0" r="12065" b="27305"/>
                <wp:wrapNone/>
                <wp:docPr id="1124163400" name="Rectangle 10"/>
                <wp:cNvGraphicFramePr/>
                <a:graphic xmlns:a="http://schemas.openxmlformats.org/drawingml/2006/main">
                  <a:graphicData uri="http://schemas.microsoft.com/office/word/2010/wordprocessingShape">
                    <wps:wsp>
                      <wps:cNvSpPr/>
                      <wps:spPr>
                        <a:xfrm>
                          <a:off x="0" y="0"/>
                          <a:ext cx="998113" cy="35378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D2984E" id="Rectangle 10" o:spid="_x0000_s1026" style="position:absolute;margin-left:3.65pt;margin-top:109.25pt;width:78.6pt;height:27.85pt;z-index:2516736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" filled="f" strokecolor="red" strokeweight="1pt"/>
            </w:pict>
          </mc:Fallback>
        </mc:AlternateContent>
      </w:r>
      <w:r w:rsidR="00C96473">
        <w:rPr>
          <w:rFonts w:asciiTheme="minorHAnsi" w:hAnsiTheme="minorHAnsi" w:cstheme="minorHAnsi"/>
          <w:noProof/>
          <w:color w:val="1A1816"/>
          <w:szCs w:val="22"/>
        </w:rPr>
        <mc:AlternateContent>
          <mc:Choice Requires="wps">
            <w:drawing>
              <wp:anchor distT="0" distB="0" distL="114300" distR="114300" simplePos="0" relativeHeight="251671558" behindDoc="0" locked="0" layoutInCell="1" allowOverlap="1" wp14:anchorId="2101A6FF" wp14:editId="18361EE6">
                <wp:simplePos x="0" y="0"/>
                <wp:positionH relativeFrom="column">
                  <wp:posOffset>3504146</wp:posOffset>
                </wp:positionH>
                <wp:positionV relativeFrom="paragraph">
                  <wp:posOffset>717711</wp:posOffset>
                </wp:positionV>
                <wp:extent cx="70842" cy="45719"/>
                <wp:effectExtent l="0" t="0" r="24765" b="12065"/>
                <wp:wrapNone/>
                <wp:docPr id="1845476271" name="Rectangle 8"/>
                <wp:cNvGraphicFramePr/>
                <a:graphic xmlns:a="http://schemas.openxmlformats.org/drawingml/2006/main">
                  <a:graphicData uri="http://schemas.microsoft.com/office/word/2010/wordprocessingShape">
                    <wps:wsp>
                      <wps:cNvSpPr/>
                      <wps:spPr>
                        <a:xfrm>
                          <a:off x="0" y="0"/>
                          <a:ext cx="70842" cy="45719"/>
                        </a:xfrm>
                        <a:prstGeom prst="rect">
                          <a:avLst/>
                        </a:prstGeom>
                        <a:solidFill>
                          <a:schemeClr val="bg1">
                            <a:lumMod val="6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C4D7D" id="Rectangle 8" o:spid="_x0000_s1026" style="position:absolute;margin-left:275.9pt;margin-top:56.5pt;width:5.6pt;height:3.6pt;z-index:2516715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" fillcolor="#a5a5a5 [2092]" strokecolor="#000506 [484]" strokeweight="1pt"/>
            </w:pict>
          </mc:Fallback>
        </mc:AlternateContent>
      </w:r>
      <w:r w:rsidR="00C96473">
        <w:rPr>
          <w:rFonts w:asciiTheme="minorHAnsi" w:hAnsiTheme="minorHAnsi" w:cstheme="minorHAnsi"/>
          <w:noProof/>
          <w:color w:val="1A1816"/>
          <w:szCs w:val="22"/>
        </w:rPr>
        <mc:AlternateContent>
          <mc:Choice Requires="wps">
            <w:drawing>
              <wp:anchor distT="0" distB="0" distL="114300" distR="114300" simplePos="0" relativeHeight="251672582" behindDoc="0" locked="0" layoutInCell="1" allowOverlap="1" wp14:anchorId="2C4EB054" wp14:editId="3B0ECBF0">
                <wp:simplePos x="0" y="0"/>
                <wp:positionH relativeFrom="column">
                  <wp:posOffset>4103012</wp:posOffset>
                </wp:positionH>
                <wp:positionV relativeFrom="paragraph">
                  <wp:posOffset>723427</wp:posOffset>
                </wp:positionV>
                <wp:extent cx="804626" cy="45719"/>
                <wp:effectExtent l="0" t="0" r="14605" b="12065"/>
                <wp:wrapNone/>
                <wp:docPr id="2088894988" name="Rectangle 9"/>
                <wp:cNvGraphicFramePr/>
                <a:graphic xmlns:a="http://schemas.openxmlformats.org/drawingml/2006/main">
                  <a:graphicData uri="http://schemas.microsoft.com/office/word/2010/wordprocessingShape">
                    <wps:wsp>
                      <wps:cNvSpPr/>
                      <wps:spPr>
                        <a:xfrm>
                          <a:off x="0" y="0"/>
                          <a:ext cx="804626" cy="45719"/>
                        </a:xfrm>
                        <a:prstGeom prst="rect">
                          <a:avLst/>
                        </a:prstGeom>
                        <a:solidFill>
                          <a:schemeClr val="bg1">
                            <a:lumMod val="6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E3277" id="Rectangle 9" o:spid="_x0000_s1026" style="position:absolute;margin-left:323.05pt;margin-top:56.95pt;width:63.35pt;height:3.6pt;z-index:2516725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" fillcolor="#a5a5a5 [2092]" strokecolor="#000506 [484]" strokeweight="1pt"/>
            </w:pict>
          </mc:Fallback>
        </mc:AlternateContent>
      </w:r>
      <w:r w:rsidR="00C96473">
        <w:rPr>
          <w:rFonts w:asciiTheme="minorHAnsi" w:hAnsiTheme="minorHAnsi" w:cstheme="minorHAnsi"/>
          <w:noProof/>
          <w:color w:val="1A1816"/>
          <w:szCs w:val="22"/>
        </w:rPr>
        <mc:AlternateContent>
          <mc:Choice Requires="wps">
            <w:drawing>
              <wp:anchor distT="0" distB="0" distL="114300" distR="114300" simplePos="0" relativeHeight="251670534" behindDoc="0" locked="0" layoutInCell="1" allowOverlap="1" wp14:anchorId="4DD6B478" wp14:editId="28556C58">
                <wp:simplePos x="0" y="0"/>
                <wp:positionH relativeFrom="column">
                  <wp:posOffset>2409440</wp:posOffset>
                </wp:positionH>
                <wp:positionV relativeFrom="paragraph">
                  <wp:posOffset>711272</wp:posOffset>
                </wp:positionV>
                <wp:extent cx="354169" cy="70574"/>
                <wp:effectExtent l="0" t="0" r="27305" b="24765"/>
                <wp:wrapNone/>
                <wp:docPr id="733479384" name="Rectangle 7"/>
                <wp:cNvGraphicFramePr/>
                <a:graphic xmlns:a="http://schemas.openxmlformats.org/drawingml/2006/main">
                  <a:graphicData uri="http://schemas.microsoft.com/office/word/2010/wordprocessingShape">
                    <wps:wsp>
                      <wps:cNvSpPr/>
                      <wps:spPr>
                        <a:xfrm>
                          <a:off x="0" y="0"/>
                          <a:ext cx="354169" cy="70574"/>
                        </a:xfrm>
                        <a:prstGeom prst="rect">
                          <a:avLst/>
                        </a:prstGeom>
                        <a:solidFill>
                          <a:schemeClr val="bg1">
                            <a:lumMod val="6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9952D8" id="Rectangle 7" o:spid="_x0000_s1026" style="position:absolute;margin-left:189.7pt;margin-top:56pt;width:27.9pt;height:5.55pt;z-index:25167053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" fillcolor="#a5a5a5 [2092]" strokecolor="#000506 [484]" strokeweight="1pt"/>
            </w:pict>
          </mc:Fallback>
        </mc:AlternateContent>
      </w:r>
      <w:r w:rsidR="0035146B">
        <w:rPr>
          <w:rFonts w:asciiTheme="minorHAnsi" w:hAnsiTheme="minorHAnsi" w:cstheme="minorHAnsi"/>
          <w:noProof/>
          <w:color w:val="1A1816"/>
          <w:szCs w:val="22"/>
        </w:rPr>
        <mc:AlternateContent>
          <mc:Choice Requires="wps">
            <w:drawing>
              <wp:anchor distT="0" distB="0" distL="114300" distR="114300" simplePos="0" relativeHeight="251669510" behindDoc="0" locked="0" layoutInCell="1" allowOverlap="1" wp14:anchorId="3D993742" wp14:editId="15C77782">
                <wp:simplePos x="0" y="0"/>
                <wp:positionH relativeFrom="column">
                  <wp:posOffset>1282539</wp:posOffset>
                </wp:positionH>
                <wp:positionV relativeFrom="paragraph">
                  <wp:posOffset>717711</wp:posOffset>
                </wp:positionV>
                <wp:extent cx="495837" cy="64403"/>
                <wp:effectExtent l="0" t="0" r="19050" b="12065"/>
                <wp:wrapNone/>
                <wp:docPr id="1057508571" name="Rectangle 6"/>
                <wp:cNvGraphicFramePr/>
                <a:graphic xmlns:a="http://schemas.openxmlformats.org/drawingml/2006/main">
                  <a:graphicData uri="http://schemas.microsoft.com/office/word/2010/wordprocessingShape">
                    <wps:wsp>
                      <wps:cNvSpPr/>
                      <wps:spPr>
                        <a:xfrm>
                          <a:off x="0" y="0"/>
                          <a:ext cx="495837" cy="64403"/>
                        </a:xfrm>
                        <a:prstGeom prst="rect">
                          <a:avLst/>
                        </a:prstGeom>
                        <a:solidFill>
                          <a:schemeClr val="bg1">
                            <a:lumMod val="6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8C7321" id="Rectangle 6" o:spid="_x0000_s1026" style="position:absolute;margin-left:101pt;margin-top:56.5pt;width:39.05pt;height:5.05pt;z-index:2516695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" fillcolor="#a5a5a5 [2092]" strokecolor="#000506 [484]" strokeweight="1pt"/>
            </w:pict>
          </mc:Fallback>
        </mc:AlternateContent>
      </w:r>
      <w:r w:rsidR="0035146B">
        <w:rPr>
          <w:rFonts w:asciiTheme="minorHAnsi" w:hAnsiTheme="minorHAnsi" w:cstheme="minorHAnsi"/>
          <w:noProof/>
          <w:color w:val="1A1816"/>
          <w:szCs w:val="22"/>
        </w:rPr>
        <mc:AlternateContent>
          <mc:Choice Requires="wps">
            <w:drawing>
              <wp:anchor distT="0" distB="0" distL="114300" distR="114300" simplePos="0" relativeHeight="251668486" behindDoc="0" locked="0" layoutInCell="1" allowOverlap="1" wp14:anchorId="101347E7" wp14:editId="0087EE4F">
                <wp:simplePos x="0" y="0"/>
                <wp:positionH relativeFrom="column">
                  <wp:posOffset>1121553</wp:posOffset>
                </wp:positionH>
                <wp:positionV relativeFrom="paragraph">
                  <wp:posOffset>344224</wp:posOffset>
                </wp:positionV>
                <wp:extent cx="405685" cy="193183"/>
                <wp:effectExtent l="0" t="0" r="13970" b="16510"/>
                <wp:wrapNone/>
                <wp:docPr id="179167658" name="Rectangle 5"/>
                <wp:cNvGraphicFramePr/>
                <a:graphic xmlns:a="http://schemas.openxmlformats.org/drawingml/2006/main">
                  <a:graphicData uri="http://schemas.microsoft.com/office/word/2010/wordprocessingShape">
                    <wps:wsp>
                      <wps:cNvSpPr/>
                      <wps:spPr>
                        <a:xfrm>
                          <a:off x="0" y="0"/>
                          <a:ext cx="405685" cy="19318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2F763C" id="Rectangle 5" o:spid="_x0000_s1026" style="position:absolute;margin-left:88.3pt;margin-top:27.1pt;width:31.95pt;height:15.2pt;z-index:25166848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" filled="f" strokecolor="red" strokeweight="1pt"/>
            </w:pict>
          </mc:Fallback>
        </mc:AlternateContent>
      </w:r>
      <w:r w:rsidR="0035146B">
        <w:rPr>
          <w:rFonts w:asciiTheme="minorHAnsi" w:hAnsiTheme="minorHAnsi" w:cstheme="minorHAnsi"/>
          <w:noProof/>
          <w:color w:val="1A1816"/>
          <w:szCs w:val="22"/>
        </w:rPr>
        <mc:AlternateContent>
          <mc:Choice Requires="wps">
            <w:drawing>
              <wp:anchor distT="0" distB="0" distL="114300" distR="114300" simplePos="0" relativeHeight="251667462" behindDoc="0" locked="0" layoutInCell="1" allowOverlap="1" wp14:anchorId="01B78B9B" wp14:editId="0BEB2246">
                <wp:simplePos x="0" y="0"/>
                <wp:positionH relativeFrom="column">
                  <wp:posOffset>78364</wp:posOffset>
                </wp:positionH>
                <wp:positionV relativeFrom="paragraph">
                  <wp:posOffset>769226</wp:posOffset>
                </wp:positionV>
                <wp:extent cx="264017" cy="115910"/>
                <wp:effectExtent l="0" t="0" r="22225" b="17780"/>
                <wp:wrapNone/>
                <wp:docPr id="744862502" name="Rectangle 4"/>
                <wp:cNvGraphicFramePr/>
                <a:graphic xmlns:a="http://schemas.openxmlformats.org/drawingml/2006/main">
                  <a:graphicData uri="http://schemas.microsoft.com/office/word/2010/wordprocessingShape">
                    <wps:wsp>
                      <wps:cNvSpPr/>
                      <wps:spPr>
                        <a:xfrm>
                          <a:off x="0" y="0"/>
                          <a:ext cx="264017" cy="11591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1786D" id="Rectangle 4" o:spid="_x0000_s1026" style="position:absolute;margin-left:6.15pt;margin-top:60.55pt;width:20.8pt;height:9.15pt;z-index:2516674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" filled="f" strokecolor="red" strokeweight="1pt"/>
            </w:pict>
          </mc:Fallback>
        </mc:AlternateContent>
      </w:r>
      <w:r w:rsidR="00573215" w:rsidRPr="00101578">
        <w:rPr>
          <w:rStyle w:val="ph"/>
          <w:rFonts w:asciiTheme="minorHAnsi" w:hAnsiTheme="minorHAnsi" w:cstheme="minorHAnsi"/>
          <w:noProof/>
          <w:color w:val="1A1816"/>
          <w:szCs w:val="22"/>
        </w:rPr>
        <w:drawing>
          <wp:inline distT="0" distB="0" distL="0" distR="0" wp14:anchorId="30919A4E" wp14:editId="0302E912">
            <wp:extent cx="5685905" cy="2187348"/>
            <wp:effectExtent l="19050" t="19050" r="10160" b="22860"/>
            <wp:docPr id="121350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00239" name=""/>
                    <pic:cNvPicPr/>
                  </pic:nvPicPr>
                  <pic:blipFill>
                    <a:blip r:embed="rId15"/>
                    <a:stretch>
                      <a:fillRect/>
                    </a:stretch>
                  </pic:blipFill>
                  <pic:spPr>
                    <a:xfrm>
                      <a:off x="0" y="0"/>
                      <a:ext cx="5748998" cy="2211620"/>
                    </a:xfrm>
                    <a:prstGeom prst="rect">
                      <a:avLst/>
                    </a:prstGeom>
                    <a:ln w="12700">
                      <a:solidFill>
                        <a:schemeClr val="tx1"/>
                      </a:solidFill>
                    </a:ln>
                  </pic:spPr>
                </pic:pic>
              </a:graphicData>
            </a:graphic>
          </wp:inline>
        </w:drawing>
      </w:r>
    </w:p>
    <w:p w14:paraId="12697E7D" w14:textId="45B0713E" w:rsidR="00573215" w:rsidRDefault="005219CF" w:rsidP="00B752F3">
      <w:pPr>
        <w:rPr>
          <w:rStyle w:val="ph"/>
          <w:rFonts w:ascii="Aptos" w:eastAsia="Century Gothic"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ph"/>
          <w:rFonts w:asciiTheme="minorHAnsi" w:eastAsia="Century Gothic" w:hAnsiTheme="minorHAnsi"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219CF">
        <w:rPr>
          <w:rStyle w:val="ph"/>
          <w:rFonts w:ascii="Aptos" w:eastAsia="Century Gothic"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2: Policy creation page</w:t>
      </w:r>
    </w:p>
    <w:p w14:paraId="06862FFE" w14:textId="77777777" w:rsidR="000C337F" w:rsidRPr="005219CF" w:rsidRDefault="000C337F" w:rsidP="00B752F3">
      <w:pPr>
        <w:rPr>
          <w:rStyle w:val="ph"/>
          <w:rFonts w:ascii="Aptos" w:eastAsia="Century Gothic"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A1E369" w14:textId="77777777" w:rsidR="005219CF" w:rsidRDefault="005219CF" w:rsidP="00B752F3">
      <w:pPr>
        <w:rPr>
          <w:iCs/>
        </w:rPr>
      </w:pPr>
    </w:p>
    <w:p w14:paraId="1A58995F" w14:textId="77777777" w:rsidR="00AD2D7F" w:rsidRDefault="00AD2D7F" w:rsidP="00B752F3">
      <w:pPr>
        <w:rPr>
          <w:iCs/>
        </w:rPr>
      </w:pPr>
    </w:p>
    <w:p w14:paraId="1E9AB54A" w14:textId="4CAA916E" w:rsidR="00CC4D69" w:rsidRPr="00CC4D69" w:rsidRDefault="00CC4D69" w:rsidP="00175AA8">
      <w:pPr>
        <w:pStyle w:val="li"/>
        <w:numPr>
          <w:ilvl w:val="0"/>
          <w:numId w:val="15"/>
        </w:numPr>
        <w:shd w:val="clear" w:color="auto" w:fill="FFFFFF"/>
        <w:spacing w:before="0" w:beforeAutospacing="0" w:after="0" w:afterAutospacing="0" w:line="276" w:lineRule="auto"/>
        <w:rPr>
          <w:rStyle w:val="ph"/>
          <w:rFonts w:ascii="Aptos" w:hAnsi="Aptos" w:cstheme="minorHAnsi"/>
          <w:color w:val="1A1816"/>
          <w:sz w:val="22"/>
          <w:szCs w:val="22"/>
        </w:rPr>
      </w:pPr>
      <w:r w:rsidRPr="00CC4D69">
        <w:rPr>
          <w:rStyle w:val="ph"/>
          <w:rFonts w:ascii="Aptos" w:hAnsi="Aptos" w:cstheme="minorHAnsi"/>
          <w:color w:val="1A1816"/>
          <w:sz w:val="22"/>
          <w:szCs w:val="22"/>
        </w:rPr>
        <w:t>Provide the name and description of the policy and choose the compartment.</w:t>
      </w:r>
    </w:p>
    <w:p w14:paraId="30299FD1" w14:textId="461B9350" w:rsidR="00CC4D69" w:rsidRPr="00CC4D69" w:rsidRDefault="00CC4D69" w:rsidP="00AA2C2B">
      <w:pPr>
        <w:pStyle w:val="li"/>
        <w:numPr>
          <w:ilvl w:val="0"/>
          <w:numId w:val="15"/>
        </w:numPr>
        <w:shd w:val="clear" w:color="auto" w:fill="FFFFFF"/>
        <w:spacing w:before="0" w:beforeAutospacing="0" w:after="0" w:afterAutospacing="0" w:line="480" w:lineRule="auto"/>
        <w:jc w:val="both"/>
        <w:rPr>
          <w:rStyle w:val="ph"/>
          <w:rFonts w:ascii="Aptos" w:hAnsi="Aptos" w:cstheme="minorHAnsi"/>
          <w:color w:val="1A1816"/>
          <w:sz w:val="22"/>
          <w:szCs w:val="22"/>
        </w:rPr>
      </w:pPr>
      <w:r w:rsidRPr="00CC4D69">
        <w:rPr>
          <w:rStyle w:val="ph"/>
          <w:rFonts w:ascii="Aptos" w:hAnsi="Aptos" w:cstheme="minorHAnsi"/>
          <w:color w:val="1A1816"/>
          <w:sz w:val="22"/>
          <w:szCs w:val="22"/>
        </w:rPr>
        <w:t xml:space="preserve">Enable the </w:t>
      </w:r>
      <w:r w:rsidRPr="00CC4D69">
        <w:rPr>
          <w:rStyle w:val="ph"/>
          <w:rFonts w:ascii="Aptos" w:hAnsi="Aptos" w:cstheme="minorHAnsi"/>
          <w:color w:val="1A1816"/>
          <w:sz w:val="22"/>
          <w:szCs w:val="22"/>
          <w:highlight w:val="yellow"/>
        </w:rPr>
        <w:t>show manual editor</w:t>
      </w:r>
      <w:r w:rsidRPr="00CC4D69">
        <w:rPr>
          <w:rStyle w:val="ph"/>
          <w:rFonts w:ascii="Aptos" w:hAnsi="Aptos" w:cstheme="minorHAnsi"/>
          <w:color w:val="1A1816"/>
          <w:sz w:val="22"/>
          <w:szCs w:val="22"/>
        </w:rPr>
        <w:t xml:space="preserve"> button and run the below commands and click on </w:t>
      </w:r>
      <w:r w:rsidR="002E68C9" w:rsidRPr="002E68C9">
        <w:rPr>
          <w:rStyle w:val="ph"/>
          <w:rFonts w:ascii="Aptos" w:hAnsi="Aptos" w:cstheme="minorHAnsi"/>
          <w:b/>
          <w:bCs/>
          <w:color w:val="1A1816"/>
          <w:sz w:val="22"/>
          <w:szCs w:val="22"/>
        </w:rPr>
        <w:t>C</w:t>
      </w:r>
      <w:r w:rsidRPr="002E68C9">
        <w:rPr>
          <w:rStyle w:val="ph"/>
          <w:rFonts w:ascii="Aptos" w:hAnsi="Aptos" w:cstheme="minorHAnsi"/>
          <w:b/>
          <w:bCs/>
          <w:color w:val="1A1816"/>
          <w:sz w:val="22"/>
          <w:szCs w:val="22"/>
        </w:rPr>
        <w:t>reate</w:t>
      </w:r>
      <w:r w:rsidRPr="00CC4D69">
        <w:rPr>
          <w:rStyle w:val="ph"/>
          <w:rFonts w:ascii="Aptos" w:hAnsi="Aptos" w:cstheme="minorHAnsi"/>
          <w:color w:val="1A1816"/>
          <w:sz w:val="22"/>
          <w:szCs w:val="22"/>
        </w:rPr>
        <w:t>.</w:t>
      </w:r>
    </w:p>
    <w:p w14:paraId="47E4D6CA" w14:textId="5EAF3307" w:rsidR="00CC4D69" w:rsidRPr="00DA1654" w:rsidRDefault="00CC4D69" w:rsidP="00AA2C2B">
      <w:pPr>
        <w:pStyle w:val="li"/>
        <w:numPr>
          <w:ilvl w:val="0"/>
          <w:numId w:val="26"/>
        </w:numPr>
        <w:shd w:val="clear" w:color="auto" w:fill="FFFFFF"/>
        <w:spacing w:before="0" w:beforeAutospacing="0" w:after="0" w:afterAutospacing="0"/>
        <w:jc w:val="both"/>
        <w:rPr>
          <w:rStyle w:val="ph"/>
          <w:rFonts w:ascii="Aptos" w:hAnsi="Aptos" w:cstheme="minorHAnsi"/>
          <w:color w:val="1A1816"/>
          <w:sz w:val="16"/>
          <w:szCs w:val="16"/>
        </w:rPr>
      </w:pPr>
      <w:r w:rsidRPr="00DA1654">
        <w:rPr>
          <w:rStyle w:val="ph"/>
          <w:rFonts w:ascii="Aptos" w:hAnsi="Aptos" w:cstheme="minorHAnsi"/>
          <w:color w:val="1A1816"/>
          <w:sz w:val="16"/>
          <w:szCs w:val="16"/>
        </w:rPr>
        <w:t>Allow group 'OracleIdentityCloudService'/'DocumentUsers' to manage instance-family in compartment ent_apps_ai_services</w:t>
      </w:r>
    </w:p>
    <w:p w14:paraId="3110D043" w14:textId="77777777" w:rsidR="00CC4D69" w:rsidRPr="00DA1654" w:rsidRDefault="00CC4D69" w:rsidP="00AA2C2B">
      <w:pPr>
        <w:pStyle w:val="li"/>
        <w:numPr>
          <w:ilvl w:val="0"/>
          <w:numId w:val="26"/>
        </w:numPr>
        <w:shd w:val="clear" w:color="auto" w:fill="FFFFFF"/>
        <w:spacing w:before="0" w:beforeAutospacing="0" w:after="0" w:afterAutospacing="0"/>
        <w:jc w:val="both"/>
        <w:rPr>
          <w:rStyle w:val="ph"/>
          <w:rFonts w:ascii="Aptos" w:hAnsi="Aptos" w:cstheme="minorHAnsi"/>
          <w:color w:val="1A1816"/>
          <w:sz w:val="16"/>
          <w:szCs w:val="16"/>
        </w:rPr>
      </w:pPr>
      <w:r w:rsidRPr="00DA1654">
        <w:rPr>
          <w:rStyle w:val="ph"/>
          <w:rFonts w:ascii="Aptos" w:hAnsi="Aptos" w:cstheme="minorHAnsi"/>
          <w:color w:val="1A1816"/>
          <w:sz w:val="16"/>
          <w:szCs w:val="16"/>
        </w:rPr>
        <w:t>Allow group 'OracleIdentityCloudService'/'DocumentUsers' to read app-catalog-listing in compartment ent_apps_ai_services</w:t>
      </w:r>
    </w:p>
    <w:p w14:paraId="6D125BC0" w14:textId="77777777" w:rsidR="00CC4D69" w:rsidRPr="00DA1654" w:rsidRDefault="00CC4D69" w:rsidP="00AA2C2B">
      <w:pPr>
        <w:pStyle w:val="li"/>
        <w:numPr>
          <w:ilvl w:val="0"/>
          <w:numId w:val="26"/>
        </w:numPr>
        <w:shd w:val="clear" w:color="auto" w:fill="FFFFFF"/>
        <w:spacing w:before="0" w:beforeAutospacing="0" w:after="0" w:afterAutospacing="0"/>
        <w:jc w:val="both"/>
        <w:rPr>
          <w:rStyle w:val="ph"/>
          <w:rFonts w:ascii="Aptos" w:hAnsi="Aptos" w:cstheme="minorHAnsi"/>
          <w:color w:val="1A1816"/>
          <w:sz w:val="16"/>
          <w:szCs w:val="16"/>
        </w:rPr>
      </w:pPr>
      <w:r w:rsidRPr="00DA1654">
        <w:rPr>
          <w:rStyle w:val="ph"/>
          <w:rFonts w:ascii="Aptos" w:hAnsi="Aptos" w:cstheme="minorHAnsi"/>
          <w:color w:val="1A1816"/>
          <w:sz w:val="16"/>
          <w:szCs w:val="16"/>
        </w:rPr>
        <w:t>Allow group 'OracleIdentityCloudService'/'DocumentUsers' to use volume-family in compartment ent_apps_ai_services</w:t>
      </w:r>
    </w:p>
    <w:p w14:paraId="7456C48A" w14:textId="77777777" w:rsidR="00CC4D69" w:rsidRPr="00DA1654" w:rsidRDefault="00CC4D69" w:rsidP="00AA2C2B">
      <w:pPr>
        <w:pStyle w:val="li"/>
        <w:numPr>
          <w:ilvl w:val="0"/>
          <w:numId w:val="26"/>
        </w:numPr>
        <w:shd w:val="clear" w:color="auto" w:fill="FFFFFF"/>
        <w:spacing w:before="0" w:beforeAutospacing="0" w:after="0" w:afterAutospacing="0"/>
        <w:jc w:val="both"/>
        <w:rPr>
          <w:rStyle w:val="ph"/>
          <w:rFonts w:ascii="Aptos" w:hAnsi="Aptos" w:cstheme="minorHAnsi"/>
          <w:color w:val="1A1816"/>
          <w:sz w:val="16"/>
          <w:szCs w:val="16"/>
        </w:rPr>
      </w:pPr>
      <w:r w:rsidRPr="00DA1654">
        <w:rPr>
          <w:rStyle w:val="ph"/>
          <w:rFonts w:ascii="Aptos" w:hAnsi="Aptos" w:cstheme="minorHAnsi"/>
          <w:color w:val="1A1816"/>
          <w:sz w:val="16"/>
          <w:szCs w:val="16"/>
        </w:rPr>
        <w:t>Allow group 'OracleIdentityCloudService'/'DocumentUsers' to use virtual-network-family in compartment ent_apps_ai_services</w:t>
      </w:r>
    </w:p>
    <w:p w14:paraId="3FBEE2A3" w14:textId="77777777" w:rsidR="00CC4D69" w:rsidRPr="00DA1654" w:rsidRDefault="00CC4D69" w:rsidP="00AA2C2B">
      <w:pPr>
        <w:pStyle w:val="li"/>
        <w:numPr>
          <w:ilvl w:val="0"/>
          <w:numId w:val="26"/>
        </w:numPr>
        <w:shd w:val="clear" w:color="auto" w:fill="FFFFFF"/>
        <w:spacing w:before="0" w:beforeAutospacing="0" w:after="0" w:afterAutospacing="0"/>
        <w:jc w:val="both"/>
        <w:rPr>
          <w:rStyle w:val="ph"/>
          <w:rFonts w:ascii="Aptos" w:hAnsi="Aptos" w:cstheme="minorHAnsi"/>
          <w:color w:val="1A1816"/>
          <w:sz w:val="16"/>
          <w:szCs w:val="16"/>
        </w:rPr>
      </w:pPr>
      <w:r w:rsidRPr="00DA1654">
        <w:rPr>
          <w:rStyle w:val="ph"/>
          <w:rFonts w:ascii="Aptos" w:hAnsi="Aptos" w:cstheme="minorHAnsi"/>
          <w:color w:val="1A1816"/>
          <w:sz w:val="16"/>
          <w:szCs w:val="16"/>
        </w:rPr>
        <w:t>Allow group 'OracleIdentityCloudService'/'DocumentUsers' to manage objects in compartment ent_apps_ai_services</w:t>
      </w:r>
    </w:p>
    <w:p w14:paraId="19094E79" w14:textId="77777777" w:rsidR="00CC4D69" w:rsidRPr="00DA1654" w:rsidRDefault="00CC4D69" w:rsidP="00AA2C2B">
      <w:pPr>
        <w:pStyle w:val="li"/>
        <w:numPr>
          <w:ilvl w:val="0"/>
          <w:numId w:val="26"/>
        </w:numPr>
        <w:shd w:val="clear" w:color="auto" w:fill="FFFFFF"/>
        <w:spacing w:before="0" w:beforeAutospacing="0" w:after="0" w:afterAutospacing="0"/>
        <w:jc w:val="both"/>
        <w:rPr>
          <w:rStyle w:val="ph"/>
          <w:rFonts w:ascii="Aptos" w:hAnsi="Aptos" w:cstheme="minorHAnsi"/>
          <w:color w:val="1A1816"/>
          <w:sz w:val="16"/>
          <w:szCs w:val="16"/>
        </w:rPr>
      </w:pPr>
      <w:r w:rsidRPr="00DA1654">
        <w:rPr>
          <w:rStyle w:val="ph"/>
          <w:rFonts w:ascii="Aptos" w:hAnsi="Aptos" w:cstheme="minorHAnsi"/>
          <w:color w:val="1A1816"/>
          <w:sz w:val="16"/>
          <w:szCs w:val="16"/>
        </w:rPr>
        <w:t>Allow group 'OracleIdentityCloudService'/'DocumentUsers' to manage buckets in compartment ent_apps_ai_services</w:t>
      </w:r>
    </w:p>
    <w:p w14:paraId="151447D5" w14:textId="77777777" w:rsidR="00CC4D69" w:rsidRPr="00DA1654" w:rsidRDefault="00CC4D69" w:rsidP="00AA2C2B">
      <w:pPr>
        <w:pStyle w:val="li"/>
        <w:numPr>
          <w:ilvl w:val="0"/>
          <w:numId w:val="26"/>
        </w:numPr>
        <w:shd w:val="clear" w:color="auto" w:fill="FFFFFF"/>
        <w:spacing w:before="0" w:beforeAutospacing="0" w:after="0" w:afterAutospacing="0"/>
        <w:jc w:val="both"/>
        <w:rPr>
          <w:rStyle w:val="ph"/>
          <w:rFonts w:ascii="Aptos" w:hAnsi="Aptos" w:cstheme="minorHAnsi"/>
          <w:color w:val="1A1816"/>
          <w:sz w:val="16"/>
          <w:szCs w:val="16"/>
        </w:rPr>
      </w:pPr>
      <w:r w:rsidRPr="00DA1654">
        <w:rPr>
          <w:rStyle w:val="ph"/>
          <w:rFonts w:ascii="Aptos" w:hAnsi="Aptos" w:cstheme="minorHAnsi"/>
          <w:color w:val="1A1816"/>
          <w:sz w:val="16"/>
          <w:szCs w:val="16"/>
        </w:rPr>
        <w:t>Allow group 'OracleIdentityCloudService'/'DocumentUsers' to manage data-labeling-family in compartment ent_apps_ai_services</w:t>
      </w:r>
    </w:p>
    <w:p w14:paraId="461481FB" w14:textId="77777777" w:rsidR="00CC4D69" w:rsidRPr="00DA1654" w:rsidRDefault="00CC4D69" w:rsidP="00AA2C2B">
      <w:pPr>
        <w:pStyle w:val="li"/>
        <w:numPr>
          <w:ilvl w:val="0"/>
          <w:numId w:val="26"/>
        </w:numPr>
        <w:shd w:val="clear" w:color="auto" w:fill="FFFFFF"/>
        <w:spacing w:before="0" w:beforeAutospacing="0" w:after="0" w:afterAutospacing="0"/>
        <w:jc w:val="both"/>
        <w:rPr>
          <w:rStyle w:val="ph"/>
          <w:rFonts w:ascii="Aptos" w:hAnsi="Aptos" w:cstheme="minorHAnsi"/>
          <w:color w:val="1A1816"/>
          <w:sz w:val="16"/>
          <w:szCs w:val="16"/>
        </w:rPr>
      </w:pPr>
      <w:r w:rsidRPr="00DA1654">
        <w:rPr>
          <w:rStyle w:val="ph"/>
          <w:rFonts w:ascii="Aptos" w:hAnsi="Aptos" w:cstheme="minorHAnsi"/>
          <w:color w:val="1A1816"/>
          <w:sz w:val="16"/>
          <w:szCs w:val="16"/>
        </w:rPr>
        <w:t>Allow group 'OracleIdentityCloudService'/'DocumentUsers' to read buckets in compartment ent_apps_ai_services</w:t>
      </w:r>
    </w:p>
    <w:p w14:paraId="1BCB5E97" w14:textId="77777777" w:rsidR="00CC4D69" w:rsidRPr="00DA1654" w:rsidRDefault="00CC4D69" w:rsidP="00AA2C2B">
      <w:pPr>
        <w:pStyle w:val="li"/>
        <w:numPr>
          <w:ilvl w:val="0"/>
          <w:numId w:val="26"/>
        </w:numPr>
        <w:shd w:val="clear" w:color="auto" w:fill="FFFFFF"/>
        <w:spacing w:before="0" w:beforeAutospacing="0" w:after="0" w:afterAutospacing="0"/>
        <w:jc w:val="both"/>
        <w:rPr>
          <w:rStyle w:val="ph"/>
          <w:rFonts w:ascii="Aptos" w:hAnsi="Aptos" w:cstheme="minorHAnsi"/>
          <w:color w:val="1A1816"/>
          <w:sz w:val="16"/>
          <w:szCs w:val="16"/>
        </w:rPr>
      </w:pPr>
      <w:r w:rsidRPr="00DA1654">
        <w:rPr>
          <w:rStyle w:val="ph"/>
          <w:rFonts w:ascii="Aptos" w:hAnsi="Aptos" w:cstheme="minorHAnsi"/>
          <w:color w:val="1A1816"/>
          <w:sz w:val="16"/>
          <w:szCs w:val="16"/>
        </w:rPr>
        <w:t>Allow group 'OracleIdentityCloudService'/'DocumentUsers' to read objectstorage-namespaces in compartment ent_apps_ai_services</w:t>
      </w:r>
    </w:p>
    <w:p w14:paraId="6E743AA3" w14:textId="2D789239" w:rsidR="00E33CAB" w:rsidRDefault="003E58AF" w:rsidP="00A605E2">
      <w:pPr>
        <w:pStyle w:val="li"/>
        <w:shd w:val="clear" w:color="auto" w:fill="FFFFFF"/>
        <w:spacing w:before="0" w:beforeAutospacing="0" w:after="0" w:afterAutospacing="0" w:line="276" w:lineRule="auto"/>
        <w:rPr>
          <w:rStyle w:val="ph"/>
          <w:rFonts w:ascii="Aptos" w:hAnsi="Aptos" w:cstheme="minorHAnsi"/>
          <w:color w:val="1A1816"/>
          <w:sz w:val="22"/>
          <w:szCs w:val="22"/>
        </w:rPr>
      </w:pPr>
      <w:r>
        <w:rPr>
          <w:rFonts w:ascii="Aptos" w:hAnsi="Aptos" w:cstheme="minorHAnsi"/>
          <w:noProof/>
          <w:color w:val="1A1816"/>
          <w:sz w:val="22"/>
          <w:szCs w:val="22"/>
        </w:rPr>
        <mc:AlternateContent>
          <mc:Choice Requires="wps">
            <w:drawing>
              <wp:anchor distT="0" distB="0" distL="114300" distR="114300" simplePos="0" relativeHeight="251722758" behindDoc="0" locked="0" layoutInCell="1" allowOverlap="1" wp14:anchorId="058E56B9" wp14:editId="5C098401">
                <wp:simplePos x="0" y="0"/>
                <wp:positionH relativeFrom="column">
                  <wp:posOffset>1881408</wp:posOffset>
                </wp:positionH>
                <wp:positionV relativeFrom="paragraph">
                  <wp:posOffset>1666124</wp:posOffset>
                </wp:positionV>
                <wp:extent cx="1706450" cy="238260"/>
                <wp:effectExtent l="0" t="0" r="27305" b="28575"/>
                <wp:wrapNone/>
                <wp:docPr id="1001448735" name="Text Box 64"/>
                <wp:cNvGraphicFramePr/>
                <a:graphic xmlns:a="http://schemas.openxmlformats.org/drawingml/2006/main">
                  <a:graphicData uri="http://schemas.microsoft.com/office/word/2010/wordprocessingShape">
                    <wps:wsp>
                      <wps:cNvSpPr txBox="1"/>
                      <wps:spPr>
                        <a:xfrm>
                          <a:off x="0" y="0"/>
                          <a:ext cx="1706450" cy="238260"/>
                        </a:xfrm>
                        <a:prstGeom prst="rect">
                          <a:avLst/>
                        </a:prstGeom>
                        <a:solidFill>
                          <a:schemeClr val="lt1"/>
                        </a:solidFill>
                        <a:ln w="6350">
                          <a:solidFill>
                            <a:prstClr val="black"/>
                          </a:solidFill>
                        </a:ln>
                      </wps:spPr>
                      <wps:txbx>
                        <w:txbxContent>
                          <w:p w14:paraId="4CEB23DB" w14:textId="5149EF8A" w:rsidR="003E58AF" w:rsidRPr="00B5633C" w:rsidRDefault="003E58AF">
                            <w:pPr>
                              <w:rPr>
                                <w:rFonts w:ascii="Aptos" w:hAnsi="Aptos"/>
                              </w:rPr>
                            </w:pPr>
                            <w:r w:rsidRPr="00B5633C">
                              <w:rPr>
                                <w:rFonts w:ascii="Aptos" w:hAnsi="Aptos"/>
                              </w:rPr>
                              <w:t xml:space="preserve">Run the commands </w:t>
                            </w:r>
                            <w:r w:rsidR="00B5633C">
                              <w:rPr>
                                <w:rFonts w:ascii="Aptos" w:hAnsi="Aptos"/>
                              </w:rPr>
                              <w:t xml:space="preserv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8E56B9" id="Text Box 64" o:spid="_x0000_s1028" type="#_x0000_t202" style="position:absolute;margin-left:148.15pt;margin-top:131.2pt;width:134.35pt;height:18.75pt;z-index:2517227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" fillcolor="white [3201]" strokeweight=".5pt">
                <v:textbox>
                  <w:txbxContent>
                    <w:p w14:paraId="4CEB23DB" w14:textId="5149EF8A" w:rsidR="003E58AF" w:rsidRPr="00B5633C" w:rsidRDefault="003E58AF">
                      <w:pPr>
                        <w:rPr>
                          <w:rFonts w:ascii="Aptos" w:hAnsi="Aptos"/>
                        </w:rPr>
                      </w:pPr>
                      <w:r w:rsidRPr="00B5633C">
                        <w:rPr>
                          <w:rFonts w:ascii="Aptos" w:hAnsi="Aptos"/>
                        </w:rPr>
                        <w:t xml:space="preserve">Run the commands </w:t>
                      </w:r>
                      <w:r w:rsidR="00B5633C">
                        <w:rPr>
                          <w:rFonts w:ascii="Aptos" w:hAnsi="Aptos"/>
                        </w:rPr>
                        <w:t xml:space="preserve"> here</w:t>
                      </w:r>
                    </w:p>
                  </w:txbxContent>
                </v:textbox>
              </v:shape>
            </w:pict>
          </mc:Fallback>
        </mc:AlternateContent>
      </w:r>
      <w:r w:rsidR="009B716F">
        <w:rPr>
          <w:rFonts w:ascii="Aptos" w:hAnsi="Aptos" w:cstheme="minorHAnsi"/>
          <w:noProof/>
          <w:color w:val="1A1816"/>
          <w:sz w:val="22"/>
          <w:szCs w:val="22"/>
        </w:rPr>
        <mc:AlternateContent>
          <mc:Choice Requires="wps">
            <w:drawing>
              <wp:anchor distT="0" distB="0" distL="114300" distR="114300" simplePos="0" relativeHeight="251680774" behindDoc="0" locked="0" layoutInCell="1" allowOverlap="1" wp14:anchorId="4D297757" wp14:editId="4F320D3D">
                <wp:simplePos x="0" y="0"/>
                <wp:positionH relativeFrom="column">
                  <wp:posOffset>105828</wp:posOffset>
                </wp:positionH>
                <wp:positionV relativeFrom="paragraph">
                  <wp:posOffset>2493488</wp:posOffset>
                </wp:positionV>
                <wp:extent cx="342378" cy="137787"/>
                <wp:effectExtent l="0" t="0" r="19685" b="15240"/>
                <wp:wrapNone/>
                <wp:docPr id="27657205" name="Rectangle 18"/>
                <wp:cNvGraphicFramePr/>
                <a:graphic xmlns:a="http://schemas.openxmlformats.org/drawingml/2006/main">
                  <a:graphicData uri="http://schemas.microsoft.com/office/word/2010/wordprocessingShape">
                    <wps:wsp>
                      <wps:cNvSpPr/>
                      <wps:spPr>
                        <a:xfrm>
                          <a:off x="0" y="0"/>
                          <a:ext cx="342378" cy="13778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FBFD4B" id="Rectangle 18" o:spid="_x0000_s1026" style="position:absolute;margin-left:8.35pt;margin-top:196.35pt;width:26.95pt;height:10.85pt;z-index:25168077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" filled="f" strokecolor="red" strokeweight="1pt"/>
            </w:pict>
          </mc:Fallback>
        </mc:AlternateContent>
      </w:r>
      <w:r w:rsidR="009B716F">
        <w:rPr>
          <w:rFonts w:ascii="Aptos" w:hAnsi="Aptos" w:cstheme="minorHAnsi"/>
          <w:noProof/>
          <w:color w:val="1A1816"/>
          <w:sz w:val="22"/>
          <w:szCs w:val="22"/>
        </w:rPr>
        <mc:AlternateContent>
          <mc:Choice Requires="wps">
            <w:drawing>
              <wp:anchor distT="0" distB="0" distL="114300" distR="114300" simplePos="0" relativeHeight="251679750" behindDoc="0" locked="0" layoutInCell="1" allowOverlap="1" wp14:anchorId="2E490EAE" wp14:editId="2E28140F">
                <wp:simplePos x="0" y="0"/>
                <wp:positionH relativeFrom="column">
                  <wp:posOffset>803110</wp:posOffset>
                </wp:positionH>
                <wp:positionV relativeFrom="paragraph">
                  <wp:posOffset>1378672</wp:posOffset>
                </wp:positionV>
                <wp:extent cx="801665" cy="108141"/>
                <wp:effectExtent l="0" t="0" r="17780" b="25400"/>
                <wp:wrapNone/>
                <wp:docPr id="2119113386" name="Rectangle 17"/>
                <wp:cNvGraphicFramePr/>
                <a:graphic xmlns:a="http://schemas.openxmlformats.org/drawingml/2006/main">
                  <a:graphicData uri="http://schemas.microsoft.com/office/word/2010/wordprocessingShape">
                    <wps:wsp>
                      <wps:cNvSpPr/>
                      <wps:spPr>
                        <a:xfrm>
                          <a:off x="0" y="0"/>
                          <a:ext cx="801665" cy="10814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FB404C" id="Rectangle 17" o:spid="_x0000_s1026" style="position:absolute;margin-left:63.25pt;margin-top:108.55pt;width:63.1pt;height:8.5pt;z-index:2516797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" filled="f" strokecolor="red" strokeweight="1pt"/>
            </w:pict>
          </mc:Fallback>
        </mc:AlternateContent>
      </w:r>
      <w:r w:rsidR="009C27FB">
        <w:rPr>
          <w:rFonts w:ascii="Aptos" w:hAnsi="Aptos" w:cstheme="minorHAnsi"/>
          <w:noProof/>
          <w:color w:val="1A1816"/>
          <w:sz w:val="22"/>
          <w:szCs w:val="22"/>
        </w:rPr>
        <mc:AlternateContent>
          <mc:Choice Requires="wps">
            <w:drawing>
              <wp:anchor distT="0" distB="0" distL="114300" distR="114300" simplePos="0" relativeHeight="251678726" behindDoc="0" locked="0" layoutInCell="1" allowOverlap="1" wp14:anchorId="389D7066" wp14:editId="68A35E0C">
                <wp:simplePos x="0" y="0"/>
                <wp:positionH relativeFrom="column">
                  <wp:posOffset>168458</wp:posOffset>
                </wp:positionH>
                <wp:positionV relativeFrom="paragraph">
                  <wp:posOffset>1140677</wp:posOffset>
                </wp:positionV>
                <wp:extent cx="538619" cy="61787"/>
                <wp:effectExtent l="0" t="0" r="13970" b="14605"/>
                <wp:wrapNone/>
                <wp:docPr id="1811742963" name="Rectangle 16"/>
                <wp:cNvGraphicFramePr/>
                <a:graphic xmlns:a="http://schemas.openxmlformats.org/drawingml/2006/main">
                  <a:graphicData uri="http://schemas.microsoft.com/office/word/2010/wordprocessingShape">
                    <wps:wsp>
                      <wps:cNvSpPr/>
                      <wps:spPr>
                        <a:xfrm>
                          <a:off x="0" y="0"/>
                          <a:ext cx="538619" cy="61787"/>
                        </a:xfrm>
                        <a:prstGeom prst="rect">
                          <a:avLst/>
                        </a:prstGeom>
                        <a:solidFill>
                          <a:schemeClr val="bg1">
                            <a:lumMod val="6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1AD008" id="Rectangle 16" o:spid="_x0000_s1026" style="position:absolute;margin-left:13.25pt;margin-top:89.8pt;width:42.4pt;height:4.85pt;z-index:25167872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" fillcolor="#a5a5a5 [2092]" strokecolor="#000506 [484]" strokeweight="1pt"/>
            </w:pict>
          </mc:Fallback>
        </mc:AlternateContent>
      </w:r>
      <w:r w:rsidR="009C27FB">
        <w:rPr>
          <w:rFonts w:ascii="Aptos" w:hAnsi="Aptos" w:cstheme="minorHAnsi"/>
          <w:noProof/>
          <w:color w:val="1A1816"/>
          <w:sz w:val="22"/>
          <w:szCs w:val="22"/>
        </w:rPr>
        <mc:AlternateContent>
          <mc:Choice Requires="wps">
            <w:drawing>
              <wp:anchor distT="0" distB="0" distL="114300" distR="114300" simplePos="0" relativeHeight="251677702" behindDoc="0" locked="0" layoutInCell="1" allowOverlap="1" wp14:anchorId="42003787" wp14:editId="16DE8565">
                <wp:simplePos x="0" y="0"/>
                <wp:positionH relativeFrom="column">
                  <wp:posOffset>121920</wp:posOffset>
                </wp:positionH>
                <wp:positionV relativeFrom="paragraph">
                  <wp:posOffset>819176</wp:posOffset>
                </wp:positionV>
                <wp:extent cx="397266" cy="87682"/>
                <wp:effectExtent l="0" t="0" r="22225" b="26670"/>
                <wp:wrapNone/>
                <wp:docPr id="888855427" name="Rectangle 15"/>
                <wp:cNvGraphicFramePr/>
                <a:graphic xmlns:a="http://schemas.openxmlformats.org/drawingml/2006/main">
                  <a:graphicData uri="http://schemas.microsoft.com/office/word/2010/wordprocessingShape">
                    <wps:wsp>
                      <wps:cNvSpPr/>
                      <wps:spPr>
                        <a:xfrm>
                          <a:off x="0" y="0"/>
                          <a:ext cx="397266" cy="8768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2C390B" id="Rectangle 15" o:spid="_x0000_s1026" style="position:absolute;margin-left:9.6pt;margin-top:64.5pt;width:31.3pt;height:6.9pt;z-index:2516777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" filled="f" strokecolor="red" strokeweight="1pt"/>
            </w:pict>
          </mc:Fallback>
        </mc:AlternateContent>
      </w:r>
      <w:r w:rsidR="009C27FB">
        <w:rPr>
          <w:rFonts w:ascii="Aptos" w:hAnsi="Aptos" w:cstheme="minorHAnsi"/>
          <w:noProof/>
          <w:color w:val="1A1816"/>
          <w:sz w:val="22"/>
          <w:szCs w:val="22"/>
        </w:rPr>
        <mc:AlternateContent>
          <mc:Choice Requires="wps">
            <w:drawing>
              <wp:anchor distT="0" distB="0" distL="114300" distR="114300" simplePos="0" relativeHeight="251676678" behindDoc="0" locked="0" layoutInCell="1" allowOverlap="1" wp14:anchorId="6F4DF218" wp14:editId="6D47063A">
                <wp:simplePos x="0" y="0"/>
                <wp:positionH relativeFrom="column">
                  <wp:posOffset>130880</wp:posOffset>
                </wp:positionH>
                <wp:positionV relativeFrom="paragraph">
                  <wp:posOffset>1036294</wp:posOffset>
                </wp:positionV>
                <wp:extent cx="379956" cy="83507"/>
                <wp:effectExtent l="0" t="0" r="20320" b="12065"/>
                <wp:wrapNone/>
                <wp:docPr id="246052249" name="Rectangle 14"/>
                <wp:cNvGraphicFramePr/>
                <a:graphic xmlns:a="http://schemas.openxmlformats.org/drawingml/2006/main">
                  <a:graphicData uri="http://schemas.microsoft.com/office/word/2010/wordprocessingShape">
                    <wps:wsp>
                      <wps:cNvSpPr/>
                      <wps:spPr>
                        <a:xfrm>
                          <a:off x="0" y="0"/>
                          <a:ext cx="379956" cy="8350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74FEC" id="Rectangle 14" o:spid="_x0000_s1026" style="position:absolute;margin-left:10.3pt;margin-top:81.6pt;width:29.9pt;height:6.6pt;z-index:25167667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" filled="f" strokecolor="red" strokeweight="1pt"/>
            </w:pict>
          </mc:Fallback>
        </mc:AlternateContent>
      </w:r>
      <w:r w:rsidR="009C27FB">
        <w:rPr>
          <w:rFonts w:ascii="Aptos" w:hAnsi="Aptos" w:cstheme="minorHAnsi"/>
          <w:noProof/>
          <w:color w:val="1A1816"/>
          <w:sz w:val="22"/>
          <w:szCs w:val="22"/>
        </w:rPr>
        <mc:AlternateContent>
          <mc:Choice Requires="wps">
            <w:drawing>
              <wp:anchor distT="0" distB="0" distL="114300" distR="114300" simplePos="0" relativeHeight="251675654" behindDoc="0" locked="0" layoutInCell="1" allowOverlap="1" wp14:anchorId="2399E1D4" wp14:editId="65CA9781">
                <wp:simplePos x="0" y="0"/>
                <wp:positionH relativeFrom="column">
                  <wp:posOffset>110003</wp:posOffset>
                </wp:positionH>
                <wp:positionV relativeFrom="paragraph">
                  <wp:posOffset>497675</wp:posOffset>
                </wp:positionV>
                <wp:extent cx="534444" cy="62630"/>
                <wp:effectExtent l="0" t="0" r="18415" b="13970"/>
                <wp:wrapNone/>
                <wp:docPr id="2093352696" name="Rectangle 13"/>
                <wp:cNvGraphicFramePr/>
                <a:graphic xmlns:a="http://schemas.openxmlformats.org/drawingml/2006/main">
                  <a:graphicData uri="http://schemas.microsoft.com/office/word/2010/wordprocessingShape">
                    <wps:wsp>
                      <wps:cNvSpPr/>
                      <wps:spPr>
                        <a:xfrm>
                          <a:off x="0" y="0"/>
                          <a:ext cx="534444" cy="6263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3908F" id="Rectangle 13" o:spid="_x0000_s1026" style="position:absolute;margin-left:8.65pt;margin-top:39.2pt;width:42.1pt;height:4.95pt;z-index:2516756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" filled="f" strokecolor="red" strokeweight="1pt"/>
            </w:pict>
          </mc:Fallback>
        </mc:AlternateContent>
      </w:r>
      <w:r w:rsidR="0005602B">
        <w:rPr>
          <w:rStyle w:val="ph"/>
          <w:rFonts w:ascii="Aptos" w:hAnsi="Aptos" w:cstheme="minorHAnsi"/>
          <w:color w:val="1A1816"/>
          <w:sz w:val="22"/>
          <w:szCs w:val="22"/>
        </w:rPr>
        <w:t xml:space="preserve">   </w:t>
      </w:r>
      <w:r w:rsidR="00227055" w:rsidRPr="00DB6772">
        <w:rPr>
          <w:rStyle w:val="ph"/>
          <w:rFonts w:asciiTheme="minorHAnsi" w:hAnsiTheme="minorHAnsi" w:cstheme="minorHAnsi"/>
          <w:noProof/>
          <w:color w:val="1A1816"/>
          <w:sz w:val="22"/>
          <w:szCs w:val="22"/>
        </w:rPr>
        <w:drawing>
          <wp:inline distT="0" distB="0" distL="0" distR="0" wp14:anchorId="10822798" wp14:editId="6AA8B44A">
            <wp:extent cx="5785403" cy="2456661"/>
            <wp:effectExtent l="19050" t="19050" r="25400" b="20320"/>
            <wp:docPr id="1187340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0918" name="Picture 1" descr="A screenshot of a computer&#10;&#10;Description automatically generated"/>
                    <pic:cNvPicPr/>
                  </pic:nvPicPr>
                  <pic:blipFill>
                    <a:blip r:embed="rId16"/>
                    <a:stretch>
                      <a:fillRect/>
                    </a:stretch>
                  </pic:blipFill>
                  <pic:spPr>
                    <a:xfrm>
                      <a:off x="0" y="0"/>
                      <a:ext cx="5808206" cy="2466344"/>
                    </a:xfrm>
                    <a:prstGeom prst="rect">
                      <a:avLst/>
                    </a:prstGeom>
                    <a:ln w="12700">
                      <a:solidFill>
                        <a:schemeClr val="tx1"/>
                      </a:solidFill>
                    </a:ln>
                  </pic:spPr>
                </pic:pic>
              </a:graphicData>
            </a:graphic>
          </wp:inline>
        </w:drawing>
      </w:r>
    </w:p>
    <w:p w14:paraId="0F349821" w14:textId="76CB0C71" w:rsidR="00CF15D1" w:rsidRDefault="008A51A3" w:rsidP="00A605E2">
      <w:pPr>
        <w:pStyle w:val="li"/>
        <w:shd w:val="clear" w:color="auto" w:fill="FFFFFF"/>
        <w:spacing w:before="0" w:beforeAutospacing="0" w:after="0" w:afterAutospacing="0" w:line="276" w:lineRule="auto"/>
        <w:rPr>
          <w:rStyle w:val="ph"/>
          <w:rFonts w:ascii="Aptos" w:hAnsi="Aptos" w:cstheme="minorHAnsi"/>
          <w:i/>
          <w:color w:val="05283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ph"/>
          <w:rFonts w:asciiTheme="minorHAnsi" w:hAnsiTheme="minorHAnsi" w:cstheme="minorHAnsi"/>
          <w:i/>
          <w:color w:val="05283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A51A3">
        <w:rPr>
          <w:rStyle w:val="ph"/>
          <w:rFonts w:ascii="Aptos" w:hAnsi="Aptos" w:cstheme="minorHAnsi"/>
          <w:i/>
          <w:color w:val="05283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3: Policy Tab</w:t>
      </w:r>
    </w:p>
    <w:p w14:paraId="155EB317" w14:textId="77777777" w:rsidR="006015C4" w:rsidRDefault="006015C4" w:rsidP="00A605E2">
      <w:pPr>
        <w:pStyle w:val="li"/>
        <w:shd w:val="clear" w:color="auto" w:fill="FFFFFF"/>
        <w:spacing w:before="0" w:beforeAutospacing="0" w:after="0" w:afterAutospacing="0" w:line="276" w:lineRule="auto"/>
        <w:rPr>
          <w:rStyle w:val="ph"/>
          <w:rFonts w:ascii="Aptos" w:hAnsi="Aptos" w:cstheme="minorHAnsi"/>
          <w:color w:val="1A1816"/>
          <w:sz w:val="22"/>
          <w:szCs w:val="22"/>
        </w:rPr>
      </w:pPr>
    </w:p>
    <w:p w14:paraId="2CC88BDB" w14:textId="77777777" w:rsidR="000C337F" w:rsidRDefault="000C337F" w:rsidP="00A605E2">
      <w:pPr>
        <w:pStyle w:val="li"/>
        <w:shd w:val="clear" w:color="auto" w:fill="FFFFFF"/>
        <w:spacing w:before="0" w:beforeAutospacing="0" w:after="0" w:afterAutospacing="0" w:line="276" w:lineRule="auto"/>
        <w:rPr>
          <w:rStyle w:val="ph"/>
          <w:rFonts w:ascii="Aptos" w:hAnsi="Aptos" w:cstheme="minorHAnsi"/>
          <w:color w:val="1A1816"/>
          <w:sz w:val="22"/>
          <w:szCs w:val="22"/>
        </w:rPr>
      </w:pPr>
    </w:p>
    <w:p w14:paraId="2CB0F92E" w14:textId="77777777" w:rsidR="000C337F" w:rsidRDefault="000C337F" w:rsidP="00A605E2">
      <w:pPr>
        <w:pStyle w:val="li"/>
        <w:shd w:val="clear" w:color="auto" w:fill="FFFFFF"/>
        <w:spacing w:before="0" w:beforeAutospacing="0" w:after="0" w:afterAutospacing="0" w:line="276" w:lineRule="auto"/>
        <w:rPr>
          <w:rStyle w:val="ph"/>
          <w:rFonts w:ascii="Aptos" w:hAnsi="Aptos" w:cstheme="minorHAnsi"/>
          <w:color w:val="1A1816"/>
          <w:sz w:val="22"/>
          <w:szCs w:val="22"/>
        </w:rPr>
      </w:pPr>
    </w:p>
    <w:p w14:paraId="631CD2FB" w14:textId="77777777" w:rsidR="000C337F" w:rsidRDefault="000C337F" w:rsidP="00A605E2">
      <w:pPr>
        <w:pStyle w:val="li"/>
        <w:shd w:val="clear" w:color="auto" w:fill="FFFFFF"/>
        <w:spacing w:before="0" w:beforeAutospacing="0" w:after="0" w:afterAutospacing="0" w:line="276" w:lineRule="auto"/>
        <w:rPr>
          <w:rStyle w:val="ph"/>
          <w:rFonts w:ascii="Aptos" w:hAnsi="Aptos" w:cstheme="minorHAnsi"/>
          <w:color w:val="1A1816"/>
          <w:sz w:val="22"/>
          <w:szCs w:val="22"/>
        </w:rPr>
      </w:pPr>
    </w:p>
    <w:p w14:paraId="457A9E04" w14:textId="77777777" w:rsidR="000C337F" w:rsidRDefault="000C337F" w:rsidP="00A605E2">
      <w:pPr>
        <w:pStyle w:val="li"/>
        <w:shd w:val="clear" w:color="auto" w:fill="FFFFFF"/>
        <w:spacing w:before="0" w:beforeAutospacing="0" w:after="0" w:afterAutospacing="0" w:line="276" w:lineRule="auto"/>
        <w:rPr>
          <w:rStyle w:val="ph"/>
          <w:rFonts w:ascii="Aptos" w:hAnsi="Aptos" w:cstheme="minorHAnsi"/>
          <w:color w:val="1A1816"/>
          <w:sz w:val="22"/>
          <w:szCs w:val="22"/>
        </w:rPr>
      </w:pPr>
    </w:p>
    <w:p w14:paraId="668286B0" w14:textId="77777777" w:rsidR="000C337F" w:rsidRDefault="000C337F" w:rsidP="00A605E2">
      <w:pPr>
        <w:pStyle w:val="li"/>
        <w:shd w:val="clear" w:color="auto" w:fill="FFFFFF"/>
        <w:spacing w:before="0" w:beforeAutospacing="0" w:after="0" w:afterAutospacing="0" w:line="276" w:lineRule="auto"/>
        <w:rPr>
          <w:rStyle w:val="ph"/>
          <w:rFonts w:ascii="Aptos" w:hAnsi="Aptos" w:cstheme="minorHAnsi"/>
          <w:color w:val="1A1816"/>
          <w:sz w:val="22"/>
          <w:szCs w:val="22"/>
        </w:rPr>
      </w:pPr>
    </w:p>
    <w:p w14:paraId="225FDFE4" w14:textId="77777777" w:rsidR="000C337F" w:rsidRDefault="000C337F" w:rsidP="00A605E2">
      <w:pPr>
        <w:pStyle w:val="li"/>
        <w:shd w:val="clear" w:color="auto" w:fill="FFFFFF"/>
        <w:spacing w:before="0" w:beforeAutospacing="0" w:after="0" w:afterAutospacing="0" w:line="276" w:lineRule="auto"/>
        <w:rPr>
          <w:rStyle w:val="ph"/>
          <w:rFonts w:ascii="Aptos" w:hAnsi="Aptos" w:cstheme="minorHAnsi"/>
          <w:color w:val="1A1816"/>
          <w:sz w:val="22"/>
          <w:szCs w:val="22"/>
        </w:rPr>
      </w:pPr>
    </w:p>
    <w:p w14:paraId="1B15444C" w14:textId="77777777" w:rsidR="000C337F" w:rsidRDefault="000C337F" w:rsidP="00A605E2">
      <w:pPr>
        <w:pStyle w:val="li"/>
        <w:shd w:val="clear" w:color="auto" w:fill="FFFFFF"/>
        <w:spacing w:before="0" w:beforeAutospacing="0" w:after="0" w:afterAutospacing="0" w:line="276" w:lineRule="auto"/>
        <w:rPr>
          <w:rStyle w:val="ph"/>
          <w:rFonts w:ascii="Aptos" w:hAnsi="Aptos" w:cstheme="minorHAnsi"/>
          <w:color w:val="1A1816"/>
          <w:sz w:val="22"/>
          <w:szCs w:val="22"/>
        </w:rPr>
      </w:pPr>
    </w:p>
    <w:p w14:paraId="3A62CE2E" w14:textId="77777777" w:rsidR="000C337F" w:rsidRDefault="000C337F" w:rsidP="00A605E2">
      <w:pPr>
        <w:pStyle w:val="li"/>
        <w:shd w:val="clear" w:color="auto" w:fill="FFFFFF"/>
        <w:spacing w:before="0" w:beforeAutospacing="0" w:after="0" w:afterAutospacing="0" w:line="276" w:lineRule="auto"/>
        <w:rPr>
          <w:rStyle w:val="ph"/>
          <w:rFonts w:ascii="Aptos" w:hAnsi="Aptos" w:cstheme="minorHAnsi"/>
          <w:color w:val="1A1816"/>
          <w:sz w:val="22"/>
          <w:szCs w:val="22"/>
        </w:rPr>
      </w:pPr>
    </w:p>
    <w:p w14:paraId="5AEC79BD" w14:textId="77777777" w:rsidR="000C337F" w:rsidRDefault="000C337F" w:rsidP="00A605E2">
      <w:pPr>
        <w:pStyle w:val="li"/>
        <w:shd w:val="clear" w:color="auto" w:fill="FFFFFF"/>
        <w:spacing w:before="0" w:beforeAutospacing="0" w:after="0" w:afterAutospacing="0" w:line="276" w:lineRule="auto"/>
        <w:rPr>
          <w:rStyle w:val="ph"/>
          <w:rFonts w:ascii="Aptos" w:hAnsi="Aptos" w:cstheme="minorHAnsi"/>
          <w:color w:val="1A1816"/>
          <w:sz w:val="22"/>
          <w:szCs w:val="22"/>
        </w:rPr>
      </w:pPr>
    </w:p>
    <w:p w14:paraId="57A265E4" w14:textId="77777777" w:rsidR="000C337F" w:rsidRDefault="000C337F" w:rsidP="00A605E2">
      <w:pPr>
        <w:pStyle w:val="li"/>
        <w:shd w:val="clear" w:color="auto" w:fill="FFFFFF"/>
        <w:spacing w:before="0" w:beforeAutospacing="0" w:after="0" w:afterAutospacing="0" w:line="276" w:lineRule="auto"/>
        <w:rPr>
          <w:rStyle w:val="ph"/>
          <w:rFonts w:ascii="Aptos" w:hAnsi="Aptos" w:cstheme="minorHAnsi"/>
          <w:color w:val="1A1816"/>
          <w:sz w:val="22"/>
          <w:szCs w:val="22"/>
        </w:rPr>
      </w:pPr>
    </w:p>
    <w:p w14:paraId="07A5479A" w14:textId="77777777" w:rsidR="000C337F" w:rsidRDefault="000C337F" w:rsidP="00A605E2">
      <w:pPr>
        <w:pStyle w:val="li"/>
        <w:shd w:val="clear" w:color="auto" w:fill="FFFFFF"/>
        <w:spacing w:before="0" w:beforeAutospacing="0" w:after="0" w:afterAutospacing="0" w:line="276" w:lineRule="auto"/>
        <w:rPr>
          <w:rStyle w:val="ph"/>
          <w:rFonts w:ascii="Aptos" w:hAnsi="Aptos" w:cstheme="minorHAnsi"/>
          <w:color w:val="1A1816"/>
          <w:sz w:val="22"/>
          <w:szCs w:val="22"/>
        </w:rPr>
      </w:pPr>
    </w:p>
    <w:p w14:paraId="467703AA" w14:textId="77777777" w:rsidR="000C337F" w:rsidRDefault="000C337F" w:rsidP="00A605E2">
      <w:pPr>
        <w:pStyle w:val="li"/>
        <w:shd w:val="clear" w:color="auto" w:fill="FFFFFF"/>
        <w:spacing w:before="0" w:beforeAutospacing="0" w:after="0" w:afterAutospacing="0" w:line="276" w:lineRule="auto"/>
        <w:rPr>
          <w:rStyle w:val="ph"/>
          <w:rFonts w:ascii="Aptos" w:hAnsi="Aptos" w:cstheme="minorHAnsi"/>
          <w:color w:val="1A1816"/>
          <w:sz w:val="22"/>
          <w:szCs w:val="22"/>
        </w:rPr>
      </w:pPr>
    </w:p>
    <w:p w14:paraId="15E20311" w14:textId="77777777" w:rsidR="000C337F" w:rsidRDefault="000C337F" w:rsidP="00A605E2">
      <w:pPr>
        <w:pStyle w:val="li"/>
        <w:shd w:val="clear" w:color="auto" w:fill="FFFFFF"/>
        <w:spacing w:before="0" w:beforeAutospacing="0" w:after="0" w:afterAutospacing="0" w:line="276" w:lineRule="auto"/>
        <w:rPr>
          <w:rStyle w:val="ph"/>
          <w:rFonts w:ascii="Aptos" w:hAnsi="Aptos" w:cstheme="minorHAnsi"/>
          <w:color w:val="1A1816"/>
          <w:sz w:val="22"/>
          <w:szCs w:val="22"/>
        </w:rPr>
      </w:pPr>
    </w:p>
    <w:p w14:paraId="7D8975BF" w14:textId="77777777" w:rsidR="000C337F" w:rsidRDefault="000C337F" w:rsidP="00A605E2">
      <w:pPr>
        <w:pStyle w:val="li"/>
        <w:shd w:val="clear" w:color="auto" w:fill="FFFFFF"/>
        <w:spacing w:before="0" w:beforeAutospacing="0" w:after="0" w:afterAutospacing="0" w:line="276" w:lineRule="auto"/>
        <w:rPr>
          <w:rStyle w:val="ph"/>
          <w:rFonts w:ascii="Aptos" w:hAnsi="Aptos" w:cstheme="minorHAnsi"/>
          <w:color w:val="1A1816"/>
          <w:sz w:val="22"/>
          <w:szCs w:val="22"/>
        </w:rPr>
      </w:pPr>
    </w:p>
    <w:p w14:paraId="7DB15808" w14:textId="77777777" w:rsidR="000C337F" w:rsidRDefault="000C337F" w:rsidP="00A605E2">
      <w:pPr>
        <w:pStyle w:val="li"/>
        <w:shd w:val="clear" w:color="auto" w:fill="FFFFFF"/>
        <w:spacing w:before="0" w:beforeAutospacing="0" w:after="0" w:afterAutospacing="0" w:line="276" w:lineRule="auto"/>
        <w:rPr>
          <w:rStyle w:val="ph"/>
          <w:rFonts w:ascii="Aptos" w:hAnsi="Aptos" w:cstheme="minorHAnsi"/>
          <w:color w:val="1A1816"/>
          <w:sz w:val="22"/>
          <w:szCs w:val="22"/>
        </w:rPr>
      </w:pPr>
    </w:p>
    <w:p w14:paraId="4F2D17EC" w14:textId="77777777" w:rsidR="000C337F" w:rsidRPr="008A51A3" w:rsidRDefault="000C337F" w:rsidP="00A605E2">
      <w:pPr>
        <w:pStyle w:val="li"/>
        <w:shd w:val="clear" w:color="auto" w:fill="FFFFFF"/>
        <w:spacing w:before="0" w:beforeAutospacing="0" w:after="0" w:afterAutospacing="0" w:line="276" w:lineRule="auto"/>
        <w:rPr>
          <w:rStyle w:val="ph"/>
          <w:rFonts w:ascii="Aptos" w:hAnsi="Aptos" w:cstheme="minorHAnsi"/>
          <w:color w:val="1A1816"/>
          <w:sz w:val="22"/>
          <w:szCs w:val="22"/>
        </w:rPr>
      </w:pPr>
    </w:p>
    <w:p w14:paraId="604A37EC" w14:textId="77777777" w:rsidR="000A2BA2" w:rsidRPr="006015C4" w:rsidRDefault="000A2BA2" w:rsidP="000A2BA2">
      <w:pPr>
        <w:rPr>
          <w:rStyle w:val="ui-provider"/>
          <w:rFonts w:ascii="Aptos" w:hAnsi="Aptos" w:cstheme="minorHAnsi"/>
          <w:b/>
          <w:sz w:val="24"/>
          <w:szCs w:val="24"/>
        </w:rPr>
      </w:pPr>
      <w:r w:rsidRPr="006015C4">
        <w:rPr>
          <w:rFonts w:ascii="Aptos" w:hAnsi="Aptos" w:cstheme="minorHAnsi"/>
          <w:b/>
          <w:sz w:val="24"/>
          <w:szCs w:val="24"/>
        </w:rPr>
        <w:t>Step 2 : Seamless Bucket Creation</w:t>
      </w:r>
      <w:r w:rsidRPr="006015C4">
        <w:rPr>
          <w:rStyle w:val="ui-provider"/>
          <w:rFonts w:ascii="Aptos" w:hAnsi="Aptos" w:cstheme="minorHAnsi"/>
          <w:b/>
          <w:sz w:val="24"/>
          <w:szCs w:val="24"/>
        </w:rPr>
        <w:t>.</w:t>
      </w:r>
    </w:p>
    <w:p w14:paraId="1A50325A" w14:textId="77777777" w:rsidR="000A2BA2" w:rsidRPr="00A553EF" w:rsidRDefault="000A2BA2" w:rsidP="000A2BA2">
      <w:pPr>
        <w:pStyle w:val="ListParagraph"/>
        <w:numPr>
          <w:ilvl w:val="0"/>
          <w:numId w:val="23"/>
        </w:numPr>
        <w:spacing w:after="160" w:line="360" w:lineRule="auto"/>
        <w:rPr>
          <w:rFonts w:ascii="Aptos" w:hAnsi="Aptos" w:cstheme="minorHAnsi"/>
          <w:b/>
          <w:szCs w:val="22"/>
        </w:rPr>
      </w:pPr>
      <w:r w:rsidRPr="00A553EF">
        <w:rPr>
          <w:rFonts w:ascii="Aptos" w:hAnsi="Aptos" w:cstheme="minorHAnsi"/>
          <w:szCs w:val="22"/>
        </w:rPr>
        <w:t xml:space="preserve">Navigate to </w:t>
      </w:r>
      <w:r w:rsidRPr="00A553EF">
        <w:rPr>
          <w:rFonts w:ascii="Aptos" w:hAnsi="Aptos" w:cstheme="minorHAnsi"/>
          <w:szCs w:val="22"/>
          <w:highlight w:val="yellow"/>
        </w:rPr>
        <w:t>Storage&gt; Object Storage &amp; Archive Storage &gt; Buckets</w:t>
      </w:r>
      <w:r w:rsidRPr="00A553EF">
        <w:rPr>
          <w:rFonts w:ascii="Aptos" w:hAnsi="Aptos" w:cstheme="minorHAnsi"/>
          <w:szCs w:val="22"/>
        </w:rPr>
        <w:t>.</w:t>
      </w:r>
    </w:p>
    <w:p w14:paraId="11A86377" w14:textId="5999FD9D" w:rsidR="000A2BA2" w:rsidRPr="00AB5ABE" w:rsidRDefault="000A2BA2" w:rsidP="0061230E">
      <w:pPr>
        <w:pStyle w:val="ListParagraph"/>
        <w:numPr>
          <w:ilvl w:val="0"/>
          <w:numId w:val="23"/>
        </w:numPr>
        <w:spacing w:after="0" w:line="360" w:lineRule="auto"/>
        <w:rPr>
          <w:rStyle w:val="ph"/>
          <w:rFonts w:ascii="Aptos" w:hAnsi="Aptos" w:cstheme="minorHAnsi"/>
          <w:b/>
        </w:rPr>
      </w:pPr>
      <w:r w:rsidRPr="00A553EF">
        <w:rPr>
          <w:rStyle w:val="ph"/>
          <w:rFonts w:ascii="Aptos" w:hAnsi="Aptos" w:cstheme="minorHAnsi"/>
          <w:color w:val="1A1816"/>
          <w:szCs w:val="22"/>
        </w:rPr>
        <w:t>Buckets are containers used to store and organi</w:t>
      </w:r>
      <w:r w:rsidR="000C337F" w:rsidRPr="00A553EF">
        <w:rPr>
          <w:rStyle w:val="ph"/>
          <w:rFonts w:ascii="Aptos" w:hAnsi="Aptos" w:cstheme="minorHAnsi"/>
          <w:color w:val="1A1816"/>
          <w:szCs w:val="22"/>
        </w:rPr>
        <w:t>s</w:t>
      </w:r>
      <w:r w:rsidRPr="00A553EF">
        <w:rPr>
          <w:rStyle w:val="ph"/>
          <w:rFonts w:ascii="Aptos" w:hAnsi="Aptos" w:cstheme="minorHAnsi"/>
          <w:color w:val="1A1816"/>
          <w:szCs w:val="22"/>
        </w:rPr>
        <w:t>e files within object storage systems. They help manage and categorize data, making it easy to access and retrieve files as needed.</w:t>
      </w:r>
    </w:p>
    <w:p w14:paraId="1670C10B" w14:textId="3652B516" w:rsidR="009079CA" w:rsidRDefault="00875842" w:rsidP="00C04F23">
      <w:pPr>
        <w:spacing w:after="160" w:line="360" w:lineRule="auto"/>
        <w:ind w:left="360"/>
        <w:rPr>
          <w:rStyle w:val="ph"/>
          <w:rFonts w:ascii="Aptos" w:hAnsi="Aptos" w:cstheme="minorHAnsi"/>
          <w:i/>
          <w:iCs/>
          <w:color w:val="05283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noProof/>
          <w:color w:val="1A1816"/>
        </w:rPr>
        <mc:AlternateContent>
          <mc:Choice Requires="wps">
            <w:drawing>
              <wp:anchor distT="0" distB="0" distL="114300" distR="114300" simplePos="0" relativeHeight="251682822" behindDoc="0" locked="0" layoutInCell="1" allowOverlap="1" wp14:anchorId="31E19E39" wp14:editId="4808F32B">
                <wp:simplePos x="0" y="0"/>
                <wp:positionH relativeFrom="column">
                  <wp:posOffset>4158922</wp:posOffset>
                </wp:positionH>
                <wp:positionV relativeFrom="paragraph">
                  <wp:posOffset>96956</wp:posOffset>
                </wp:positionV>
                <wp:extent cx="981206" cy="233819"/>
                <wp:effectExtent l="0" t="0" r="28575" b="13970"/>
                <wp:wrapNone/>
                <wp:docPr id="774479785" name="Rectangle 20"/>
                <wp:cNvGraphicFramePr/>
                <a:graphic xmlns:a="http://schemas.openxmlformats.org/drawingml/2006/main">
                  <a:graphicData uri="http://schemas.microsoft.com/office/word/2010/wordprocessingShape">
                    <wps:wsp>
                      <wps:cNvSpPr/>
                      <wps:spPr>
                        <a:xfrm>
                          <a:off x="0" y="0"/>
                          <a:ext cx="981206" cy="23381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88E857" id="Rectangle 20" o:spid="_x0000_s1026" style="position:absolute;margin-left:327.45pt;margin-top:7.65pt;width:77.25pt;height:18.4pt;z-index:25168282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" filled="f" strokecolor="red" strokeweight="1pt"/>
            </w:pict>
          </mc:Fallback>
        </mc:AlternateContent>
      </w:r>
      <w:r w:rsidR="009B716F">
        <w:rPr>
          <w:rFonts w:asciiTheme="minorHAnsi" w:hAnsiTheme="minorHAnsi" w:cstheme="minorHAnsi"/>
          <w:noProof/>
          <w:color w:val="1A1816"/>
        </w:rPr>
        <mc:AlternateContent>
          <mc:Choice Requires="wps">
            <w:drawing>
              <wp:anchor distT="0" distB="0" distL="114300" distR="114300" simplePos="0" relativeHeight="251683846" behindDoc="0" locked="0" layoutInCell="1" allowOverlap="1" wp14:anchorId="4CBD36EB" wp14:editId="5A9C1F6B">
                <wp:simplePos x="0" y="0"/>
                <wp:positionH relativeFrom="column">
                  <wp:posOffset>4185137</wp:posOffset>
                </wp:positionH>
                <wp:positionV relativeFrom="paragraph">
                  <wp:posOffset>362385</wp:posOffset>
                </wp:positionV>
                <wp:extent cx="271397" cy="96033"/>
                <wp:effectExtent l="0" t="0" r="14605" b="18415"/>
                <wp:wrapNone/>
                <wp:docPr id="167732491" name="Rectangle 21"/>
                <wp:cNvGraphicFramePr/>
                <a:graphic xmlns:a="http://schemas.openxmlformats.org/drawingml/2006/main">
                  <a:graphicData uri="http://schemas.microsoft.com/office/word/2010/wordprocessingShape">
                    <wps:wsp>
                      <wps:cNvSpPr/>
                      <wps:spPr>
                        <a:xfrm>
                          <a:off x="0" y="0"/>
                          <a:ext cx="271397" cy="9603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B2C880" id="Rectangle 21" o:spid="_x0000_s1026" style="position:absolute;margin-left:329.55pt;margin-top:28.55pt;width:21.35pt;height:7.55pt;z-index:2516838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" filled="f" strokecolor="red" strokeweight="1pt"/>
            </w:pict>
          </mc:Fallback>
        </mc:AlternateContent>
      </w:r>
      <w:r w:rsidR="009B716F">
        <w:rPr>
          <w:rFonts w:asciiTheme="minorHAnsi" w:hAnsiTheme="minorHAnsi" w:cstheme="minorHAnsi"/>
          <w:noProof/>
          <w:color w:val="1A1816"/>
        </w:rPr>
        <mc:AlternateContent>
          <mc:Choice Requires="wps">
            <w:drawing>
              <wp:anchor distT="0" distB="0" distL="114300" distR="114300" simplePos="0" relativeHeight="251681798" behindDoc="0" locked="0" layoutInCell="1" allowOverlap="1" wp14:anchorId="53226494" wp14:editId="5C1F1E06">
                <wp:simplePos x="0" y="0"/>
                <wp:positionH relativeFrom="column">
                  <wp:posOffset>427329</wp:posOffset>
                </wp:positionH>
                <wp:positionV relativeFrom="paragraph">
                  <wp:posOffset>554451</wp:posOffset>
                </wp:positionV>
                <wp:extent cx="417534" cy="125260"/>
                <wp:effectExtent l="0" t="0" r="20955" b="27305"/>
                <wp:wrapNone/>
                <wp:docPr id="299847030" name="Rectangle 19"/>
                <wp:cNvGraphicFramePr/>
                <a:graphic xmlns:a="http://schemas.openxmlformats.org/drawingml/2006/main">
                  <a:graphicData uri="http://schemas.microsoft.com/office/word/2010/wordprocessingShape">
                    <wps:wsp>
                      <wps:cNvSpPr/>
                      <wps:spPr>
                        <a:xfrm>
                          <a:off x="0" y="0"/>
                          <a:ext cx="417534" cy="1252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828AB" id="Rectangle 19" o:spid="_x0000_s1026" style="position:absolute;margin-left:33.65pt;margin-top:43.65pt;width:32.9pt;height:9.85pt;z-index:25168179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" filled="f" strokecolor="red" strokeweight="1pt"/>
            </w:pict>
          </mc:Fallback>
        </mc:AlternateContent>
      </w:r>
      <w:r w:rsidR="00AB5ABE" w:rsidRPr="005C5494">
        <w:rPr>
          <w:rStyle w:val="ph"/>
          <w:rFonts w:asciiTheme="minorHAnsi" w:hAnsiTheme="minorHAnsi" w:cstheme="minorHAnsi"/>
          <w:noProof/>
          <w:color w:val="1A1816"/>
        </w:rPr>
        <w:drawing>
          <wp:inline distT="0" distB="0" distL="0" distR="0" wp14:anchorId="1C358A3D" wp14:editId="4D04F478">
            <wp:extent cx="5499623" cy="1299210"/>
            <wp:effectExtent l="19050" t="19050" r="25400" b="15240"/>
            <wp:docPr id="1142365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65118" name="Picture 1" descr="A screenshot of a computer&#10;&#10;Description automatically generated"/>
                    <pic:cNvPicPr/>
                  </pic:nvPicPr>
                  <pic:blipFill>
                    <a:blip r:embed="rId17"/>
                    <a:stretch>
                      <a:fillRect/>
                    </a:stretch>
                  </pic:blipFill>
                  <pic:spPr>
                    <a:xfrm>
                      <a:off x="0" y="0"/>
                      <a:ext cx="5503387" cy="1300099"/>
                    </a:xfrm>
                    <a:prstGeom prst="rect">
                      <a:avLst/>
                    </a:prstGeom>
                    <a:ln w="12700">
                      <a:solidFill>
                        <a:schemeClr val="tx1"/>
                      </a:solidFill>
                    </a:ln>
                  </pic:spPr>
                </pic:pic>
              </a:graphicData>
            </a:graphic>
          </wp:inline>
        </w:drawing>
      </w:r>
      <w:r w:rsidR="00C04F23">
        <w:rPr>
          <w:rStyle w:val="ph"/>
          <w:rFonts w:asciiTheme="minorHAnsi" w:hAnsiTheme="minorHAnsi" w:cstheme="minorHAnsi"/>
          <w:i/>
          <w:iCs/>
          <w:color w:val="05283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04F23" w:rsidRPr="00C04F23">
        <w:rPr>
          <w:rStyle w:val="ph"/>
          <w:rFonts w:ascii="Aptos" w:hAnsi="Aptos" w:cstheme="minorHAnsi"/>
          <w:i/>
          <w:iCs/>
          <w:color w:val="05283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4: Navigation tab for buckets</w:t>
      </w:r>
    </w:p>
    <w:p w14:paraId="34747BA6" w14:textId="77777777" w:rsidR="007F4BFF" w:rsidRPr="007F4BFF" w:rsidRDefault="007F4BFF" w:rsidP="007F4BFF">
      <w:pPr>
        <w:pStyle w:val="li"/>
        <w:numPr>
          <w:ilvl w:val="0"/>
          <w:numId w:val="15"/>
        </w:numPr>
        <w:shd w:val="clear" w:color="auto" w:fill="FFFFFF"/>
        <w:spacing w:before="0" w:beforeAutospacing="0" w:after="0" w:afterAutospacing="0" w:line="276" w:lineRule="auto"/>
        <w:rPr>
          <w:rStyle w:val="ph"/>
          <w:rFonts w:ascii="Aptos" w:hAnsi="Aptos" w:cstheme="minorHAnsi"/>
          <w:color w:val="1A1816"/>
          <w:sz w:val="22"/>
          <w:szCs w:val="22"/>
        </w:rPr>
      </w:pPr>
      <w:r w:rsidRPr="007F4BFF">
        <w:rPr>
          <w:rStyle w:val="ph"/>
          <w:rFonts w:ascii="Aptos" w:hAnsi="Aptos" w:cstheme="minorHAnsi"/>
          <w:color w:val="1A1816"/>
          <w:sz w:val="22"/>
          <w:szCs w:val="22"/>
        </w:rPr>
        <w:t xml:space="preserve">Click on </w:t>
      </w:r>
      <w:r w:rsidRPr="002817BC">
        <w:rPr>
          <w:rStyle w:val="ph"/>
          <w:rFonts w:ascii="Aptos" w:hAnsi="Aptos" w:cstheme="minorHAnsi"/>
          <w:b/>
          <w:bCs/>
          <w:color w:val="1A1816"/>
          <w:sz w:val="22"/>
          <w:szCs w:val="22"/>
        </w:rPr>
        <w:t>Buckets</w:t>
      </w:r>
      <w:r w:rsidRPr="007F4BFF">
        <w:rPr>
          <w:rStyle w:val="ph"/>
          <w:rFonts w:ascii="Aptos" w:hAnsi="Aptos" w:cstheme="minorHAnsi"/>
          <w:color w:val="1A1816"/>
          <w:sz w:val="22"/>
          <w:szCs w:val="22"/>
        </w:rPr>
        <w:t xml:space="preserve"> to be redirected to the page below in the image, </w:t>
      </w:r>
    </w:p>
    <w:p w14:paraId="73B856DC" w14:textId="49AFCF82" w:rsidR="007F4BFF" w:rsidRPr="003E53CC" w:rsidRDefault="007F4BFF" w:rsidP="003E53CC">
      <w:pPr>
        <w:pStyle w:val="li"/>
        <w:numPr>
          <w:ilvl w:val="0"/>
          <w:numId w:val="16"/>
        </w:numPr>
        <w:shd w:val="clear" w:color="auto" w:fill="FFFFFF"/>
        <w:spacing w:before="0" w:beforeAutospacing="0" w:after="0" w:afterAutospacing="0" w:line="276" w:lineRule="auto"/>
        <w:rPr>
          <w:rStyle w:val="ph"/>
          <w:rFonts w:ascii="Aptos" w:hAnsi="Aptos" w:cstheme="minorHAnsi"/>
          <w:color w:val="1A1816"/>
          <w:sz w:val="22"/>
          <w:szCs w:val="22"/>
        </w:rPr>
      </w:pPr>
      <w:r w:rsidRPr="007F4BFF">
        <w:rPr>
          <w:rStyle w:val="ph"/>
          <w:rFonts w:ascii="Aptos" w:hAnsi="Aptos" w:cstheme="minorHAnsi"/>
          <w:color w:val="1A1816"/>
          <w:sz w:val="22"/>
          <w:szCs w:val="22"/>
        </w:rPr>
        <w:t xml:space="preserve">Select </w:t>
      </w:r>
      <w:r w:rsidR="002817BC">
        <w:rPr>
          <w:rStyle w:val="ph"/>
          <w:rFonts w:ascii="Aptos" w:hAnsi="Aptos" w:cstheme="minorHAnsi"/>
          <w:color w:val="1A1816"/>
          <w:sz w:val="22"/>
          <w:szCs w:val="22"/>
        </w:rPr>
        <w:t>the</w:t>
      </w:r>
      <w:r w:rsidRPr="007F4BFF">
        <w:rPr>
          <w:rStyle w:val="ph"/>
          <w:rFonts w:ascii="Aptos" w:hAnsi="Aptos" w:cstheme="minorHAnsi"/>
          <w:color w:val="1A1816"/>
          <w:sz w:val="22"/>
          <w:szCs w:val="22"/>
        </w:rPr>
        <w:t xml:space="preserve"> desired Compartment</w:t>
      </w:r>
      <w:r w:rsidR="009D574E">
        <w:rPr>
          <w:rStyle w:val="ph"/>
          <w:rFonts w:ascii="Aptos" w:hAnsi="Aptos" w:cstheme="minorHAnsi"/>
          <w:color w:val="1A1816"/>
          <w:sz w:val="22"/>
          <w:szCs w:val="22"/>
        </w:rPr>
        <w:t xml:space="preserve"> </w:t>
      </w:r>
      <w:r w:rsidR="009D574E" w:rsidRPr="00AD2D7F">
        <w:rPr>
          <w:rStyle w:val="ph"/>
          <w:rFonts w:ascii="Aptos" w:hAnsi="Aptos" w:cstheme="minorHAnsi"/>
          <w:color w:val="1A1816"/>
          <w:sz w:val="22"/>
          <w:szCs w:val="22"/>
          <w:highlight w:val="yellow"/>
        </w:rPr>
        <w:t>which is a prerequisite; you need to have a compartment defined</w:t>
      </w:r>
      <w:r w:rsidR="009D574E" w:rsidRPr="00845F60">
        <w:rPr>
          <w:rStyle w:val="ph"/>
          <w:rFonts w:ascii="Aptos" w:hAnsi="Aptos" w:cstheme="minorHAnsi"/>
          <w:color w:val="1A1816"/>
          <w:sz w:val="22"/>
          <w:szCs w:val="22"/>
        </w:rPr>
        <w:t>.</w:t>
      </w:r>
    </w:p>
    <w:p w14:paraId="25EAFE5E" w14:textId="679E4B20" w:rsidR="009D574E" w:rsidRPr="00794591" w:rsidRDefault="007F4BFF" w:rsidP="00794591">
      <w:pPr>
        <w:pStyle w:val="li"/>
        <w:numPr>
          <w:ilvl w:val="0"/>
          <w:numId w:val="16"/>
        </w:numPr>
        <w:shd w:val="clear" w:color="auto" w:fill="FFFFFF"/>
        <w:spacing w:before="0" w:beforeAutospacing="0" w:after="0" w:afterAutospacing="0" w:line="276" w:lineRule="auto"/>
        <w:jc w:val="both"/>
        <w:rPr>
          <w:rStyle w:val="ph"/>
          <w:rFonts w:ascii="Aptos" w:hAnsi="Aptos" w:cstheme="minorHAnsi"/>
        </w:rPr>
      </w:pPr>
      <w:r w:rsidRPr="00EE149F">
        <w:rPr>
          <w:rStyle w:val="ph"/>
          <w:rFonts w:ascii="Aptos" w:hAnsi="Aptos" w:cstheme="minorHAnsi"/>
          <w:color w:val="1A1816"/>
          <w:sz w:val="22"/>
          <w:szCs w:val="22"/>
        </w:rPr>
        <w:t xml:space="preserve">Click </w:t>
      </w:r>
      <w:r w:rsidRPr="00EE149F">
        <w:rPr>
          <w:rStyle w:val="ph"/>
          <w:rFonts w:ascii="Aptos" w:hAnsi="Aptos" w:cstheme="minorHAnsi"/>
          <w:b/>
          <w:bCs/>
          <w:color w:val="1A1816"/>
          <w:sz w:val="22"/>
          <w:szCs w:val="22"/>
        </w:rPr>
        <w:t>'Create Bucket</w:t>
      </w:r>
      <w:r w:rsidRPr="00EE149F">
        <w:rPr>
          <w:rStyle w:val="ph"/>
          <w:rFonts w:ascii="Aptos" w:hAnsi="Aptos" w:cstheme="minorHAnsi"/>
          <w:color w:val="1A1816"/>
          <w:sz w:val="22"/>
          <w:szCs w:val="22"/>
        </w:rPr>
        <w:t>,'</w:t>
      </w:r>
      <w:r w:rsidR="007B14F5" w:rsidRPr="00EE149F">
        <w:rPr>
          <w:rStyle w:val="ph"/>
          <w:rFonts w:ascii="Aptos" w:hAnsi="Aptos" w:cstheme="minorHAnsi"/>
          <w:color w:val="1A1816"/>
          <w:sz w:val="22"/>
          <w:szCs w:val="22"/>
        </w:rPr>
        <w:t xml:space="preserve"> </w:t>
      </w:r>
      <w:r w:rsidR="002817BC" w:rsidRPr="00EE149F">
        <w:rPr>
          <w:rStyle w:val="ph"/>
          <w:rFonts w:ascii="Aptos" w:hAnsi="Aptos" w:cstheme="minorHAnsi"/>
          <w:color w:val="1A1816"/>
          <w:sz w:val="22"/>
          <w:szCs w:val="22"/>
        </w:rPr>
        <w:t>and</w:t>
      </w:r>
      <w:r w:rsidRPr="00EE149F">
        <w:rPr>
          <w:rStyle w:val="ph"/>
          <w:rFonts w:ascii="Aptos" w:hAnsi="Aptos" w:cstheme="minorHAnsi"/>
          <w:color w:val="1A1816"/>
          <w:sz w:val="22"/>
          <w:szCs w:val="22"/>
        </w:rPr>
        <w:t xml:space="preserve"> provide the </w:t>
      </w:r>
      <w:r w:rsidR="00EE149F">
        <w:rPr>
          <w:rStyle w:val="ph"/>
          <w:rFonts w:ascii="Aptos" w:hAnsi="Aptos" w:cstheme="minorHAnsi"/>
          <w:color w:val="1A1816"/>
          <w:sz w:val="22"/>
          <w:szCs w:val="22"/>
        </w:rPr>
        <w:t xml:space="preserve">name and </w:t>
      </w:r>
      <w:r w:rsidR="00F843CC">
        <w:rPr>
          <w:rStyle w:val="ph"/>
          <w:rFonts w:ascii="Aptos" w:hAnsi="Aptos" w:cstheme="minorHAnsi"/>
          <w:color w:val="1A1816"/>
          <w:sz w:val="22"/>
          <w:szCs w:val="22"/>
        </w:rPr>
        <w:t>description</w:t>
      </w:r>
      <w:r w:rsidR="00CD291B">
        <w:rPr>
          <w:rStyle w:val="ph"/>
          <w:rFonts w:ascii="Aptos" w:hAnsi="Aptos" w:cstheme="minorHAnsi"/>
          <w:color w:val="1A1816"/>
          <w:sz w:val="22"/>
          <w:szCs w:val="22"/>
        </w:rPr>
        <w:t>.</w:t>
      </w:r>
    </w:p>
    <w:p w14:paraId="77D430E9" w14:textId="77777777" w:rsidR="00F843CC" w:rsidRPr="00EE149F" w:rsidRDefault="00F843CC" w:rsidP="00F843CC">
      <w:pPr>
        <w:pStyle w:val="li"/>
        <w:shd w:val="clear" w:color="auto" w:fill="FFFFFF"/>
        <w:spacing w:before="0" w:beforeAutospacing="0" w:after="0" w:afterAutospacing="0" w:line="276" w:lineRule="auto"/>
        <w:ind w:left="1440"/>
        <w:jc w:val="both"/>
        <w:rPr>
          <w:rStyle w:val="ph"/>
          <w:rFonts w:ascii="Aptos" w:hAnsi="Aptos" w:cstheme="minorHAnsi"/>
        </w:rPr>
      </w:pPr>
    </w:p>
    <w:p w14:paraId="01E921AC" w14:textId="72010296" w:rsidR="007F4BFF" w:rsidRDefault="00305D41" w:rsidP="00247A98">
      <w:pPr>
        <w:pStyle w:val="li"/>
        <w:shd w:val="clear" w:color="auto" w:fill="FFFFFF"/>
        <w:spacing w:before="0" w:beforeAutospacing="0" w:after="0" w:afterAutospacing="0" w:line="276" w:lineRule="auto"/>
        <w:rPr>
          <w:rStyle w:val="ui-provider"/>
          <w:rFonts w:ascii="Aptos" w:hAnsi="Aptos" w:cstheme="minorHAnsi"/>
        </w:rPr>
      </w:pPr>
      <w:r>
        <w:rPr>
          <w:rFonts w:ascii="Aptos" w:hAnsi="Aptos" w:cstheme="minorHAnsi"/>
          <w:noProof/>
        </w:rPr>
        <mc:AlternateContent>
          <mc:Choice Requires="wps">
            <w:drawing>
              <wp:anchor distT="0" distB="0" distL="114300" distR="114300" simplePos="0" relativeHeight="251686918" behindDoc="0" locked="0" layoutInCell="1" allowOverlap="1" wp14:anchorId="4A1BAE44" wp14:editId="4F8E5326">
                <wp:simplePos x="0" y="0"/>
                <wp:positionH relativeFrom="column">
                  <wp:posOffset>296358</wp:posOffset>
                </wp:positionH>
                <wp:positionV relativeFrom="paragraph">
                  <wp:posOffset>877682</wp:posOffset>
                </wp:positionV>
                <wp:extent cx="325677" cy="91858"/>
                <wp:effectExtent l="0" t="0" r="17780" b="22860"/>
                <wp:wrapNone/>
                <wp:docPr id="923902431" name="Rectangle 24"/>
                <wp:cNvGraphicFramePr/>
                <a:graphic xmlns:a="http://schemas.openxmlformats.org/drawingml/2006/main">
                  <a:graphicData uri="http://schemas.microsoft.com/office/word/2010/wordprocessingShape">
                    <wps:wsp>
                      <wps:cNvSpPr/>
                      <wps:spPr>
                        <a:xfrm>
                          <a:off x="0" y="0"/>
                          <a:ext cx="325677" cy="9185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A10E7" id="Rectangle 24" o:spid="_x0000_s1026" style="position:absolute;margin-left:23.35pt;margin-top:69.1pt;width:25.65pt;height:7.25pt;z-index:25168691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" filled="f" strokecolor="red" strokeweight="1pt"/>
            </w:pict>
          </mc:Fallback>
        </mc:AlternateContent>
      </w:r>
      <w:r w:rsidR="00A92065">
        <w:rPr>
          <w:rFonts w:ascii="Aptos" w:hAnsi="Aptos" w:cstheme="minorHAnsi"/>
          <w:noProof/>
        </w:rPr>
        <mc:AlternateContent>
          <mc:Choice Requires="wps">
            <w:drawing>
              <wp:anchor distT="0" distB="0" distL="114300" distR="114300" simplePos="0" relativeHeight="251688966" behindDoc="0" locked="0" layoutInCell="1" allowOverlap="1" wp14:anchorId="207C79AD" wp14:editId="64836251">
                <wp:simplePos x="0" y="0"/>
                <wp:positionH relativeFrom="column">
                  <wp:posOffset>1220816</wp:posOffset>
                </wp:positionH>
                <wp:positionV relativeFrom="paragraph">
                  <wp:posOffset>459105</wp:posOffset>
                </wp:positionV>
                <wp:extent cx="475989" cy="162838"/>
                <wp:effectExtent l="0" t="0" r="19685" b="27940"/>
                <wp:wrapNone/>
                <wp:docPr id="672654028" name="Rectangle 26"/>
                <wp:cNvGraphicFramePr/>
                <a:graphic xmlns:a="http://schemas.openxmlformats.org/drawingml/2006/main">
                  <a:graphicData uri="http://schemas.microsoft.com/office/word/2010/wordprocessingShape">
                    <wps:wsp>
                      <wps:cNvSpPr/>
                      <wps:spPr>
                        <a:xfrm>
                          <a:off x="0" y="0"/>
                          <a:ext cx="475989" cy="1628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6E3C0" id="Rectangle 26" o:spid="_x0000_s1026" style="position:absolute;margin-left:96.15pt;margin-top:36.15pt;width:37.5pt;height:12.8pt;z-index:2516889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" filled="f" strokecolor="red" strokeweight="1pt"/>
            </w:pict>
          </mc:Fallback>
        </mc:AlternateContent>
      </w:r>
      <w:r w:rsidR="00912742">
        <w:rPr>
          <w:rFonts w:ascii="Aptos" w:hAnsi="Aptos" w:cstheme="minorHAnsi"/>
          <w:noProof/>
        </w:rPr>
        <mc:AlternateContent>
          <mc:Choice Requires="wps">
            <w:drawing>
              <wp:anchor distT="0" distB="0" distL="114300" distR="114300" simplePos="0" relativeHeight="251685894" behindDoc="0" locked="0" layoutInCell="1" allowOverlap="1" wp14:anchorId="7145704A" wp14:editId="104FC704">
                <wp:simplePos x="0" y="0"/>
                <wp:positionH relativeFrom="column">
                  <wp:posOffset>302069</wp:posOffset>
                </wp:positionH>
                <wp:positionV relativeFrom="paragraph">
                  <wp:posOffset>1014946</wp:posOffset>
                </wp:positionV>
                <wp:extent cx="592455" cy="179053"/>
                <wp:effectExtent l="0" t="0" r="17145" b="12065"/>
                <wp:wrapNone/>
                <wp:docPr id="241742848" name="Rectangle 23"/>
                <wp:cNvGraphicFramePr/>
                <a:graphic xmlns:a="http://schemas.openxmlformats.org/drawingml/2006/main">
                  <a:graphicData uri="http://schemas.microsoft.com/office/word/2010/wordprocessingShape">
                    <wps:wsp>
                      <wps:cNvSpPr/>
                      <wps:spPr>
                        <a:xfrm>
                          <a:off x="0" y="0"/>
                          <a:ext cx="592455" cy="179053"/>
                        </a:xfrm>
                        <a:prstGeom prst="rect">
                          <a:avLst/>
                        </a:prstGeom>
                        <a:solidFill>
                          <a:schemeClr val="bg1">
                            <a:lumMod val="6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BB5836" id="Rectangle 23" o:spid="_x0000_s1026" style="position:absolute;margin-left:23.8pt;margin-top:79.9pt;width:46.65pt;height:14.1pt;z-index:25168589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" fillcolor="#a5a5a5 [2092]" strokecolor="#000506 [484]" strokeweight="1pt"/>
            </w:pict>
          </mc:Fallback>
        </mc:AlternateContent>
      </w:r>
      <w:r w:rsidR="00152427">
        <w:rPr>
          <w:rFonts w:ascii="Aptos" w:hAnsi="Aptos" w:cstheme="minorHAnsi"/>
          <w:noProof/>
        </w:rPr>
        <mc:AlternateContent>
          <mc:Choice Requires="wps">
            <w:drawing>
              <wp:anchor distT="0" distB="0" distL="114300" distR="114300" simplePos="0" relativeHeight="251687942" behindDoc="0" locked="0" layoutInCell="1" allowOverlap="1" wp14:anchorId="018A0A68" wp14:editId="2BEB94C4">
                <wp:simplePos x="0" y="0"/>
                <wp:positionH relativeFrom="column">
                  <wp:posOffset>318770</wp:posOffset>
                </wp:positionH>
                <wp:positionV relativeFrom="paragraph">
                  <wp:posOffset>493030</wp:posOffset>
                </wp:positionV>
                <wp:extent cx="288099" cy="121085"/>
                <wp:effectExtent l="0" t="0" r="17145" b="12700"/>
                <wp:wrapNone/>
                <wp:docPr id="291119084" name="Rectangle 25"/>
                <wp:cNvGraphicFramePr/>
                <a:graphic xmlns:a="http://schemas.openxmlformats.org/drawingml/2006/main">
                  <a:graphicData uri="http://schemas.microsoft.com/office/word/2010/wordprocessingShape">
                    <wps:wsp>
                      <wps:cNvSpPr/>
                      <wps:spPr>
                        <a:xfrm>
                          <a:off x="0" y="0"/>
                          <a:ext cx="288099" cy="12108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A81A6" id="Rectangle 25" o:spid="_x0000_s1026" style="position:absolute;margin-left:25.1pt;margin-top:38.8pt;width:22.7pt;height:9.55pt;z-index:2516879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" filled="f" strokecolor="red" strokeweight="1pt"/>
            </w:pict>
          </mc:Fallback>
        </mc:AlternateContent>
      </w:r>
      <w:r w:rsidR="0086330F">
        <w:rPr>
          <w:rFonts w:ascii="Aptos" w:hAnsi="Aptos" w:cstheme="minorHAnsi"/>
          <w:noProof/>
        </w:rPr>
        <mc:AlternateContent>
          <mc:Choice Requires="wps">
            <w:drawing>
              <wp:anchor distT="0" distB="0" distL="114300" distR="114300" simplePos="0" relativeHeight="251684870" behindDoc="0" locked="0" layoutInCell="1" allowOverlap="1" wp14:anchorId="6E55D6FF" wp14:editId="07A55542">
                <wp:simplePos x="0" y="0"/>
                <wp:positionH relativeFrom="column">
                  <wp:posOffset>1258222</wp:posOffset>
                </wp:positionH>
                <wp:positionV relativeFrom="paragraph">
                  <wp:posOffset>814531</wp:posOffset>
                </wp:positionV>
                <wp:extent cx="496866" cy="96033"/>
                <wp:effectExtent l="0" t="0" r="17780" b="18415"/>
                <wp:wrapNone/>
                <wp:docPr id="528353543" name="Rectangle 22"/>
                <wp:cNvGraphicFramePr/>
                <a:graphic xmlns:a="http://schemas.openxmlformats.org/drawingml/2006/main">
                  <a:graphicData uri="http://schemas.microsoft.com/office/word/2010/wordprocessingShape">
                    <wps:wsp>
                      <wps:cNvSpPr/>
                      <wps:spPr>
                        <a:xfrm>
                          <a:off x="0" y="0"/>
                          <a:ext cx="496866" cy="96033"/>
                        </a:xfrm>
                        <a:prstGeom prst="rect">
                          <a:avLst/>
                        </a:prstGeom>
                        <a:solidFill>
                          <a:schemeClr val="bg1">
                            <a:lumMod val="6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50CB8" id="Rectangle 22" o:spid="_x0000_s1026" style="position:absolute;margin-left:99.05pt;margin-top:64.15pt;width:39.1pt;height:7.55pt;z-index:2516848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" fillcolor="#a5a5a5 [2092]" strokecolor="#000506 [484]" strokeweight="1pt"/>
            </w:pict>
          </mc:Fallback>
        </mc:AlternateContent>
      </w:r>
      <w:r w:rsidR="002A61CE">
        <w:rPr>
          <w:rStyle w:val="ui-provider"/>
          <w:rFonts w:ascii="Aptos" w:hAnsi="Aptos" w:cstheme="minorHAnsi"/>
        </w:rPr>
        <w:t xml:space="preserve">        </w:t>
      </w:r>
      <w:r w:rsidR="002A61CE" w:rsidRPr="00F66E68">
        <w:rPr>
          <w:rStyle w:val="ui-provider"/>
          <w:rFonts w:asciiTheme="minorHAnsi" w:hAnsiTheme="minorHAnsi" w:cstheme="minorHAnsi"/>
          <w:noProof/>
        </w:rPr>
        <w:drawing>
          <wp:inline distT="0" distB="0" distL="0" distR="0" wp14:anchorId="5469F230" wp14:editId="5B41D36B">
            <wp:extent cx="5474550" cy="1201380"/>
            <wp:effectExtent l="19050" t="19050" r="12065" b="18415"/>
            <wp:docPr id="98970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08431" name=""/>
                    <pic:cNvPicPr/>
                  </pic:nvPicPr>
                  <pic:blipFill>
                    <a:blip r:embed="rId18"/>
                    <a:stretch>
                      <a:fillRect/>
                    </a:stretch>
                  </pic:blipFill>
                  <pic:spPr>
                    <a:xfrm>
                      <a:off x="0" y="0"/>
                      <a:ext cx="5474550" cy="1201380"/>
                    </a:xfrm>
                    <a:prstGeom prst="rect">
                      <a:avLst/>
                    </a:prstGeom>
                    <a:ln w="12700">
                      <a:solidFill>
                        <a:schemeClr val="tx1"/>
                      </a:solidFill>
                    </a:ln>
                  </pic:spPr>
                </pic:pic>
              </a:graphicData>
            </a:graphic>
          </wp:inline>
        </w:drawing>
      </w:r>
      <w:r w:rsidR="007F4BFF" w:rsidRPr="007F4BFF">
        <w:rPr>
          <w:rStyle w:val="ui-provider"/>
          <w:rFonts w:ascii="Aptos" w:hAnsi="Aptos" w:cstheme="minorHAnsi"/>
        </w:rPr>
        <w:t xml:space="preserve">   </w:t>
      </w:r>
    </w:p>
    <w:p w14:paraId="2B99E1F2" w14:textId="010A19B0" w:rsidR="00E9084B" w:rsidRPr="00A000DE" w:rsidRDefault="00656BCF" w:rsidP="00247A98">
      <w:pPr>
        <w:pStyle w:val="li"/>
        <w:shd w:val="clear" w:color="auto" w:fill="FFFFFF"/>
        <w:spacing w:before="0" w:beforeAutospacing="0" w:after="0" w:afterAutospacing="0" w:line="276" w:lineRule="auto"/>
        <w:rPr>
          <w:rStyle w:val="ui-provider"/>
          <w:rFonts w:ascii="Aptos" w:hAnsi="Aptos" w:cstheme="minorHAnsi"/>
          <w:sz w:val="22"/>
          <w:szCs w:val="22"/>
        </w:rPr>
      </w:pPr>
      <w:r>
        <w:rPr>
          <w:rStyle w:val="ph"/>
          <w:rFonts w:asciiTheme="minorHAnsi" w:hAnsiTheme="minorHAnsi" w:cstheme="minorHAnsi"/>
          <w:i/>
          <w:color w:val="05283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000DE">
        <w:rPr>
          <w:rStyle w:val="ph"/>
          <w:rFonts w:ascii="Aptos" w:hAnsi="Aptos" w:cstheme="minorHAnsi"/>
          <w:i/>
          <w:color w:val="05283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5: Navigation to bucket creation</w:t>
      </w:r>
    </w:p>
    <w:p w14:paraId="44AE2CF2" w14:textId="77777777" w:rsidR="00A553EF" w:rsidRPr="00AB5ABE" w:rsidRDefault="00A553EF" w:rsidP="00C04F23">
      <w:pPr>
        <w:spacing w:after="160" w:line="360" w:lineRule="auto"/>
        <w:ind w:left="360"/>
        <w:rPr>
          <w:rStyle w:val="ph"/>
          <w:rFonts w:ascii="Aptos" w:hAnsi="Aptos" w:cstheme="minorHAnsi"/>
          <w:b/>
        </w:rPr>
      </w:pPr>
    </w:p>
    <w:p w14:paraId="361CAB80" w14:textId="77777777" w:rsidR="00AD2D7F" w:rsidRDefault="00AD2D7F" w:rsidP="00B752F3">
      <w:pPr>
        <w:rPr>
          <w:iCs/>
        </w:rPr>
      </w:pPr>
    </w:p>
    <w:p w14:paraId="38520D4A" w14:textId="77777777" w:rsidR="0061138D" w:rsidRDefault="0061138D" w:rsidP="00B752F3">
      <w:pPr>
        <w:rPr>
          <w:iCs/>
        </w:rPr>
      </w:pPr>
    </w:p>
    <w:p w14:paraId="7C4CB4BC" w14:textId="77777777" w:rsidR="0061138D" w:rsidRPr="005219CF" w:rsidRDefault="0061138D" w:rsidP="00B752F3">
      <w:pPr>
        <w:rPr>
          <w:iCs/>
        </w:rPr>
      </w:pPr>
    </w:p>
    <w:p w14:paraId="38BB3C33" w14:textId="77777777" w:rsidR="00D04893" w:rsidRPr="00B53332" w:rsidRDefault="00D04893" w:rsidP="00D04893">
      <w:pPr>
        <w:pStyle w:val="BodyTextVersion1"/>
        <w:rPr>
          <w:lang w:val="en-GB"/>
        </w:rPr>
      </w:pPr>
    </w:p>
    <w:p w14:paraId="02013B9C" w14:textId="77777777" w:rsidR="00D04893" w:rsidRPr="00B53332" w:rsidRDefault="00D04893" w:rsidP="00D04893">
      <w:pPr>
        <w:rPr>
          <w:rFonts w:ascii="Calibri" w:hAnsi="Calibri"/>
          <w:color w:val="112F36"/>
        </w:rPr>
      </w:pPr>
      <w:r w:rsidRPr="00B53332">
        <w:rPr>
          <w:rFonts w:ascii="Calibri" w:hAnsi="Calibri"/>
        </w:rPr>
        <w:br/>
      </w:r>
      <w:r w:rsidRPr="00B53332">
        <w:rPr>
          <w:rFonts w:ascii="Calibri" w:hAnsi="Calibri"/>
        </w:rPr>
        <w:br/>
      </w:r>
    </w:p>
    <w:p w14:paraId="0458834D" w14:textId="77777777" w:rsidR="00D04893" w:rsidRPr="00B53332" w:rsidRDefault="00D04893" w:rsidP="00D04893">
      <w:pPr>
        <w:rPr>
          <w:rFonts w:ascii="Calibri" w:hAnsi="Calibri"/>
          <w:color w:val="112F36"/>
        </w:rPr>
      </w:pPr>
    </w:p>
    <w:p w14:paraId="52B1DA38" w14:textId="77777777" w:rsidR="00D04893" w:rsidRPr="00B53332" w:rsidRDefault="00D04893" w:rsidP="00D04893">
      <w:pPr>
        <w:rPr>
          <w:rFonts w:ascii="Calibri" w:hAnsi="Calibri"/>
          <w:color w:val="112F36"/>
        </w:rPr>
      </w:pPr>
    </w:p>
    <w:p w14:paraId="289AEFCD" w14:textId="77777777" w:rsidR="00D04893" w:rsidRPr="00B53332" w:rsidRDefault="00D04893" w:rsidP="00D04893">
      <w:pPr>
        <w:rPr>
          <w:rFonts w:ascii="Calibri" w:hAnsi="Calibri"/>
          <w:color w:val="112F36"/>
        </w:rPr>
      </w:pPr>
    </w:p>
    <w:p w14:paraId="5AEE42B2" w14:textId="3EEC5F08" w:rsidR="00D04893" w:rsidRDefault="002F6A4B" w:rsidP="0056099F">
      <w:pPr>
        <w:pStyle w:val="Heading1"/>
        <w:spacing w:line="276" w:lineRule="auto"/>
        <w:jc w:val="both"/>
      </w:pPr>
      <w:bookmarkStart w:id="4" w:name="_Toc171888060"/>
      <w:r>
        <w:lastRenderedPageBreak/>
        <w:t>PROCESS FLOW</w:t>
      </w:r>
      <w:bookmarkEnd w:id="4"/>
    </w:p>
    <w:p w14:paraId="73B1D49D" w14:textId="77777777" w:rsidR="00183461" w:rsidRPr="00E72A9C" w:rsidRDefault="00183461" w:rsidP="004F760B">
      <w:pPr>
        <w:jc w:val="both"/>
        <w:rPr>
          <w:rStyle w:val="normaltextrun"/>
          <w:rFonts w:ascii="Aptos" w:hAnsi="Aptos"/>
          <w:szCs w:val="22"/>
        </w:rPr>
      </w:pPr>
      <w:r>
        <w:rPr>
          <w:rStyle w:val="normaltextrun"/>
          <w:rFonts w:ascii="Aptos" w:hAnsi="Aptos"/>
          <w:szCs w:val="22"/>
        </w:rPr>
        <w:t xml:space="preserve">       </w:t>
      </w:r>
      <w:r w:rsidR="00CF18D5" w:rsidRPr="00E72A9C">
        <w:rPr>
          <w:rStyle w:val="normaltextrun"/>
          <w:rFonts w:ascii="Aptos" w:hAnsi="Aptos"/>
          <w:szCs w:val="22"/>
        </w:rPr>
        <w:t xml:space="preserve">This section outlines the process flow diagram for integrating Document Understanding into </w:t>
      </w:r>
    </w:p>
    <w:p w14:paraId="194FF454" w14:textId="77777777" w:rsidR="00E72A9C" w:rsidRDefault="00CF18D5" w:rsidP="004F760B">
      <w:pPr>
        <w:jc w:val="both"/>
        <w:rPr>
          <w:rFonts w:ascii="Aptos" w:hAnsi="Aptos"/>
          <w:szCs w:val="22"/>
        </w:rPr>
      </w:pPr>
      <w:r w:rsidRPr="00E72A9C">
        <w:rPr>
          <w:rStyle w:val="normaltextrun"/>
          <w:rFonts w:ascii="Aptos" w:hAnsi="Aptos"/>
          <w:szCs w:val="22"/>
        </w:rPr>
        <w:t xml:space="preserve">       </w:t>
      </w:r>
      <w:r w:rsidRPr="00E72A9C">
        <w:rPr>
          <w:rStyle w:val="normaltextrun"/>
          <w:rFonts w:ascii="Aptos" w:hAnsi="Aptos"/>
          <w:szCs w:val="22"/>
        </w:rPr>
        <w:t xml:space="preserve">Oracle Integration. </w:t>
      </w:r>
      <w:r w:rsidR="000D0EBA" w:rsidRPr="00E72A9C">
        <w:rPr>
          <w:rFonts w:ascii="Aptos" w:hAnsi="Aptos"/>
          <w:szCs w:val="22"/>
        </w:rPr>
        <w:t xml:space="preserve">The </w:t>
      </w:r>
      <w:r w:rsidR="000D0EBA" w:rsidRPr="00E72A9C">
        <w:rPr>
          <w:rFonts w:ascii="Aptos" w:hAnsi="Aptos"/>
          <w:szCs w:val="22"/>
        </w:rPr>
        <w:t xml:space="preserve">sole </w:t>
      </w:r>
      <w:r w:rsidR="000D0EBA" w:rsidRPr="00E72A9C">
        <w:rPr>
          <w:rFonts w:ascii="Aptos" w:hAnsi="Aptos"/>
          <w:szCs w:val="22"/>
        </w:rPr>
        <w:t xml:space="preserve">purpose of using integration is to reduce manual intervention, </w:t>
      </w:r>
    </w:p>
    <w:p w14:paraId="4D839E0D" w14:textId="399F7BB2" w:rsidR="002F6A4B" w:rsidRDefault="00E72A9C" w:rsidP="004F760B">
      <w:pPr>
        <w:jc w:val="both"/>
        <w:rPr>
          <w:rFonts w:ascii="Aptos" w:hAnsi="Aptos"/>
          <w:szCs w:val="22"/>
        </w:rPr>
      </w:pPr>
      <w:r>
        <w:rPr>
          <w:rFonts w:ascii="Aptos" w:hAnsi="Aptos"/>
          <w:szCs w:val="22"/>
        </w:rPr>
        <w:t xml:space="preserve">       </w:t>
      </w:r>
      <w:r w:rsidR="000D0EBA" w:rsidRPr="00E72A9C">
        <w:rPr>
          <w:rFonts w:ascii="Aptos" w:hAnsi="Aptos"/>
          <w:szCs w:val="22"/>
        </w:rPr>
        <w:t>minimize errors, enhance efficiency</w:t>
      </w:r>
      <w:r>
        <w:rPr>
          <w:rFonts w:ascii="Aptos" w:hAnsi="Aptos"/>
          <w:szCs w:val="22"/>
        </w:rPr>
        <w:t xml:space="preserve"> and process mu</w:t>
      </w:r>
      <w:r w:rsidR="007739FA">
        <w:rPr>
          <w:rFonts w:ascii="Aptos" w:hAnsi="Aptos"/>
          <w:szCs w:val="22"/>
        </w:rPr>
        <w:t>ltiple documents simultaneously.</w:t>
      </w:r>
    </w:p>
    <w:p w14:paraId="263A2396" w14:textId="77777777" w:rsidR="00FF61DE" w:rsidRPr="00E72A9C" w:rsidRDefault="00FF61DE" w:rsidP="004F760B">
      <w:pPr>
        <w:jc w:val="both"/>
        <w:rPr>
          <w:rFonts w:ascii="Aptos" w:hAnsi="Aptos"/>
          <w:szCs w:val="22"/>
        </w:rPr>
      </w:pPr>
    </w:p>
    <w:p w14:paraId="01968C6F" w14:textId="40DF48BD" w:rsidR="004D4B45" w:rsidRDefault="00AF662C" w:rsidP="004D4B45">
      <w:pPr>
        <w:pStyle w:val="NormalWeb"/>
      </w:pPr>
      <w:r>
        <w:rPr>
          <w:noProof/>
        </w:rPr>
        <w:drawing>
          <wp:inline distT="0" distB="0" distL="0" distR="0" wp14:anchorId="4235CBBF" wp14:editId="6145C2AD">
            <wp:extent cx="5760085" cy="2698115"/>
            <wp:effectExtent l="19050" t="19050" r="12065" b="26035"/>
            <wp:docPr id="19972448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2698115"/>
                    </a:xfrm>
                    <a:prstGeom prst="rect">
                      <a:avLst/>
                    </a:prstGeom>
                    <a:noFill/>
                    <a:ln w="12700">
                      <a:solidFill>
                        <a:schemeClr val="tx1"/>
                      </a:solidFill>
                    </a:ln>
                  </pic:spPr>
                </pic:pic>
              </a:graphicData>
            </a:graphic>
          </wp:inline>
        </w:drawing>
      </w:r>
      <w:r w:rsidR="004D4B45">
        <w:t xml:space="preserve">                                                              </w:t>
      </w:r>
      <w:r w:rsidR="004D4B45" w:rsidRPr="00A000DE">
        <w:rPr>
          <w:rStyle w:val="ph"/>
          <w:rFonts w:ascii="Aptos" w:hAnsi="Aptos" w:cstheme="minorHAnsi"/>
          <w:i/>
          <w:color w:val="05283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4D4B45">
        <w:rPr>
          <w:rStyle w:val="ph"/>
          <w:rFonts w:ascii="Aptos" w:hAnsi="Aptos" w:cstheme="minorHAnsi"/>
          <w:i/>
          <w:color w:val="05283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4D4B45" w:rsidRPr="00A000DE">
        <w:rPr>
          <w:rStyle w:val="ph"/>
          <w:rFonts w:ascii="Aptos" w:hAnsi="Aptos" w:cstheme="minorHAnsi"/>
          <w:i/>
          <w:color w:val="05283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D4B45">
        <w:rPr>
          <w:rStyle w:val="ph"/>
          <w:rFonts w:ascii="Aptos" w:hAnsi="Aptos" w:cstheme="minorHAnsi"/>
          <w:i/>
          <w:color w:val="05283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 Flow</w:t>
      </w:r>
    </w:p>
    <w:p w14:paraId="03169C47" w14:textId="77777777" w:rsidR="004D4B45" w:rsidRDefault="004D4B45" w:rsidP="00AF662C">
      <w:pPr>
        <w:pStyle w:val="NormalWeb"/>
      </w:pPr>
    </w:p>
    <w:p w14:paraId="5F6B0F33" w14:textId="76424F44" w:rsidR="00D04893" w:rsidRPr="00B53332" w:rsidRDefault="00D04893" w:rsidP="00D04893">
      <w:pPr>
        <w:pStyle w:val="BodyTextVersion1"/>
        <w:rPr>
          <w:lang w:val="en-GB"/>
        </w:rPr>
      </w:pPr>
    </w:p>
    <w:p w14:paraId="23739400" w14:textId="77777777" w:rsidR="00D04893" w:rsidRDefault="00D04893" w:rsidP="00D04893">
      <w:pPr>
        <w:rPr>
          <w:sz w:val="18"/>
          <w:szCs w:val="18"/>
          <w:lang w:eastAsia="en-IE"/>
        </w:rPr>
      </w:pPr>
    </w:p>
    <w:p w14:paraId="24018D82" w14:textId="77777777" w:rsidR="00D04893" w:rsidRDefault="00D04893" w:rsidP="00D04893">
      <w:pPr>
        <w:rPr>
          <w:sz w:val="18"/>
          <w:szCs w:val="18"/>
          <w:lang w:eastAsia="en-IE"/>
        </w:rPr>
      </w:pPr>
    </w:p>
    <w:p w14:paraId="6A9E6EF8" w14:textId="77777777" w:rsidR="00D04893" w:rsidRDefault="00D04893" w:rsidP="00D04893">
      <w:pPr>
        <w:rPr>
          <w:sz w:val="18"/>
          <w:szCs w:val="18"/>
          <w:lang w:eastAsia="en-IE"/>
        </w:rPr>
      </w:pPr>
    </w:p>
    <w:p w14:paraId="28F4E906" w14:textId="77777777" w:rsidR="00C8746F" w:rsidRDefault="00C8746F" w:rsidP="00C8746F"/>
    <w:p w14:paraId="4797711A" w14:textId="77777777" w:rsidR="00C8746F" w:rsidRDefault="00C8746F" w:rsidP="00C8746F"/>
    <w:p w14:paraId="4096B5C9" w14:textId="77777777" w:rsidR="00C8746F" w:rsidRDefault="00C8746F" w:rsidP="00C8746F"/>
    <w:p w14:paraId="5F979E34" w14:textId="77777777" w:rsidR="00C8746F" w:rsidRDefault="00C8746F" w:rsidP="00C8746F"/>
    <w:p w14:paraId="65888D60" w14:textId="77777777" w:rsidR="00C8746F" w:rsidRDefault="00C8746F" w:rsidP="00C8746F"/>
    <w:p w14:paraId="3BB4AE99" w14:textId="77777777" w:rsidR="00C8746F" w:rsidRDefault="00C8746F" w:rsidP="00C8746F"/>
    <w:p w14:paraId="5F579A20" w14:textId="77777777" w:rsidR="00C8746F" w:rsidRDefault="00C8746F" w:rsidP="00C8746F"/>
    <w:p w14:paraId="0292C773" w14:textId="77777777" w:rsidR="00C8746F" w:rsidRDefault="00C8746F" w:rsidP="00C8746F"/>
    <w:p w14:paraId="4417C494" w14:textId="77777777" w:rsidR="00C8746F" w:rsidRDefault="00C8746F" w:rsidP="00C8746F"/>
    <w:p w14:paraId="66C62C2E" w14:textId="77777777" w:rsidR="00C8746F" w:rsidRDefault="00C8746F" w:rsidP="00C8746F"/>
    <w:p w14:paraId="781E556B" w14:textId="77777777" w:rsidR="00E55BA2" w:rsidRPr="00E55BA2" w:rsidRDefault="00E55BA2" w:rsidP="00E55BA2"/>
    <w:p w14:paraId="3F0FDBAB" w14:textId="30329675" w:rsidR="00C8746F" w:rsidRDefault="007F61A6" w:rsidP="00C8746F">
      <w:pPr>
        <w:pStyle w:val="Heading1"/>
        <w:spacing w:line="360" w:lineRule="auto"/>
        <w:jc w:val="both"/>
      </w:pPr>
      <w:bookmarkStart w:id="5" w:name="_Toc171888061"/>
      <w:r>
        <w:lastRenderedPageBreak/>
        <w:t>DU Service integrated within oracle</w:t>
      </w:r>
      <w:r w:rsidR="00A427DF">
        <w:t xml:space="preserve"> INTEGRATION</w:t>
      </w:r>
      <w:bookmarkEnd w:id="5"/>
    </w:p>
    <w:p w14:paraId="08D8EF39" w14:textId="391C46CE" w:rsidR="00C8746F" w:rsidRPr="00386537" w:rsidRDefault="00DC4F63" w:rsidP="00386537">
      <w:pPr>
        <w:jc w:val="both"/>
        <w:rPr>
          <w:rFonts w:ascii="Aptos" w:hAnsi="Aptos"/>
          <w:szCs w:val="22"/>
        </w:rPr>
      </w:pPr>
      <w:r w:rsidRPr="00386537">
        <w:rPr>
          <w:rFonts w:ascii="Aptos" w:hAnsi="Aptos"/>
          <w:szCs w:val="22"/>
        </w:rPr>
        <w:t>This section outlines how we can use the Oracle Document Understanding service offering from Oracle Cloud Infrastructure</w:t>
      </w:r>
      <w:r w:rsidR="00602225" w:rsidRPr="00386537">
        <w:rPr>
          <w:rFonts w:ascii="Aptos" w:hAnsi="Aptos"/>
          <w:szCs w:val="22"/>
        </w:rPr>
        <w:t xml:space="preserve"> along with Oracle Integration.</w:t>
      </w:r>
      <w:r w:rsidR="00617E61" w:rsidRPr="00386537">
        <w:rPr>
          <w:rFonts w:ascii="Aptos" w:hAnsi="Aptos"/>
          <w:szCs w:val="22"/>
        </w:rPr>
        <w:t xml:space="preserve"> The purpose of using integration is to reduce manual intervention, minimize errors, and enhance efficiency. It enables sending multiple documents simultaneously and provides the option to schedule and run processes as needed.</w:t>
      </w:r>
    </w:p>
    <w:p w14:paraId="49320339" w14:textId="77777777" w:rsidR="007D1728" w:rsidRPr="00386537" w:rsidRDefault="007D1728" w:rsidP="00386537">
      <w:pPr>
        <w:spacing w:before="240"/>
        <w:jc w:val="both"/>
        <w:rPr>
          <w:rFonts w:ascii="Aptos" w:hAnsi="Aptos"/>
          <w:szCs w:val="22"/>
        </w:rPr>
      </w:pPr>
      <w:r w:rsidRPr="00386537">
        <w:rPr>
          <w:rFonts w:ascii="Aptos" w:hAnsi="Aptos"/>
          <w:szCs w:val="22"/>
        </w:rPr>
        <w:t>We will be using the following services to implement,</w:t>
      </w:r>
    </w:p>
    <w:p w14:paraId="1EB28464" w14:textId="77777777" w:rsidR="007D1728" w:rsidRPr="00386537" w:rsidRDefault="007D1728" w:rsidP="007D1728">
      <w:pPr>
        <w:pStyle w:val="ListParagraph"/>
        <w:numPr>
          <w:ilvl w:val="0"/>
          <w:numId w:val="27"/>
        </w:numPr>
        <w:spacing w:after="160"/>
        <w:jc w:val="both"/>
        <w:rPr>
          <w:rFonts w:ascii="Aptos" w:hAnsi="Aptos"/>
          <w:szCs w:val="22"/>
        </w:rPr>
      </w:pPr>
      <w:r w:rsidRPr="00386537">
        <w:rPr>
          <w:rFonts w:ascii="Aptos" w:hAnsi="Aptos"/>
          <w:szCs w:val="22"/>
        </w:rPr>
        <w:t>Oracle Integration Standard Edition</w:t>
      </w:r>
    </w:p>
    <w:p w14:paraId="418DAC45" w14:textId="21210A2E" w:rsidR="007D1728" w:rsidRPr="00386537" w:rsidRDefault="007D1728" w:rsidP="007D1728">
      <w:pPr>
        <w:pStyle w:val="ListParagraph"/>
        <w:numPr>
          <w:ilvl w:val="0"/>
          <w:numId w:val="27"/>
        </w:numPr>
        <w:spacing w:after="160"/>
        <w:jc w:val="both"/>
        <w:rPr>
          <w:rFonts w:ascii="Aptos" w:hAnsi="Aptos"/>
          <w:szCs w:val="22"/>
        </w:rPr>
      </w:pPr>
      <w:r w:rsidRPr="00386537">
        <w:rPr>
          <w:rFonts w:ascii="Aptos" w:hAnsi="Aptos"/>
          <w:szCs w:val="22"/>
        </w:rPr>
        <w:t>Oracle Object Storage</w:t>
      </w:r>
    </w:p>
    <w:p w14:paraId="7316B8E4" w14:textId="77777777" w:rsidR="007D1728" w:rsidRPr="00386537" w:rsidRDefault="007D1728" w:rsidP="007D1728">
      <w:pPr>
        <w:pStyle w:val="ListParagraph"/>
        <w:numPr>
          <w:ilvl w:val="0"/>
          <w:numId w:val="27"/>
        </w:numPr>
        <w:spacing w:after="160"/>
        <w:jc w:val="both"/>
        <w:rPr>
          <w:rFonts w:ascii="Aptos" w:hAnsi="Aptos"/>
          <w:szCs w:val="22"/>
        </w:rPr>
      </w:pPr>
      <w:r w:rsidRPr="00386537">
        <w:rPr>
          <w:rFonts w:ascii="Aptos" w:hAnsi="Aptos"/>
          <w:szCs w:val="22"/>
        </w:rPr>
        <w:t>Oracle Document Understanding Service REST APIs</w:t>
      </w:r>
    </w:p>
    <w:p w14:paraId="49BFFD43" w14:textId="77FD1F4B" w:rsidR="007D1728" w:rsidRPr="00386537" w:rsidRDefault="00970E46" w:rsidP="007D1728">
      <w:pPr>
        <w:pStyle w:val="ListParagraph"/>
        <w:numPr>
          <w:ilvl w:val="0"/>
          <w:numId w:val="27"/>
        </w:numPr>
        <w:spacing w:after="160"/>
        <w:jc w:val="both"/>
        <w:rPr>
          <w:rFonts w:ascii="Aptos" w:hAnsi="Aptos"/>
          <w:szCs w:val="22"/>
        </w:rPr>
      </w:pPr>
      <w:r>
        <w:rPr>
          <w:rFonts w:ascii="Aptos" w:hAnsi="Aptos"/>
          <w:szCs w:val="22"/>
        </w:rPr>
        <w:t>S</w:t>
      </w:r>
      <w:r w:rsidR="007D1728" w:rsidRPr="00386537">
        <w:rPr>
          <w:rFonts w:ascii="Aptos" w:hAnsi="Aptos"/>
          <w:szCs w:val="22"/>
        </w:rPr>
        <w:t>FTP</w:t>
      </w:r>
    </w:p>
    <w:p w14:paraId="6563C5AF" w14:textId="7B220DA4" w:rsidR="007D1728" w:rsidRPr="00386537" w:rsidRDefault="007D1728" w:rsidP="007D1728">
      <w:pPr>
        <w:pStyle w:val="ListParagraph"/>
        <w:numPr>
          <w:ilvl w:val="0"/>
          <w:numId w:val="27"/>
        </w:numPr>
        <w:spacing w:after="160"/>
        <w:jc w:val="both"/>
        <w:rPr>
          <w:rFonts w:ascii="Aptos" w:hAnsi="Aptos"/>
          <w:szCs w:val="22"/>
        </w:rPr>
      </w:pPr>
      <w:r w:rsidRPr="00386537">
        <w:rPr>
          <w:rFonts w:ascii="Aptos" w:hAnsi="Aptos"/>
          <w:szCs w:val="22"/>
        </w:rPr>
        <w:t>Oracle Database</w:t>
      </w:r>
    </w:p>
    <w:p w14:paraId="3FA3BC51" w14:textId="13640A75" w:rsidR="007D1728" w:rsidRPr="00386537" w:rsidRDefault="007D1728" w:rsidP="007D1728">
      <w:pPr>
        <w:pStyle w:val="ListParagraph"/>
        <w:numPr>
          <w:ilvl w:val="0"/>
          <w:numId w:val="27"/>
        </w:numPr>
        <w:spacing w:after="160"/>
        <w:jc w:val="both"/>
        <w:rPr>
          <w:rFonts w:ascii="Aptos" w:hAnsi="Aptos"/>
          <w:szCs w:val="22"/>
        </w:rPr>
      </w:pPr>
      <w:r w:rsidRPr="00386537">
        <w:rPr>
          <w:rFonts w:ascii="Aptos" w:hAnsi="Aptos"/>
          <w:szCs w:val="22"/>
        </w:rPr>
        <w:t>Oracle Visual Builder Cloud Service</w:t>
      </w:r>
    </w:p>
    <w:p w14:paraId="0096AAD5" w14:textId="563792C0" w:rsidR="00386537" w:rsidRPr="00386537" w:rsidRDefault="00386537" w:rsidP="00386537">
      <w:pPr>
        <w:jc w:val="both"/>
        <w:rPr>
          <w:rFonts w:ascii="Aptos" w:hAnsi="Aptos"/>
          <w:i/>
          <w:iCs/>
          <w:szCs w:val="22"/>
        </w:rPr>
      </w:pPr>
      <w:r w:rsidRPr="00386537">
        <w:rPr>
          <w:rFonts w:ascii="Aptos" w:hAnsi="Aptos"/>
          <w:i/>
          <w:iCs/>
          <w:szCs w:val="22"/>
        </w:rPr>
        <w:t xml:space="preserve">Note: The Object Storage bucket and Document Understanding Service REST API must be </w:t>
      </w:r>
      <w:r w:rsidR="007D5831">
        <w:rPr>
          <w:rFonts w:ascii="Aptos" w:hAnsi="Aptos"/>
          <w:i/>
          <w:iCs/>
          <w:szCs w:val="22"/>
        </w:rPr>
        <w:t>in</w:t>
      </w:r>
      <w:r w:rsidRPr="00386537">
        <w:rPr>
          <w:rFonts w:ascii="Aptos" w:hAnsi="Aptos"/>
          <w:i/>
          <w:iCs/>
          <w:szCs w:val="22"/>
        </w:rPr>
        <w:t xml:space="preserve"> the same region.</w:t>
      </w:r>
    </w:p>
    <w:p w14:paraId="2F24632E" w14:textId="77777777" w:rsidR="00386537" w:rsidRPr="00386537" w:rsidRDefault="00386537" w:rsidP="00386537">
      <w:pPr>
        <w:jc w:val="both"/>
        <w:rPr>
          <w:rFonts w:ascii="Aptos" w:hAnsi="Aptos"/>
          <w:i/>
          <w:iCs/>
          <w:szCs w:val="22"/>
        </w:rPr>
      </w:pPr>
      <w:r w:rsidRPr="00386537">
        <w:rPr>
          <w:rFonts w:ascii="Aptos" w:hAnsi="Aptos"/>
          <w:i/>
          <w:iCs/>
          <w:szCs w:val="22"/>
        </w:rPr>
        <w:t xml:space="preserve">For example, if you are using </w:t>
      </w:r>
      <w:r w:rsidRPr="00386537">
        <w:rPr>
          <w:rFonts w:ascii="Aptos" w:hAnsi="Aptos"/>
          <w:i/>
          <w:iCs/>
          <w:szCs w:val="22"/>
          <w:u w:val="single"/>
        </w:rPr>
        <w:t>https://document.aiservice.ap-sydney-1.oci.oraclecloud.com</w:t>
      </w:r>
      <w:r w:rsidRPr="00386537">
        <w:rPr>
          <w:rFonts w:ascii="Aptos" w:hAnsi="Aptos"/>
          <w:i/>
          <w:iCs/>
          <w:szCs w:val="22"/>
        </w:rPr>
        <w:t xml:space="preserve"> then make sure the Object Storage bucket is also in the Sydney region.</w:t>
      </w:r>
    </w:p>
    <w:p w14:paraId="00028F52" w14:textId="2BD602FC" w:rsidR="00386537" w:rsidRPr="00386537" w:rsidRDefault="00386537" w:rsidP="00386537">
      <w:pPr>
        <w:pStyle w:val="Heading2"/>
      </w:pPr>
      <w:bookmarkStart w:id="6" w:name="_Toc171888062"/>
      <w:r w:rsidRPr="00B05DF3">
        <w:t>Connections</w:t>
      </w:r>
      <w:bookmarkEnd w:id="6"/>
    </w:p>
    <w:p w14:paraId="19D225F0" w14:textId="390A8C8D" w:rsidR="00386537" w:rsidRPr="00ED3FD2" w:rsidRDefault="00386537" w:rsidP="00ED3FD2">
      <w:pPr>
        <w:pStyle w:val="graf"/>
        <w:rPr>
          <w:rFonts w:ascii="Aptos" w:hAnsi="Aptos"/>
          <w:sz w:val="22"/>
          <w:szCs w:val="22"/>
        </w:rPr>
      </w:pPr>
      <w:r w:rsidRPr="00ED3FD2">
        <w:rPr>
          <w:rFonts w:ascii="Aptos" w:hAnsi="Aptos"/>
          <w:b/>
          <w:bCs/>
          <w:sz w:val="22"/>
          <w:szCs w:val="22"/>
        </w:rPr>
        <w:t>Step 1:</w:t>
      </w:r>
      <w:r w:rsidRPr="00ED3FD2">
        <w:rPr>
          <w:rFonts w:ascii="Aptos" w:hAnsi="Aptos"/>
          <w:sz w:val="22"/>
          <w:szCs w:val="22"/>
        </w:rPr>
        <w:t xml:space="preserve">  </w:t>
      </w:r>
      <w:r w:rsidR="00937010" w:rsidRPr="00ED3FD2">
        <w:rPr>
          <w:rFonts w:ascii="Aptos" w:hAnsi="Aptos"/>
          <w:sz w:val="22"/>
          <w:szCs w:val="22"/>
        </w:rPr>
        <w:t>Configure the Oracle Integration Instance to invoke the Object Storage Rest API.</w:t>
      </w:r>
    </w:p>
    <w:p w14:paraId="33C46586" w14:textId="5718FDD5" w:rsidR="00ED3FD2" w:rsidRPr="00ED3FD2" w:rsidRDefault="00225C7D" w:rsidP="00225C7D">
      <w:pPr>
        <w:spacing w:before="100" w:beforeAutospacing="1" w:after="100" w:afterAutospacing="1"/>
        <w:rPr>
          <w:rFonts w:ascii="Aptos" w:hAnsi="Aptos"/>
          <w:color w:val="auto"/>
          <w:szCs w:val="22"/>
          <w:lang w:eastAsia="en-GB"/>
        </w:rPr>
      </w:pPr>
      <w:r>
        <w:rPr>
          <w:rFonts w:ascii="Aptos" w:hAnsi="Aptos"/>
          <w:color w:val="auto"/>
          <w:szCs w:val="22"/>
          <w:lang w:eastAsia="en-GB"/>
        </w:rPr>
        <w:t xml:space="preserve">1. </w:t>
      </w:r>
      <w:r w:rsidR="00ED3FD2" w:rsidRPr="00ED3FD2">
        <w:rPr>
          <w:rFonts w:ascii="Aptos" w:hAnsi="Aptos"/>
          <w:color w:val="auto"/>
          <w:szCs w:val="22"/>
          <w:lang w:eastAsia="en-GB"/>
        </w:rPr>
        <w:t>Create a connection to the Object Storage using the REST Connection type adapter.</w:t>
      </w:r>
    </w:p>
    <w:p w14:paraId="0E3EC1A8" w14:textId="6505118B" w:rsidR="002A6CE4" w:rsidRDefault="00225C7D" w:rsidP="00A8323C">
      <w:pPr>
        <w:spacing w:after="160" w:line="259" w:lineRule="auto"/>
      </w:pPr>
      <w:r>
        <w:rPr>
          <w:noProof/>
        </w:rPr>
        <w:drawing>
          <wp:inline distT="0" distB="0" distL="0" distR="0" wp14:anchorId="023714B8" wp14:editId="068DCECE">
            <wp:extent cx="5760085" cy="2305050"/>
            <wp:effectExtent l="19050" t="19050" r="12065" b="19050"/>
            <wp:docPr id="5766182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2305050"/>
                    </a:xfrm>
                    <a:prstGeom prst="rect">
                      <a:avLst/>
                    </a:prstGeom>
                    <a:noFill/>
                    <a:ln>
                      <a:solidFill>
                        <a:schemeClr val="tx1"/>
                      </a:solidFill>
                    </a:ln>
                  </pic:spPr>
                </pic:pic>
              </a:graphicData>
            </a:graphic>
          </wp:inline>
        </w:drawing>
      </w:r>
      <w:r>
        <w:t xml:space="preserve">                 </w:t>
      </w:r>
    </w:p>
    <w:p w14:paraId="6D471186" w14:textId="77777777" w:rsidR="004F3780" w:rsidRDefault="004F3780" w:rsidP="009A373D">
      <w:pPr>
        <w:spacing w:after="160"/>
        <w:jc w:val="both"/>
      </w:pPr>
      <w:r>
        <w:rPr>
          <w:noProof/>
        </w:rPr>
        <w:drawing>
          <wp:inline distT="0" distB="0" distL="0" distR="0" wp14:anchorId="0F0C1266" wp14:editId="1566AC90">
            <wp:extent cx="5760085" cy="1333500"/>
            <wp:effectExtent l="19050" t="19050" r="12065" b="19050"/>
            <wp:docPr id="154202626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26262" name="Picture 6"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1333500"/>
                    </a:xfrm>
                    <a:prstGeom prst="rect">
                      <a:avLst/>
                    </a:prstGeom>
                    <a:noFill/>
                    <a:ln>
                      <a:solidFill>
                        <a:schemeClr val="tx1"/>
                      </a:solidFill>
                    </a:ln>
                  </pic:spPr>
                </pic:pic>
              </a:graphicData>
            </a:graphic>
          </wp:inline>
        </w:drawing>
      </w:r>
      <w:r>
        <w:t xml:space="preserve">       </w:t>
      </w:r>
    </w:p>
    <w:p w14:paraId="5B2E445E" w14:textId="67072E60" w:rsidR="009A373D" w:rsidRDefault="004F3780" w:rsidP="009A373D">
      <w:pPr>
        <w:spacing w:after="160"/>
        <w:jc w:val="both"/>
      </w:pP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000DE">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A000DE">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Storage Rest API</w:t>
      </w:r>
      <w:r>
        <w:t xml:space="preserve"> </w:t>
      </w:r>
    </w:p>
    <w:p w14:paraId="7E188B7F" w14:textId="77777777" w:rsidR="008D2040" w:rsidRDefault="008D2040" w:rsidP="009A373D">
      <w:pPr>
        <w:spacing w:after="160"/>
        <w:jc w:val="both"/>
      </w:pPr>
    </w:p>
    <w:p w14:paraId="53ADAF39" w14:textId="5701E6A6" w:rsidR="009F12C6" w:rsidRPr="009F12C6" w:rsidRDefault="009F12C6" w:rsidP="008D2040">
      <w:pPr>
        <w:spacing w:before="100" w:beforeAutospacing="1" w:after="100" w:afterAutospacing="1"/>
        <w:jc w:val="both"/>
        <w:rPr>
          <w:rFonts w:ascii="Aptos" w:hAnsi="Aptos"/>
          <w:color w:val="auto"/>
          <w:szCs w:val="22"/>
          <w:lang w:eastAsia="en-GB"/>
        </w:rPr>
      </w:pPr>
      <w:r w:rsidRPr="009F12C6">
        <w:rPr>
          <w:rFonts w:ascii="Aptos" w:hAnsi="Aptos"/>
          <w:b/>
          <w:bCs/>
          <w:color w:val="auto"/>
          <w:szCs w:val="22"/>
          <w:lang w:eastAsia="en-GB"/>
        </w:rPr>
        <w:t>Step 2:</w:t>
      </w:r>
      <w:r w:rsidRPr="009F12C6">
        <w:rPr>
          <w:rFonts w:ascii="Aptos" w:hAnsi="Aptos"/>
          <w:color w:val="auto"/>
          <w:szCs w:val="22"/>
          <w:lang w:eastAsia="en-GB"/>
        </w:rPr>
        <w:t xml:space="preserve"> </w:t>
      </w:r>
      <w:r w:rsidR="00735374" w:rsidRPr="00342744">
        <w:rPr>
          <w:rFonts w:ascii="Aptos" w:hAnsi="Aptos"/>
          <w:color w:val="auto"/>
          <w:szCs w:val="22"/>
          <w:lang w:eastAsia="en-GB"/>
        </w:rPr>
        <w:t xml:space="preserve"> </w:t>
      </w:r>
      <w:r w:rsidRPr="009F12C6">
        <w:rPr>
          <w:rFonts w:ascii="Aptos" w:hAnsi="Aptos"/>
          <w:color w:val="auto"/>
          <w:szCs w:val="22"/>
          <w:lang w:eastAsia="en-GB"/>
        </w:rPr>
        <w:t>Configure the Oracle Integration Instance to invoke the Document Understanding Rest API.</w:t>
      </w:r>
    </w:p>
    <w:p w14:paraId="4927EDF4" w14:textId="77777777" w:rsidR="009F12C6" w:rsidRPr="00342744" w:rsidRDefault="009F12C6" w:rsidP="008D2040">
      <w:pPr>
        <w:numPr>
          <w:ilvl w:val="0"/>
          <w:numId w:val="31"/>
        </w:numPr>
        <w:spacing w:before="240" w:after="0"/>
        <w:rPr>
          <w:rFonts w:ascii="Aptos" w:hAnsi="Aptos"/>
          <w:color w:val="auto"/>
          <w:szCs w:val="22"/>
          <w:lang w:eastAsia="en-GB"/>
        </w:rPr>
      </w:pPr>
      <w:r w:rsidRPr="009F12C6">
        <w:rPr>
          <w:rFonts w:ascii="Aptos" w:hAnsi="Aptos"/>
          <w:color w:val="auto"/>
          <w:szCs w:val="22"/>
          <w:lang w:eastAsia="en-GB"/>
        </w:rPr>
        <w:t>Create a connection to the Document Understanding Service using the REST Connection type adapter.</w:t>
      </w:r>
    </w:p>
    <w:p w14:paraId="0B7D8A2E" w14:textId="77777777" w:rsidR="008D2040" w:rsidRPr="009F12C6" w:rsidRDefault="008D2040" w:rsidP="008D2040">
      <w:pPr>
        <w:spacing w:after="0"/>
        <w:ind w:left="720"/>
        <w:jc w:val="both"/>
        <w:rPr>
          <w:rFonts w:ascii="Aptos" w:hAnsi="Aptos"/>
          <w:color w:val="auto"/>
          <w:szCs w:val="22"/>
          <w:lang w:eastAsia="en-GB"/>
        </w:rPr>
      </w:pPr>
    </w:p>
    <w:p w14:paraId="6E72E7C3" w14:textId="490DB8CD" w:rsidR="007D1728" w:rsidRPr="00CB2CAD" w:rsidRDefault="009F12C6" w:rsidP="009F12C6">
      <w:pPr>
        <w:rPr>
          <w:rFonts w:ascii="Aptos" w:hAnsi="Aptos"/>
        </w:rPr>
      </w:pPr>
      <w:r w:rsidRPr="009F12C6">
        <w:rPr>
          <w:rFonts w:ascii="Times New Roman" w:hAnsi="Times New Roman"/>
          <w:noProof/>
          <w:color w:val="auto"/>
          <w:sz w:val="24"/>
          <w:szCs w:val="24"/>
          <w:lang w:eastAsia="en-GB"/>
        </w:rPr>
        <w:drawing>
          <wp:inline distT="0" distB="0" distL="0" distR="0" wp14:anchorId="78D30D2F" wp14:editId="530FBED7">
            <wp:extent cx="5760085" cy="1711325"/>
            <wp:effectExtent l="19050" t="19050" r="12065" b="22225"/>
            <wp:docPr id="71347434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74343" name="Picture 7"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1711325"/>
                    </a:xfrm>
                    <a:prstGeom prst="rect">
                      <a:avLst/>
                    </a:prstGeom>
                    <a:noFill/>
                    <a:ln>
                      <a:solidFill>
                        <a:schemeClr val="tx1"/>
                      </a:solidFill>
                    </a:ln>
                  </pic:spPr>
                </pic:pic>
              </a:graphicData>
            </a:graphic>
          </wp:inline>
        </w:drawing>
      </w:r>
    </w:p>
    <w:p w14:paraId="048C8C56" w14:textId="77777777" w:rsidR="00C8746F" w:rsidRDefault="00C8746F" w:rsidP="00C8746F"/>
    <w:p w14:paraId="75D533D3" w14:textId="77777777" w:rsidR="00A958C2" w:rsidRDefault="00735374" w:rsidP="00D04893">
      <w:pPr>
        <w:rPr>
          <w:rFonts w:ascii="Aptos" w:hAnsi="Aptos"/>
          <w:i/>
          <w:iC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0979C4C" wp14:editId="139DFE91">
            <wp:extent cx="5760085" cy="1333500"/>
            <wp:effectExtent l="19050" t="19050" r="12065" b="19050"/>
            <wp:docPr id="1678053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1333500"/>
                    </a:xfrm>
                    <a:prstGeom prst="rect">
                      <a:avLst/>
                    </a:prstGeom>
                    <a:noFill/>
                    <a:ln w="9525">
                      <a:solidFill>
                        <a:schemeClr val="tx1"/>
                      </a:solidFill>
                    </a:ln>
                  </pic:spPr>
                </pic:pic>
              </a:graphicData>
            </a:graphic>
          </wp:inline>
        </w:drawing>
      </w:r>
      <w:r w:rsidR="00A958C2">
        <w:rPr>
          <w:rFonts w:ascii="Aptos" w:hAnsi="Aptos"/>
          <w:i/>
          <w:iC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ADAE0F" w14:textId="425AC067" w:rsidR="00BD57C1" w:rsidRPr="00A958C2" w:rsidRDefault="00A958C2" w:rsidP="00D04893">
      <w:r>
        <w:rPr>
          <w:rFonts w:ascii="Aptos" w:hAnsi="Aptos"/>
          <w:i/>
          <w:iC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D57C1" w:rsidRPr="008A006A">
        <w:rPr>
          <w:rFonts w:ascii="Aptos" w:hAnsi="Aptos"/>
          <w:i/>
          <w:iC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EF6E30">
        <w:rPr>
          <w:rFonts w:ascii="Aptos" w:hAnsi="Aptos"/>
          <w:i/>
          <w:iC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BD57C1" w:rsidRPr="008A006A">
        <w:rPr>
          <w:rFonts w:ascii="Aptos" w:hAnsi="Aptos"/>
          <w:i/>
          <w:iC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Document Understanding REST API Connection</w:t>
      </w:r>
    </w:p>
    <w:p w14:paraId="59E0D72A" w14:textId="77777777" w:rsidR="00C03AE1" w:rsidRDefault="00C03AE1" w:rsidP="00D04893">
      <w:pPr>
        <w:rPr>
          <w:rFonts w:ascii="Aptos" w:hAnsi="Apto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5F227B" w14:textId="77777777" w:rsidR="00D22914" w:rsidRDefault="00D22914" w:rsidP="00D04893">
      <w:pPr>
        <w:rPr>
          <w:rFonts w:ascii="Aptos" w:hAnsi="Apto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83AAA" w14:textId="77777777" w:rsidR="00D22914" w:rsidRDefault="00D22914" w:rsidP="00D04893">
      <w:pPr>
        <w:rPr>
          <w:rFonts w:ascii="Aptos" w:hAnsi="Apto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5AE124" w14:textId="77777777" w:rsidR="00D22914" w:rsidRDefault="00D22914" w:rsidP="00D04893">
      <w:pPr>
        <w:rPr>
          <w:rFonts w:ascii="Aptos" w:hAnsi="Apto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2652F2" w14:textId="77777777" w:rsidR="00D22914" w:rsidRDefault="00D22914" w:rsidP="00D04893">
      <w:pPr>
        <w:rPr>
          <w:rFonts w:ascii="Aptos" w:hAnsi="Apto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189503" w14:textId="77777777" w:rsidR="00D22914" w:rsidRDefault="00D22914" w:rsidP="00D04893">
      <w:pPr>
        <w:rPr>
          <w:rFonts w:ascii="Aptos" w:hAnsi="Apto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C86506" w14:textId="77777777" w:rsidR="00D22914" w:rsidRDefault="00D22914" w:rsidP="00D04893">
      <w:pPr>
        <w:rPr>
          <w:rFonts w:ascii="Aptos" w:hAnsi="Apto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A29C6B" w14:textId="77777777" w:rsidR="00D22914" w:rsidRDefault="00D22914" w:rsidP="00D04893">
      <w:pPr>
        <w:rPr>
          <w:rFonts w:ascii="Aptos" w:hAnsi="Apto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975C04" w14:textId="77777777" w:rsidR="00D22914" w:rsidRDefault="00D22914" w:rsidP="00D04893">
      <w:pPr>
        <w:rPr>
          <w:rFonts w:ascii="Aptos" w:hAnsi="Apto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CCDB06" w14:textId="77777777" w:rsidR="00D22914" w:rsidRDefault="00D22914" w:rsidP="00D04893">
      <w:pPr>
        <w:rPr>
          <w:rFonts w:ascii="Aptos" w:hAnsi="Apto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ADA41A" w14:textId="77777777" w:rsidR="00D22914" w:rsidRDefault="00D22914" w:rsidP="00D04893">
      <w:pPr>
        <w:rPr>
          <w:rFonts w:ascii="Aptos" w:hAnsi="Apto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3DD7A9" w14:textId="77777777" w:rsidR="00D22914" w:rsidRPr="008A006A" w:rsidRDefault="00D22914" w:rsidP="00D04893">
      <w:pPr>
        <w:rPr>
          <w:rFonts w:ascii="Aptos" w:hAnsi="Apto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8C5578" w14:textId="66C1DD8B" w:rsidR="00C766D2" w:rsidRPr="00386537" w:rsidRDefault="00C766D2" w:rsidP="00C766D2">
      <w:pPr>
        <w:pStyle w:val="Heading2"/>
      </w:pPr>
      <w:bookmarkStart w:id="7" w:name="_Toc171888063"/>
      <w:r>
        <w:lastRenderedPageBreak/>
        <w:t>Integrat</w:t>
      </w:r>
      <w:r w:rsidRPr="00B05DF3">
        <w:t>ion</w:t>
      </w:r>
      <w:bookmarkEnd w:id="7"/>
    </w:p>
    <w:p w14:paraId="7F473D85" w14:textId="77777777" w:rsidR="009252AC" w:rsidRPr="009252AC" w:rsidRDefault="009252AC" w:rsidP="009252AC">
      <w:pPr>
        <w:pStyle w:val="graf"/>
        <w:rPr>
          <w:rFonts w:ascii="Aptos" w:hAnsi="Aptos"/>
          <w:sz w:val="22"/>
          <w:szCs w:val="22"/>
        </w:rPr>
      </w:pPr>
      <w:r w:rsidRPr="009252AC">
        <w:rPr>
          <w:rFonts w:ascii="Aptos" w:hAnsi="Aptos"/>
          <w:sz w:val="22"/>
          <w:szCs w:val="22"/>
        </w:rPr>
        <w:t>Create the integration to invoke the Document Understanding Service.</w:t>
      </w:r>
    </w:p>
    <w:p w14:paraId="6B102408" w14:textId="6422B064" w:rsidR="009252AC" w:rsidRPr="009252AC" w:rsidRDefault="00F94DF1" w:rsidP="00F94DF1">
      <w:pPr>
        <w:pStyle w:val="graf"/>
        <w:rPr>
          <w:rFonts w:ascii="Aptos" w:hAnsi="Aptos"/>
          <w:sz w:val="22"/>
          <w:szCs w:val="22"/>
        </w:rPr>
      </w:pPr>
      <w:r>
        <w:rPr>
          <w:rFonts w:ascii="Aptos" w:hAnsi="Aptos"/>
          <w:sz w:val="22"/>
          <w:szCs w:val="22"/>
        </w:rPr>
        <w:t xml:space="preserve">1. </w:t>
      </w:r>
      <w:r w:rsidR="009252AC" w:rsidRPr="009252AC">
        <w:rPr>
          <w:rFonts w:ascii="Aptos" w:hAnsi="Aptos"/>
          <w:sz w:val="22"/>
          <w:szCs w:val="22"/>
        </w:rPr>
        <w:t>Insert a read operation to access all the files in the SFTP server as shown below.</w:t>
      </w:r>
    </w:p>
    <w:p w14:paraId="43C679BC" w14:textId="7334B8A2" w:rsidR="00C03AE1" w:rsidRPr="00C03AE1" w:rsidRDefault="00860B9B" w:rsidP="00D04893">
      <w:pPr>
        <w:rPr>
          <w:rFonts w:ascii="Aptos" w:hAnsi="Aptos"/>
        </w:rPr>
      </w:pPr>
      <w:r>
        <w:rPr>
          <w:noProof/>
        </w:rPr>
        <mc:AlternateContent>
          <mc:Choice Requires="wps">
            <w:drawing>
              <wp:anchor distT="0" distB="0" distL="114300" distR="114300" simplePos="0" relativeHeight="251691014" behindDoc="0" locked="0" layoutInCell="1" allowOverlap="1" wp14:anchorId="489C2007" wp14:editId="0554AD52">
                <wp:simplePos x="0" y="0"/>
                <wp:positionH relativeFrom="column">
                  <wp:posOffset>3196082</wp:posOffset>
                </wp:positionH>
                <wp:positionV relativeFrom="paragraph">
                  <wp:posOffset>2275840</wp:posOffset>
                </wp:positionV>
                <wp:extent cx="310896" cy="139954"/>
                <wp:effectExtent l="0" t="0" r="13335" b="12700"/>
                <wp:wrapNone/>
                <wp:docPr id="1033590254" name="Rectangle 31"/>
                <wp:cNvGraphicFramePr/>
                <a:graphic xmlns:a="http://schemas.openxmlformats.org/drawingml/2006/main">
                  <a:graphicData uri="http://schemas.microsoft.com/office/word/2010/wordprocessingShape">
                    <wps:wsp>
                      <wps:cNvSpPr/>
                      <wps:spPr>
                        <a:xfrm>
                          <a:off x="0" y="0"/>
                          <a:ext cx="310896" cy="13995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39A0C1" id="Rectangle 31" o:spid="_x0000_s1026" style="position:absolute;margin-left:251.65pt;margin-top:179.2pt;width:24.5pt;height:11pt;z-index:2516910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" filled="f" strokecolor="red" strokeweight="1pt"/>
            </w:pict>
          </mc:Fallback>
        </mc:AlternateContent>
      </w:r>
      <w:r w:rsidR="000C4289">
        <w:rPr>
          <w:noProof/>
        </w:rPr>
        <mc:AlternateContent>
          <mc:Choice Requires="wps">
            <w:drawing>
              <wp:anchor distT="0" distB="0" distL="114300" distR="114300" simplePos="0" relativeHeight="251689990" behindDoc="0" locked="0" layoutInCell="1" allowOverlap="1" wp14:anchorId="55FED2B6" wp14:editId="28165188">
                <wp:simplePos x="0" y="0"/>
                <wp:positionH relativeFrom="column">
                  <wp:posOffset>3196082</wp:posOffset>
                </wp:positionH>
                <wp:positionV relativeFrom="paragraph">
                  <wp:posOffset>2044192</wp:posOffset>
                </wp:positionV>
                <wp:extent cx="395986" cy="164084"/>
                <wp:effectExtent l="0" t="0" r="23495" b="26670"/>
                <wp:wrapNone/>
                <wp:docPr id="2116232475" name="Rectangle 30"/>
                <wp:cNvGraphicFramePr/>
                <a:graphic xmlns:a="http://schemas.openxmlformats.org/drawingml/2006/main">
                  <a:graphicData uri="http://schemas.microsoft.com/office/word/2010/wordprocessingShape">
                    <wps:wsp>
                      <wps:cNvSpPr/>
                      <wps:spPr>
                        <a:xfrm>
                          <a:off x="0" y="0"/>
                          <a:ext cx="395986" cy="16408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FCB91" id="Rectangle 30" o:spid="_x0000_s1026" style="position:absolute;margin-left:251.65pt;margin-top:160.95pt;width:31.2pt;height:12.9pt;z-index:2516899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" filled="f" strokecolor="red" strokeweight="1pt"/>
            </w:pict>
          </mc:Fallback>
        </mc:AlternateContent>
      </w:r>
      <w:r w:rsidR="00D22914">
        <w:rPr>
          <w:noProof/>
        </w:rPr>
        <w:drawing>
          <wp:inline distT="0" distB="0" distL="0" distR="0" wp14:anchorId="1C19F951" wp14:editId="5D8C912B">
            <wp:extent cx="5760085" cy="3275330"/>
            <wp:effectExtent l="0" t="0" r="0" b="1270"/>
            <wp:docPr id="11929621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275330"/>
                    </a:xfrm>
                    <a:prstGeom prst="rect">
                      <a:avLst/>
                    </a:prstGeom>
                    <a:noFill/>
                    <a:ln>
                      <a:noFill/>
                    </a:ln>
                  </pic:spPr>
                </pic:pic>
              </a:graphicData>
            </a:graphic>
          </wp:inline>
        </w:drawing>
      </w:r>
    </w:p>
    <w:p w14:paraId="2FE45E5D" w14:textId="77777777" w:rsidR="00117E26" w:rsidRDefault="00117E26" w:rsidP="00D04893">
      <w:pPr>
        <w:rPr>
          <w:rFonts w:asciiTheme="minorHAnsi" w:hAnsiTheme="minorHAnsi"/>
        </w:rPr>
      </w:pPr>
    </w:p>
    <w:p w14:paraId="40FF9A9A" w14:textId="722431A8" w:rsidR="00117E26" w:rsidRDefault="00257993" w:rsidP="00D04893">
      <w:pPr>
        <w:rPr>
          <w:rFonts w:asciiTheme="minorHAnsi" w:hAnsiTheme="minorHAnsi"/>
        </w:rPr>
      </w:pPr>
      <w:r>
        <w:rPr>
          <w:noProof/>
        </w:rPr>
        <mc:AlternateContent>
          <mc:Choice Requires="wps">
            <w:drawing>
              <wp:anchor distT="0" distB="0" distL="114300" distR="114300" simplePos="0" relativeHeight="251693062" behindDoc="0" locked="0" layoutInCell="1" allowOverlap="1" wp14:anchorId="7191DF42" wp14:editId="5581BE11">
                <wp:simplePos x="0" y="0"/>
                <wp:positionH relativeFrom="column">
                  <wp:posOffset>245618</wp:posOffset>
                </wp:positionH>
                <wp:positionV relativeFrom="paragraph">
                  <wp:posOffset>621919</wp:posOffset>
                </wp:positionV>
                <wp:extent cx="554736" cy="231648"/>
                <wp:effectExtent l="0" t="0" r="17145" b="16510"/>
                <wp:wrapNone/>
                <wp:docPr id="1948162759" name="Rectangle 33"/>
                <wp:cNvGraphicFramePr/>
                <a:graphic xmlns:a="http://schemas.openxmlformats.org/drawingml/2006/main">
                  <a:graphicData uri="http://schemas.microsoft.com/office/word/2010/wordprocessingShape">
                    <wps:wsp>
                      <wps:cNvSpPr/>
                      <wps:spPr>
                        <a:xfrm>
                          <a:off x="0" y="0"/>
                          <a:ext cx="554736" cy="23164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75AE8" id="Rectangle 33" o:spid="_x0000_s1026" style="position:absolute;margin-left:19.35pt;margin-top:48.95pt;width:43.7pt;height:18.25pt;z-index:2516930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92038" behindDoc="0" locked="0" layoutInCell="1" allowOverlap="1" wp14:anchorId="697558DC" wp14:editId="4A8767E0">
                <wp:simplePos x="0" y="0"/>
                <wp:positionH relativeFrom="column">
                  <wp:posOffset>245618</wp:posOffset>
                </wp:positionH>
                <wp:positionV relativeFrom="paragraph">
                  <wp:posOffset>304927</wp:posOffset>
                </wp:positionV>
                <wp:extent cx="536448" cy="262128"/>
                <wp:effectExtent l="0" t="0" r="16510" b="24130"/>
                <wp:wrapNone/>
                <wp:docPr id="359467554" name="Rectangle 32"/>
                <wp:cNvGraphicFramePr/>
                <a:graphic xmlns:a="http://schemas.openxmlformats.org/drawingml/2006/main">
                  <a:graphicData uri="http://schemas.microsoft.com/office/word/2010/wordprocessingShape">
                    <wps:wsp>
                      <wps:cNvSpPr/>
                      <wps:spPr>
                        <a:xfrm>
                          <a:off x="0" y="0"/>
                          <a:ext cx="536448" cy="26212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2D03F" id="Rectangle 32" o:spid="_x0000_s1026" style="position:absolute;margin-left:19.35pt;margin-top:24pt;width:42.25pt;height:20.65pt;z-index:2516920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" filled="f" strokecolor="red" strokeweight="1pt"/>
            </w:pict>
          </mc:Fallback>
        </mc:AlternateContent>
      </w:r>
      <w:r w:rsidR="002428CA">
        <w:rPr>
          <w:noProof/>
        </w:rPr>
        <w:drawing>
          <wp:inline distT="0" distB="0" distL="0" distR="0" wp14:anchorId="335C3CE4" wp14:editId="2A434555">
            <wp:extent cx="5760085" cy="1397635"/>
            <wp:effectExtent l="0" t="0" r="0" b="0"/>
            <wp:docPr id="23762120" name="Picture 10" descr="A white background with a couple of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2120" name="Picture 10" descr="A white background with a couple of arrow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1397635"/>
                    </a:xfrm>
                    <a:prstGeom prst="rect">
                      <a:avLst/>
                    </a:prstGeom>
                    <a:noFill/>
                    <a:ln>
                      <a:noFill/>
                    </a:ln>
                  </pic:spPr>
                </pic:pic>
              </a:graphicData>
            </a:graphic>
          </wp:inline>
        </w:drawing>
      </w:r>
      <w:r w:rsidR="00D02E92">
        <w:t xml:space="preserve">                        </w:t>
      </w:r>
    </w:p>
    <w:p w14:paraId="70438E21" w14:textId="15A788AA" w:rsidR="00117E26" w:rsidRDefault="00D02E92" w:rsidP="00D04893">
      <w:pPr>
        <w:rPr>
          <w:rFonts w:asciiTheme="minorHAnsi" w:hAnsiTheme="minorHAnsi"/>
        </w:rPr>
      </w:pP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000DE">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843E96">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A000DE">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94DF1">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Invoking </w:t>
      </w:r>
      <w:r w:rsidR="00843E96">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 operation</w:t>
      </w:r>
      <w:r w:rsidR="00F94DF1">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w:t>
      </w:r>
      <w:r w:rsidR="00843E96">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mapping</w:t>
      </w:r>
    </w:p>
    <w:p w14:paraId="0DC51B40" w14:textId="77777777" w:rsidR="00117E26" w:rsidRDefault="00117E26" w:rsidP="00D04893">
      <w:pPr>
        <w:rPr>
          <w:rFonts w:asciiTheme="minorHAnsi" w:hAnsiTheme="minorHAnsi"/>
        </w:rPr>
      </w:pPr>
    </w:p>
    <w:p w14:paraId="44817139" w14:textId="77777777" w:rsidR="00E26071" w:rsidRDefault="00E26071" w:rsidP="00D04893">
      <w:pPr>
        <w:rPr>
          <w:rFonts w:asciiTheme="minorHAnsi" w:hAnsiTheme="minorHAnsi"/>
        </w:rPr>
      </w:pPr>
    </w:p>
    <w:p w14:paraId="457DB42C" w14:textId="77777777" w:rsidR="00E26071" w:rsidRDefault="00E26071" w:rsidP="00D04893">
      <w:pPr>
        <w:rPr>
          <w:rFonts w:asciiTheme="minorHAnsi" w:hAnsiTheme="minorHAnsi"/>
        </w:rPr>
      </w:pPr>
    </w:p>
    <w:p w14:paraId="7E454990" w14:textId="77777777" w:rsidR="00E26071" w:rsidRDefault="00E26071" w:rsidP="00D04893">
      <w:pPr>
        <w:rPr>
          <w:rFonts w:asciiTheme="minorHAnsi" w:hAnsiTheme="minorHAnsi"/>
        </w:rPr>
      </w:pPr>
    </w:p>
    <w:p w14:paraId="585323E4" w14:textId="77777777" w:rsidR="00E26071" w:rsidRDefault="00E26071" w:rsidP="00D04893">
      <w:pPr>
        <w:rPr>
          <w:rFonts w:asciiTheme="minorHAnsi" w:hAnsiTheme="minorHAnsi"/>
        </w:rPr>
      </w:pPr>
    </w:p>
    <w:p w14:paraId="4C4C882A" w14:textId="77777777" w:rsidR="00E26071" w:rsidRDefault="00E26071" w:rsidP="00D04893">
      <w:pPr>
        <w:rPr>
          <w:rFonts w:asciiTheme="minorHAnsi" w:hAnsiTheme="minorHAnsi"/>
        </w:rPr>
      </w:pPr>
    </w:p>
    <w:p w14:paraId="29A5A262" w14:textId="77777777" w:rsidR="00E26071" w:rsidRDefault="00E26071" w:rsidP="00D04893">
      <w:pPr>
        <w:rPr>
          <w:rFonts w:asciiTheme="minorHAnsi" w:hAnsiTheme="minorHAnsi"/>
        </w:rPr>
      </w:pPr>
    </w:p>
    <w:p w14:paraId="635460A5" w14:textId="77777777" w:rsidR="00E26071" w:rsidRDefault="00E26071" w:rsidP="00D04893">
      <w:pPr>
        <w:rPr>
          <w:rFonts w:asciiTheme="minorHAnsi" w:hAnsiTheme="minorHAnsi"/>
        </w:rPr>
      </w:pPr>
    </w:p>
    <w:p w14:paraId="760FD6D0" w14:textId="77777777" w:rsidR="00E26071" w:rsidRDefault="00E26071" w:rsidP="00D04893">
      <w:pPr>
        <w:rPr>
          <w:rFonts w:asciiTheme="minorHAnsi" w:hAnsiTheme="minorHAnsi"/>
        </w:rPr>
      </w:pPr>
    </w:p>
    <w:p w14:paraId="1D90673A" w14:textId="77777777" w:rsidR="00E26071" w:rsidRPr="00E26071" w:rsidRDefault="00E26071" w:rsidP="00E26071">
      <w:pPr>
        <w:spacing w:before="100" w:beforeAutospacing="1" w:after="100" w:afterAutospacing="1"/>
        <w:jc w:val="both"/>
        <w:rPr>
          <w:rFonts w:ascii="Aptos" w:hAnsi="Aptos"/>
          <w:color w:val="auto"/>
          <w:szCs w:val="22"/>
          <w:lang w:eastAsia="en-GB"/>
        </w:rPr>
      </w:pPr>
      <w:r w:rsidRPr="00E26071">
        <w:rPr>
          <w:rFonts w:ascii="Aptos" w:hAnsi="Aptos"/>
          <w:color w:val="auto"/>
          <w:szCs w:val="22"/>
          <w:lang w:eastAsia="en-GB"/>
        </w:rPr>
        <w:lastRenderedPageBreak/>
        <w:t>2. Insert an Invoke operation to the Object Storage Connection as shown below.</w:t>
      </w:r>
    </w:p>
    <w:p w14:paraId="47D4E67A" w14:textId="776B913F" w:rsidR="00E26071" w:rsidRPr="005F4AB8" w:rsidRDefault="00E26071" w:rsidP="005F4AB8">
      <w:pPr>
        <w:pStyle w:val="ListParagraph"/>
        <w:numPr>
          <w:ilvl w:val="0"/>
          <w:numId w:val="15"/>
        </w:numPr>
        <w:spacing w:after="160" w:line="276" w:lineRule="auto"/>
        <w:jc w:val="both"/>
        <w:rPr>
          <w:rFonts w:ascii="Aptos" w:hAnsi="Aptos"/>
          <w:szCs w:val="22"/>
        </w:rPr>
      </w:pPr>
      <w:r w:rsidRPr="00E26071">
        <w:rPr>
          <w:rFonts w:ascii="Aptos" w:hAnsi="Aptos"/>
          <w:szCs w:val="22"/>
          <w:lang w:eastAsia="en-GB"/>
        </w:rPr>
        <w:t>This operation reads the files placed on the SFTP server and pushes them to object storage.</w:t>
      </w:r>
      <w:r w:rsidR="005F4AB8" w:rsidRPr="005F4AB8">
        <w:rPr>
          <w:rFonts w:ascii="Aptos" w:hAnsi="Aptos"/>
          <w:szCs w:val="22"/>
          <w:lang w:eastAsia="en-GB"/>
        </w:rPr>
        <w:t xml:space="preserve"> </w:t>
      </w:r>
      <w:r w:rsidR="005F4AB8" w:rsidRPr="005F4AB8">
        <w:rPr>
          <w:rFonts w:ascii="Aptos" w:hAnsi="Aptos"/>
          <w:szCs w:val="22"/>
        </w:rPr>
        <w:t>Storing the files here allows the Document Understanding service to easily access them.</w:t>
      </w:r>
    </w:p>
    <w:p w14:paraId="51693E60" w14:textId="099E859A" w:rsidR="003F0A69" w:rsidRDefault="00DF5E2E" w:rsidP="00D04893">
      <w:pPr>
        <w:rPr>
          <w:rFonts w:asciiTheme="minorHAnsi" w:hAnsiTheme="minorHAnsi"/>
        </w:rPr>
      </w:pPr>
      <w:r>
        <w:rPr>
          <w:rFonts w:asciiTheme="minorHAnsi" w:hAnsiTheme="minorHAnsi"/>
          <w:noProof/>
        </w:rPr>
        <mc:AlternateContent>
          <mc:Choice Requires="wps">
            <w:drawing>
              <wp:anchor distT="0" distB="0" distL="114300" distR="114300" simplePos="0" relativeHeight="251697158" behindDoc="0" locked="0" layoutInCell="1" allowOverlap="1" wp14:anchorId="53DAD96F" wp14:editId="03FF5C56">
                <wp:simplePos x="0" y="0"/>
                <wp:positionH relativeFrom="column">
                  <wp:posOffset>1080770</wp:posOffset>
                </wp:positionH>
                <wp:positionV relativeFrom="paragraph">
                  <wp:posOffset>3420618</wp:posOffset>
                </wp:positionV>
                <wp:extent cx="1310640" cy="195072"/>
                <wp:effectExtent l="0" t="0" r="22860" b="14605"/>
                <wp:wrapNone/>
                <wp:docPr id="1788741610" name="Rectangle 37"/>
                <wp:cNvGraphicFramePr/>
                <a:graphic xmlns:a="http://schemas.openxmlformats.org/drawingml/2006/main">
                  <a:graphicData uri="http://schemas.microsoft.com/office/word/2010/wordprocessingShape">
                    <wps:wsp>
                      <wps:cNvSpPr/>
                      <wps:spPr>
                        <a:xfrm>
                          <a:off x="0" y="0"/>
                          <a:ext cx="1310640" cy="19507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A0B9A" id="Rectangle 37" o:spid="_x0000_s1026" style="position:absolute;margin-left:85.1pt;margin-top:269.35pt;width:103.2pt;height:15.35pt;z-index:2516971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" filled="f" strokecolor="red" strokeweight="1pt"/>
            </w:pict>
          </mc:Fallback>
        </mc:AlternateContent>
      </w:r>
      <w:r>
        <w:rPr>
          <w:rFonts w:asciiTheme="minorHAnsi" w:hAnsiTheme="minorHAnsi"/>
          <w:noProof/>
        </w:rPr>
        <mc:AlternateContent>
          <mc:Choice Requires="wps">
            <w:drawing>
              <wp:anchor distT="0" distB="0" distL="114300" distR="114300" simplePos="0" relativeHeight="251696134" behindDoc="0" locked="0" layoutInCell="1" allowOverlap="1" wp14:anchorId="5C79A8B6" wp14:editId="7B521D7E">
                <wp:simplePos x="0" y="0"/>
                <wp:positionH relativeFrom="column">
                  <wp:posOffset>1105154</wp:posOffset>
                </wp:positionH>
                <wp:positionV relativeFrom="paragraph">
                  <wp:posOffset>2701290</wp:posOffset>
                </wp:positionV>
                <wp:extent cx="420624" cy="164592"/>
                <wp:effectExtent l="0" t="0" r="17780" b="26035"/>
                <wp:wrapNone/>
                <wp:docPr id="931891899" name="Rectangle 36"/>
                <wp:cNvGraphicFramePr/>
                <a:graphic xmlns:a="http://schemas.openxmlformats.org/drawingml/2006/main">
                  <a:graphicData uri="http://schemas.microsoft.com/office/word/2010/wordprocessingShape">
                    <wps:wsp>
                      <wps:cNvSpPr/>
                      <wps:spPr>
                        <a:xfrm>
                          <a:off x="0" y="0"/>
                          <a:ext cx="420624" cy="16459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D6A8F" id="Rectangle 36" o:spid="_x0000_s1026" style="position:absolute;margin-left:87pt;margin-top:212.7pt;width:33.1pt;height:12.95pt;z-index:25169613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" filled="f" strokecolor="red" strokeweight="1pt"/>
            </w:pict>
          </mc:Fallback>
        </mc:AlternateContent>
      </w:r>
      <w:r>
        <w:rPr>
          <w:rFonts w:asciiTheme="minorHAnsi" w:hAnsiTheme="minorHAnsi"/>
          <w:noProof/>
        </w:rPr>
        <mc:AlternateContent>
          <mc:Choice Requires="wps">
            <w:drawing>
              <wp:anchor distT="0" distB="0" distL="114300" distR="114300" simplePos="0" relativeHeight="251695110" behindDoc="0" locked="0" layoutInCell="1" allowOverlap="1" wp14:anchorId="7E8F70D6" wp14:editId="1DBDF54E">
                <wp:simplePos x="0" y="0"/>
                <wp:positionH relativeFrom="column">
                  <wp:posOffset>2013458</wp:posOffset>
                </wp:positionH>
                <wp:positionV relativeFrom="paragraph">
                  <wp:posOffset>890778</wp:posOffset>
                </wp:positionV>
                <wp:extent cx="402336" cy="176784"/>
                <wp:effectExtent l="0" t="0" r="17145" b="13970"/>
                <wp:wrapNone/>
                <wp:docPr id="26564819" name="Rectangle 35"/>
                <wp:cNvGraphicFramePr/>
                <a:graphic xmlns:a="http://schemas.openxmlformats.org/drawingml/2006/main">
                  <a:graphicData uri="http://schemas.microsoft.com/office/word/2010/wordprocessingShape">
                    <wps:wsp>
                      <wps:cNvSpPr/>
                      <wps:spPr>
                        <a:xfrm>
                          <a:off x="0" y="0"/>
                          <a:ext cx="402336" cy="17678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56416" id="Rectangle 35" o:spid="_x0000_s1026" style="position:absolute;margin-left:158.55pt;margin-top:70.15pt;width:31.7pt;height:13.9pt;z-index:2516951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" filled="f" strokecolor="red" strokeweight="1pt"/>
            </w:pict>
          </mc:Fallback>
        </mc:AlternateContent>
      </w:r>
      <w:r w:rsidR="00E26071">
        <w:rPr>
          <w:rFonts w:asciiTheme="minorHAnsi" w:hAnsiTheme="minorHAnsi"/>
        </w:rPr>
        <w:t xml:space="preserve">                           </w:t>
      </w:r>
      <w:r w:rsidR="00E26071" w:rsidRPr="00E26071">
        <w:rPr>
          <w:rFonts w:ascii="Times New Roman" w:hAnsi="Times New Roman"/>
          <w:noProof/>
          <w:color w:val="auto"/>
          <w:sz w:val="24"/>
          <w:szCs w:val="24"/>
          <w:lang w:eastAsia="en-GB"/>
        </w:rPr>
        <w:drawing>
          <wp:inline distT="0" distB="0" distL="0" distR="0" wp14:anchorId="03137C33" wp14:editId="65ED9E52">
            <wp:extent cx="4225925" cy="3641090"/>
            <wp:effectExtent l="19050" t="19050" r="22225" b="16510"/>
            <wp:docPr id="2025802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5925" cy="3641090"/>
                    </a:xfrm>
                    <a:prstGeom prst="rect">
                      <a:avLst/>
                    </a:prstGeom>
                    <a:noFill/>
                    <a:ln>
                      <a:solidFill>
                        <a:schemeClr val="tx1"/>
                      </a:solidFill>
                    </a:ln>
                  </pic:spPr>
                </pic:pic>
              </a:graphicData>
            </a:graphic>
          </wp:inline>
        </w:drawing>
      </w:r>
    </w:p>
    <w:p w14:paraId="75B3CFE7" w14:textId="77777777" w:rsidR="003F0A69" w:rsidRDefault="003F0A69" w:rsidP="00D04893">
      <w:pPr>
        <w:rPr>
          <w:rFonts w:asciiTheme="minorHAnsi" w:hAnsiTheme="minorHAnsi"/>
        </w:rPr>
      </w:pPr>
    </w:p>
    <w:p w14:paraId="512B4A6A" w14:textId="7DA10D29" w:rsidR="00117E26" w:rsidRDefault="00C571C9" w:rsidP="00D04893">
      <w:pPr>
        <w:rPr>
          <w:rFonts w:asciiTheme="minorHAnsi" w:hAnsiTheme="minorHAnsi"/>
        </w:rPr>
      </w:pPr>
      <w:r>
        <w:rPr>
          <w:rFonts w:asciiTheme="minorHAnsi" w:hAnsiTheme="minorHAnsi"/>
          <w:noProof/>
        </w:rPr>
        <mc:AlternateContent>
          <mc:Choice Requires="wps">
            <w:drawing>
              <wp:anchor distT="0" distB="0" distL="114300" distR="114300" simplePos="0" relativeHeight="251699206" behindDoc="0" locked="0" layoutInCell="1" allowOverlap="1" wp14:anchorId="2682CC44" wp14:editId="1167821D">
                <wp:simplePos x="0" y="0"/>
                <wp:positionH relativeFrom="column">
                  <wp:posOffset>765894</wp:posOffset>
                </wp:positionH>
                <wp:positionV relativeFrom="paragraph">
                  <wp:posOffset>1173086</wp:posOffset>
                </wp:positionV>
                <wp:extent cx="430750" cy="120913"/>
                <wp:effectExtent l="0" t="0" r="26670" b="12700"/>
                <wp:wrapNone/>
                <wp:docPr id="1299167679" name="Rectangle 40"/>
                <wp:cNvGraphicFramePr/>
                <a:graphic xmlns:a="http://schemas.openxmlformats.org/drawingml/2006/main">
                  <a:graphicData uri="http://schemas.microsoft.com/office/word/2010/wordprocessingShape">
                    <wps:wsp>
                      <wps:cNvSpPr/>
                      <wps:spPr>
                        <a:xfrm>
                          <a:off x="0" y="0"/>
                          <a:ext cx="430750" cy="12091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621BF6" id="Rectangle 40" o:spid="_x0000_s1026" style="position:absolute;margin-left:60.3pt;margin-top:92.35pt;width:33.9pt;height:9.5pt;z-index:25169920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" filled="f" strokecolor="red" strokeweight="1pt"/>
            </w:pict>
          </mc:Fallback>
        </mc:AlternateContent>
      </w:r>
      <w:r w:rsidR="003D62D9">
        <w:rPr>
          <w:rFonts w:asciiTheme="minorHAnsi" w:hAnsiTheme="minorHAnsi"/>
          <w:noProof/>
        </w:rPr>
        <mc:AlternateContent>
          <mc:Choice Requires="wps">
            <w:drawing>
              <wp:anchor distT="0" distB="0" distL="114300" distR="114300" simplePos="0" relativeHeight="251698182" behindDoc="0" locked="0" layoutInCell="1" allowOverlap="1" wp14:anchorId="4AB1446D" wp14:editId="665355DF">
                <wp:simplePos x="0" y="0"/>
                <wp:positionH relativeFrom="column">
                  <wp:posOffset>667653</wp:posOffset>
                </wp:positionH>
                <wp:positionV relativeFrom="paragraph">
                  <wp:posOffset>1773870</wp:posOffset>
                </wp:positionV>
                <wp:extent cx="275831" cy="109577"/>
                <wp:effectExtent l="0" t="0" r="10160" b="24130"/>
                <wp:wrapNone/>
                <wp:docPr id="235745812" name="Rectangle 39"/>
                <wp:cNvGraphicFramePr/>
                <a:graphic xmlns:a="http://schemas.openxmlformats.org/drawingml/2006/main">
                  <a:graphicData uri="http://schemas.microsoft.com/office/word/2010/wordprocessingShape">
                    <wps:wsp>
                      <wps:cNvSpPr/>
                      <wps:spPr>
                        <a:xfrm>
                          <a:off x="0" y="0"/>
                          <a:ext cx="275831" cy="10957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E04C34" id="Rectangle 39" o:spid="_x0000_s1026" style="position:absolute;margin-left:52.55pt;margin-top:139.65pt;width:21.7pt;height:8.65pt;z-index:25169818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" filled="f" strokecolor="red" strokeweight="1pt"/>
            </w:pict>
          </mc:Fallback>
        </mc:AlternateContent>
      </w:r>
      <w:r w:rsidR="003F0A69">
        <w:rPr>
          <w:rFonts w:asciiTheme="minorHAnsi" w:hAnsiTheme="minorHAnsi"/>
        </w:rPr>
        <w:t xml:space="preserve">             </w:t>
      </w:r>
      <w:r w:rsidR="003F0A69">
        <w:rPr>
          <w:noProof/>
        </w:rPr>
        <w:drawing>
          <wp:inline distT="0" distB="0" distL="0" distR="0" wp14:anchorId="6DEF84BF" wp14:editId="72141C29">
            <wp:extent cx="5231027" cy="1885315"/>
            <wp:effectExtent l="19050" t="19050" r="27305" b="19685"/>
            <wp:docPr id="20134518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2386" cy="1885805"/>
                    </a:xfrm>
                    <a:prstGeom prst="rect">
                      <a:avLst/>
                    </a:prstGeom>
                    <a:noFill/>
                    <a:ln>
                      <a:solidFill>
                        <a:schemeClr val="tx1"/>
                      </a:solidFill>
                    </a:ln>
                  </pic:spPr>
                </pic:pic>
              </a:graphicData>
            </a:graphic>
          </wp:inline>
        </w:drawing>
      </w:r>
    </w:p>
    <w:p w14:paraId="1D42C2D4" w14:textId="17512590" w:rsidR="00117E26" w:rsidRDefault="00660118" w:rsidP="00D04893">
      <w:pPr>
        <w:rPr>
          <w:rFonts w:asciiTheme="minorHAnsi" w:hAnsiTheme="minorHAnsi"/>
        </w:rPr>
      </w:pP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000DE">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A000DE">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D74C8">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Invoking Object Storage Rest API mapping</w:t>
      </w:r>
    </w:p>
    <w:p w14:paraId="165C6AB2" w14:textId="77777777" w:rsidR="00117E26" w:rsidRDefault="00117E26" w:rsidP="00D04893">
      <w:pPr>
        <w:rPr>
          <w:rFonts w:asciiTheme="minorHAnsi" w:hAnsiTheme="minorHAnsi"/>
        </w:rPr>
      </w:pPr>
    </w:p>
    <w:p w14:paraId="31CFD577" w14:textId="77777777" w:rsidR="00117E26" w:rsidRDefault="00117E26" w:rsidP="00D04893">
      <w:pPr>
        <w:rPr>
          <w:rFonts w:asciiTheme="minorHAnsi" w:hAnsiTheme="minorHAnsi"/>
        </w:rPr>
      </w:pPr>
    </w:p>
    <w:p w14:paraId="76BBC0F4" w14:textId="77777777" w:rsidR="00117E26" w:rsidRDefault="00117E26" w:rsidP="00D04893">
      <w:pPr>
        <w:rPr>
          <w:rFonts w:asciiTheme="minorHAnsi" w:hAnsiTheme="minorHAnsi"/>
        </w:rPr>
      </w:pPr>
    </w:p>
    <w:p w14:paraId="6E9E35DE" w14:textId="77777777" w:rsidR="00117E26" w:rsidRDefault="00117E26" w:rsidP="00D04893">
      <w:pPr>
        <w:rPr>
          <w:rFonts w:asciiTheme="minorHAnsi" w:hAnsiTheme="minorHAnsi"/>
        </w:rPr>
      </w:pPr>
    </w:p>
    <w:p w14:paraId="08FD0A16" w14:textId="77777777" w:rsidR="00117E26" w:rsidRDefault="00117E26" w:rsidP="00D04893">
      <w:pPr>
        <w:rPr>
          <w:rFonts w:asciiTheme="minorHAnsi" w:hAnsiTheme="minorHAnsi"/>
        </w:rPr>
      </w:pPr>
    </w:p>
    <w:p w14:paraId="3192C3F7" w14:textId="77777777" w:rsidR="00457A06" w:rsidRDefault="00457A06" w:rsidP="00D04893">
      <w:pPr>
        <w:rPr>
          <w:rFonts w:asciiTheme="minorHAnsi" w:hAnsiTheme="minorHAnsi"/>
        </w:rPr>
      </w:pPr>
    </w:p>
    <w:p w14:paraId="244ECD16" w14:textId="77777777" w:rsidR="00457A06" w:rsidRDefault="00457A06" w:rsidP="00D04893">
      <w:pPr>
        <w:rPr>
          <w:rFonts w:asciiTheme="minorHAnsi" w:hAnsiTheme="minorHAnsi"/>
        </w:rPr>
      </w:pPr>
    </w:p>
    <w:p w14:paraId="2C0313AF" w14:textId="19A3BF00" w:rsidR="00CC522C" w:rsidRPr="00D46682" w:rsidRDefault="00CC522C" w:rsidP="00CC522C">
      <w:pPr>
        <w:pStyle w:val="graf"/>
        <w:jc w:val="both"/>
        <w:rPr>
          <w:rFonts w:ascii="Aptos" w:hAnsi="Aptos"/>
          <w:sz w:val="22"/>
          <w:szCs w:val="22"/>
        </w:rPr>
      </w:pPr>
      <w:r w:rsidRPr="00D46682">
        <w:rPr>
          <w:rFonts w:ascii="Aptos" w:hAnsi="Aptos"/>
          <w:sz w:val="22"/>
          <w:szCs w:val="22"/>
        </w:rPr>
        <w:t>3.</w:t>
      </w:r>
      <w:r w:rsidR="00D46682">
        <w:rPr>
          <w:rFonts w:ascii="Aptos" w:hAnsi="Aptos"/>
          <w:sz w:val="22"/>
          <w:szCs w:val="22"/>
        </w:rPr>
        <w:t xml:space="preserve"> </w:t>
      </w:r>
      <w:r w:rsidRPr="00D46682">
        <w:rPr>
          <w:rFonts w:ascii="Aptos" w:hAnsi="Aptos"/>
          <w:sz w:val="22"/>
          <w:szCs w:val="22"/>
        </w:rPr>
        <w:t>Configure an Invoke operation to the Document Understanding Service</w:t>
      </w:r>
      <w:r w:rsidR="00D46682">
        <w:rPr>
          <w:rFonts w:ascii="Aptos" w:hAnsi="Aptos"/>
          <w:sz w:val="22"/>
          <w:szCs w:val="22"/>
        </w:rPr>
        <w:t>.</w:t>
      </w:r>
    </w:p>
    <w:p w14:paraId="0D16FB51" w14:textId="1FB9ACB2" w:rsidR="00CC522C" w:rsidRPr="00D46682" w:rsidRDefault="00CC522C" w:rsidP="00D46682">
      <w:pPr>
        <w:pStyle w:val="graf"/>
        <w:numPr>
          <w:ilvl w:val="0"/>
          <w:numId w:val="15"/>
        </w:numPr>
        <w:spacing w:line="360" w:lineRule="auto"/>
        <w:jc w:val="both"/>
        <w:rPr>
          <w:rFonts w:ascii="Aptos" w:hAnsi="Aptos"/>
          <w:sz w:val="22"/>
          <w:szCs w:val="22"/>
        </w:rPr>
      </w:pPr>
      <w:r w:rsidRPr="00D46682">
        <w:rPr>
          <w:rFonts w:ascii="Aptos" w:hAnsi="Aptos"/>
          <w:sz w:val="22"/>
          <w:szCs w:val="22"/>
        </w:rPr>
        <w:t>This operation triggers the document understanding REST API to process files from object storage.</w:t>
      </w:r>
    </w:p>
    <w:p w14:paraId="45B404A1" w14:textId="68DB5EF6" w:rsidR="00CC522C" w:rsidRPr="00D46682" w:rsidRDefault="00CC522C" w:rsidP="00D46682">
      <w:pPr>
        <w:pStyle w:val="graf"/>
        <w:numPr>
          <w:ilvl w:val="0"/>
          <w:numId w:val="15"/>
        </w:numPr>
        <w:spacing w:line="360" w:lineRule="auto"/>
        <w:jc w:val="both"/>
        <w:rPr>
          <w:rFonts w:ascii="Aptos" w:hAnsi="Aptos"/>
          <w:sz w:val="22"/>
          <w:szCs w:val="22"/>
        </w:rPr>
      </w:pPr>
      <w:r w:rsidRPr="00D46682">
        <w:rPr>
          <w:rFonts w:ascii="Aptos" w:hAnsi="Aptos"/>
          <w:sz w:val="22"/>
          <w:szCs w:val="22"/>
        </w:rPr>
        <w:t>It classifies the document type and extracts information in key-value pair.</w:t>
      </w:r>
    </w:p>
    <w:p w14:paraId="262262CA" w14:textId="30C99F6C" w:rsidR="00CC522C" w:rsidRDefault="00CC522C" w:rsidP="00D46682">
      <w:pPr>
        <w:pStyle w:val="graf"/>
        <w:numPr>
          <w:ilvl w:val="0"/>
          <w:numId w:val="15"/>
        </w:numPr>
        <w:spacing w:line="360" w:lineRule="auto"/>
        <w:jc w:val="both"/>
        <w:rPr>
          <w:rFonts w:ascii="Aptos" w:hAnsi="Aptos"/>
          <w:sz w:val="22"/>
          <w:szCs w:val="22"/>
        </w:rPr>
      </w:pPr>
      <w:r w:rsidRPr="00D46682">
        <w:rPr>
          <w:rFonts w:ascii="Aptos" w:hAnsi="Aptos"/>
          <w:sz w:val="22"/>
          <w:szCs w:val="22"/>
        </w:rPr>
        <w:t>Finally, the JSON response is sent back to object storage.</w:t>
      </w:r>
    </w:p>
    <w:p w14:paraId="72C75FC1" w14:textId="6EE13147" w:rsidR="00D46682" w:rsidRPr="00D46682" w:rsidRDefault="00167E10" w:rsidP="00D46682">
      <w:pPr>
        <w:pStyle w:val="graf"/>
        <w:spacing w:line="360" w:lineRule="auto"/>
        <w:jc w:val="both"/>
        <w:rPr>
          <w:rFonts w:ascii="Aptos" w:hAnsi="Aptos"/>
          <w:sz w:val="22"/>
          <w:szCs w:val="22"/>
        </w:rPr>
      </w:pPr>
      <w:r>
        <w:rPr>
          <w:noProof/>
        </w:rPr>
        <mc:AlternateContent>
          <mc:Choice Requires="wps">
            <w:drawing>
              <wp:anchor distT="0" distB="0" distL="114300" distR="114300" simplePos="0" relativeHeight="251702278" behindDoc="0" locked="0" layoutInCell="1" allowOverlap="1" wp14:anchorId="38B5C03B" wp14:editId="5AE9353F">
                <wp:simplePos x="0" y="0"/>
                <wp:positionH relativeFrom="column">
                  <wp:posOffset>72112</wp:posOffset>
                </wp:positionH>
                <wp:positionV relativeFrom="paragraph">
                  <wp:posOffset>2636744</wp:posOffset>
                </wp:positionV>
                <wp:extent cx="163852" cy="158115"/>
                <wp:effectExtent l="0" t="0" r="26670" b="13335"/>
                <wp:wrapNone/>
                <wp:docPr id="524831888" name="Rectangle 43"/>
                <wp:cNvGraphicFramePr/>
                <a:graphic xmlns:a="http://schemas.openxmlformats.org/drawingml/2006/main">
                  <a:graphicData uri="http://schemas.microsoft.com/office/word/2010/wordprocessingShape">
                    <wps:wsp>
                      <wps:cNvSpPr/>
                      <wps:spPr>
                        <a:xfrm>
                          <a:off x="0" y="0"/>
                          <a:ext cx="163852" cy="15811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8701E" id="Rectangle 43" o:spid="_x0000_s1026" style="position:absolute;margin-left:5.7pt;margin-top:207.6pt;width:12.9pt;height:12.45pt;z-index:251702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703302" behindDoc="0" locked="0" layoutInCell="1" allowOverlap="1" wp14:anchorId="4916C9D2" wp14:editId="1536D47A">
                <wp:simplePos x="0" y="0"/>
                <wp:positionH relativeFrom="column">
                  <wp:posOffset>66825</wp:posOffset>
                </wp:positionH>
                <wp:positionV relativeFrom="paragraph">
                  <wp:posOffset>2869308</wp:posOffset>
                </wp:positionV>
                <wp:extent cx="158567" cy="137424"/>
                <wp:effectExtent l="0" t="0" r="13335" b="15240"/>
                <wp:wrapNone/>
                <wp:docPr id="900352761" name="Rectangle 44"/>
                <wp:cNvGraphicFramePr/>
                <a:graphic xmlns:a="http://schemas.openxmlformats.org/drawingml/2006/main">
                  <a:graphicData uri="http://schemas.microsoft.com/office/word/2010/wordprocessingShape">
                    <wps:wsp>
                      <wps:cNvSpPr/>
                      <wps:spPr>
                        <a:xfrm>
                          <a:off x="0" y="0"/>
                          <a:ext cx="158567" cy="13742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1E499" id="Rectangle 44" o:spid="_x0000_s1026" style="position:absolute;margin-left:5.25pt;margin-top:225.95pt;width:12.5pt;height:10.8pt;z-index:251703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" filled="f" strokecolor="red" strokeweight="1pt"/>
            </w:pict>
          </mc:Fallback>
        </mc:AlternateContent>
      </w:r>
      <w:r w:rsidR="006F5513">
        <w:rPr>
          <w:noProof/>
        </w:rPr>
        <mc:AlternateContent>
          <mc:Choice Requires="wps">
            <w:drawing>
              <wp:anchor distT="0" distB="0" distL="114300" distR="114300" simplePos="0" relativeHeight="251701254" behindDoc="0" locked="0" layoutInCell="1" allowOverlap="1" wp14:anchorId="29104E13" wp14:editId="785E6A3B">
                <wp:simplePos x="0" y="0"/>
                <wp:positionH relativeFrom="column">
                  <wp:posOffset>98539</wp:posOffset>
                </wp:positionH>
                <wp:positionV relativeFrom="paragraph">
                  <wp:posOffset>1706487</wp:posOffset>
                </wp:positionV>
                <wp:extent cx="623695" cy="179705"/>
                <wp:effectExtent l="0" t="0" r="24130" b="10795"/>
                <wp:wrapNone/>
                <wp:docPr id="668919265" name="Rectangle 42"/>
                <wp:cNvGraphicFramePr/>
                <a:graphic xmlns:a="http://schemas.openxmlformats.org/drawingml/2006/main">
                  <a:graphicData uri="http://schemas.microsoft.com/office/word/2010/wordprocessingShape">
                    <wps:wsp>
                      <wps:cNvSpPr/>
                      <wps:spPr>
                        <a:xfrm>
                          <a:off x="0" y="0"/>
                          <a:ext cx="623695" cy="1797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083CF7" id="Rectangle 42" o:spid="_x0000_s1026" style="position:absolute;margin-left:7.75pt;margin-top:134.35pt;width:49.1pt;height:14.15pt;z-index:251701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" filled="f" strokecolor="red" strokeweight="1pt"/>
            </w:pict>
          </mc:Fallback>
        </mc:AlternateContent>
      </w:r>
      <w:r w:rsidR="00C815C3">
        <w:rPr>
          <w:noProof/>
        </w:rPr>
        <mc:AlternateContent>
          <mc:Choice Requires="wps">
            <w:drawing>
              <wp:anchor distT="0" distB="0" distL="114300" distR="114300" simplePos="0" relativeHeight="251700230" behindDoc="0" locked="0" layoutInCell="1" allowOverlap="1" wp14:anchorId="3BCC6DED" wp14:editId="38CBD3BE">
                <wp:simplePos x="0" y="0"/>
                <wp:positionH relativeFrom="column">
                  <wp:posOffset>98539</wp:posOffset>
                </wp:positionH>
                <wp:positionV relativeFrom="paragraph">
                  <wp:posOffset>1320642</wp:posOffset>
                </wp:positionV>
                <wp:extent cx="866830" cy="174423"/>
                <wp:effectExtent l="0" t="0" r="28575" b="16510"/>
                <wp:wrapNone/>
                <wp:docPr id="39099402" name="Rectangle 41"/>
                <wp:cNvGraphicFramePr/>
                <a:graphic xmlns:a="http://schemas.openxmlformats.org/drawingml/2006/main">
                  <a:graphicData uri="http://schemas.microsoft.com/office/word/2010/wordprocessingShape">
                    <wps:wsp>
                      <wps:cNvSpPr/>
                      <wps:spPr>
                        <a:xfrm>
                          <a:off x="0" y="0"/>
                          <a:ext cx="866830" cy="17442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8E1972" id="Rectangle 41" o:spid="_x0000_s1026" style="position:absolute;margin-left:7.75pt;margin-top:104pt;width:68.25pt;height:13.75pt;z-index:25170023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" filled="f" strokecolor="red" strokeweight="1pt"/>
            </w:pict>
          </mc:Fallback>
        </mc:AlternateContent>
      </w:r>
      <w:r w:rsidR="00CD5A02">
        <w:rPr>
          <w:noProof/>
        </w:rPr>
        <w:drawing>
          <wp:inline distT="0" distB="0" distL="0" distR="0" wp14:anchorId="521E9DCB" wp14:editId="1D9FEC14">
            <wp:extent cx="5760085" cy="3080385"/>
            <wp:effectExtent l="0" t="0" r="0" b="5715"/>
            <wp:docPr id="19440741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080385"/>
                    </a:xfrm>
                    <a:prstGeom prst="rect">
                      <a:avLst/>
                    </a:prstGeom>
                    <a:noFill/>
                    <a:ln>
                      <a:noFill/>
                    </a:ln>
                  </pic:spPr>
                </pic:pic>
              </a:graphicData>
            </a:graphic>
          </wp:inline>
        </w:drawing>
      </w:r>
    </w:p>
    <w:p w14:paraId="754A9F5F" w14:textId="1890DC63" w:rsidR="00457A06" w:rsidRDefault="00274E8F" w:rsidP="00D04893">
      <w:pPr>
        <w:rPr>
          <w:rFonts w:asciiTheme="minorHAnsi" w:hAnsiTheme="minorHAnsi"/>
        </w:rPr>
      </w:pPr>
      <w:r>
        <w:rPr>
          <w:noProof/>
        </w:rPr>
        <mc:AlternateContent>
          <mc:Choice Requires="wps">
            <w:drawing>
              <wp:anchor distT="0" distB="0" distL="114300" distR="114300" simplePos="0" relativeHeight="251706374" behindDoc="0" locked="0" layoutInCell="1" allowOverlap="1" wp14:anchorId="08638A20" wp14:editId="0F93267F">
                <wp:simplePos x="0" y="0"/>
                <wp:positionH relativeFrom="column">
                  <wp:posOffset>135538</wp:posOffset>
                </wp:positionH>
                <wp:positionV relativeFrom="paragraph">
                  <wp:posOffset>2609824</wp:posOffset>
                </wp:positionV>
                <wp:extent cx="702978" cy="147996"/>
                <wp:effectExtent l="0" t="0" r="20955" b="23495"/>
                <wp:wrapNone/>
                <wp:docPr id="889143599" name="Rectangle 47"/>
                <wp:cNvGraphicFramePr/>
                <a:graphic xmlns:a="http://schemas.openxmlformats.org/drawingml/2006/main">
                  <a:graphicData uri="http://schemas.microsoft.com/office/word/2010/wordprocessingShape">
                    <wps:wsp>
                      <wps:cNvSpPr/>
                      <wps:spPr>
                        <a:xfrm>
                          <a:off x="0" y="0"/>
                          <a:ext cx="702978" cy="14799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0FBB04" id="Rectangle 47" o:spid="_x0000_s1026" style="position:absolute;margin-left:10.65pt;margin-top:205.5pt;width:55.35pt;height:11.65pt;z-index:25170637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705350" behindDoc="0" locked="0" layoutInCell="1" allowOverlap="1" wp14:anchorId="2B2E427F" wp14:editId="4BD8EC2F">
                <wp:simplePos x="0" y="0"/>
                <wp:positionH relativeFrom="column">
                  <wp:posOffset>928370</wp:posOffset>
                </wp:positionH>
                <wp:positionV relativeFrom="paragraph">
                  <wp:posOffset>1806421</wp:posOffset>
                </wp:positionV>
                <wp:extent cx="1099394" cy="200851"/>
                <wp:effectExtent l="0" t="0" r="24765" b="27940"/>
                <wp:wrapNone/>
                <wp:docPr id="1130970916" name="Rectangle 46"/>
                <wp:cNvGraphicFramePr/>
                <a:graphic xmlns:a="http://schemas.openxmlformats.org/drawingml/2006/main">
                  <a:graphicData uri="http://schemas.microsoft.com/office/word/2010/wordprocessingShape">
                    <wps:wsp>
                      <wps:cNvSpPr/>
                      <wps:spPr>
                        <a:xfrm>
                          <a:off x="0" y="0"/>
                          <a:ext cx="1099394" cy="20085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EC6609" id="Rectangle 46" o:spid="_x0000_s1026" style="position:absolute;margin-left:73.1pt;margin-top:142.25pt;width:86.55pt;height:15.8pt;z-index:2517053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" filled="f" strokecolor="red" strokeweight="1pt"/>
            </w:pict>
          </mc:Fallback>
        </mc:AlternateContent>
      </w:r>
      <w:r>
        <w:rPr>
          <w:noProof/>
        </w:rPr>
        <mc:AlternateContent>
          <mc:Choice Requires="wps">
            <w:drawing>
              <wp:anchor distT="0" distB="0" distL="114300" distR="114300" simplePos="0" relativeHeight="251704326" behindDoc="0" locked="0" layoutInCell="1" allowOverlap="1" wp14:anchorId="2B3AC2D2" wp14:editId="3D4CE840">
                <wp:simplePos x="0" y="0"/>
                <wp:positionH relativeFrom="column">
                  <wp:posOffset>156680</wp:posOffset>
                </wp:positionH>
                <wp:positionV relativeFrom="paragraph">
                  <wp:posOffset>1420576</wp:posOffset>
                </wp:positionV>
                <wp:extent cx="813974" cy="158566"/>
                <wp:effectExtent l="0" t="0" r="24765" b="13335"/>
                <wp:wrapNone/>
                <wp:docPr id="1129116106" name="Rectangle 45"/>
                <wp:cNvGraphicFramePr/>
                <a:graphic xmlns:a="http://schemas.openxmlformats.org/drawingml/2006/main">
                  <a:graphicData uri="http://schemas.microsoft.com/office/word/2010/wordprocessingShape">
                    <wps:wsp>
                      <wps:cNvSpPr/>
                      <wps:spPr>
                        <a:xfrm>
                          <a:off x="0" y="0"/>
                          <a:ext cx="813974" cy="15856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99F7E" id="Rectangle 45" o:spid="_x0000_s1026" style="position:absolute;margin-left:12.35pt;margin-top:111.85pt;width:64.1pt;height:12.5pt;z-index:25170432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" filled="f" strokecolor="red" strokeweight="1pt"/>
            </w:pict>
          </mc:Fallback>
        </mc:AlternateContent>
      </w:r>
      <w:r w:rsidR="00CD5A02">
        <w:rPr>
          <w:noProof/>
        </w:rPr>
        <w:drawing>
          <wp:inline distT="0" distB="0" distL="0" distR="0" wp14:anchorId="06FD373D" wp14:editId="05FE5A9F">
            <wp:extent cx="5760085" cy="3028315"/>
            <wp:effectExtent l="0" t="0" r="0" b="635"/>
            <wp:docPr id="79712957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29573" name="Picture 14"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028315"/>
                    </a:xfrm>
                    <a:prstGeom prst="rect">
                      <a:avLst/>
                    </a:prstGeom>
                    <a:noFill/>
                    <a:ln>
                      <a:noFill/>
                    </a:ln>
                  </pic:spPr>
                </pic:pic>
              </a:graphicData>
            </a:graphic>
          </wp:inline>
        </w:drawing>
      </w:r>
    </w:p>
    <w:p w14:paraId="4C26014D" w14:textId="77777777" w:rsidR="00457A06" w:rsidRDefault="00457A06" w:rsidP="00D04893">
      <w:pPr>
        <w:rPr>
          <w:rFonts w:asciiTheme="minorHAnsi" w:hAnsiTheme="minorHAnsi"/>
        </w:rPr>
      </w:pPr>
    </w:p>
    <w:p w14:paraId="2836E9C8" w14:textId="77777777" w:rsidR="00457A06" w:rsidRDefault="00457A06" w:rsidP="00D04893">
      <w:pPr>
        <w:rPr>
          <w:rFonts w:asciiTheme="minorHAnsi" w:hAnsiTheme="minorHAnsi"/>
        </w:rPr>
      </w:pPr>
    </w:p>
    <w:p w14:paraId="45951BFF" w14:textId="77777777" w:rsidR="00457A06" w:rsidRDefault="00457A06" w:rsidP="00D04893">
      <w:pPr>
        <w:rPr>
          <w:rFonts w:asciiTheme="minorHAnsi" w:hAnsiTheme="minorHAnsi"/>
        </w:rPr>
      </w:pPr>
    </w:p>
    <w:p w14:paraId="3C10576E" w14:textId="77777777" w:rsidR="00F46E41" w:rsidRDefault="00F46E41" w:rsidP="00D04893">
      <w:pPr>
        <w:rPr>
          <w:rFonts w:asciiTheme="minorHAnsi" w:hAnsiTheme="minorHAnsi"/>
        </w:rPr>
      </w:pPr>
    </w:p>
    <w:p w14:paraId="7C8882A3" w14:textId="77777777" w:rsidR="00CD5A02" w:rsidRPr="00CD5A02" w:rsidRDefault="00CD5A02" w:rsidP="00CD5A02">
      <w:pPr>
        <w:spacing w:after="100"/>
        <w:rPr>
          <w:rFonts w:ascii="Aptos" w:hAnsi="Aptos"/>
          <w:i/>
          <w:iCs/>
          <w:color w:val="auto"/>
          <w:szCs w:val="22"/>
          <w:lang w:eastAsia="en-GB"/>
        </w:rPr>
      </w:pPr>
      <w:r w:rsidRPr="00CD5A02">
        <w:rPr>
          <w:rFonts w:ascii="Aptos" w:hAnsi="Aptos"/>
          <w:i/>
          <w:iCs/>
          <w:color w:val="auto"/>
          <w:szCs w:val="22"/>
          <w:lang w:eastAsia="en-GB"/>
        </w:rPr>
        <w:t>I am using the below sample JSON input for the request payload.</w:t>
      </w:r>
    </w:p>
    <w:p w14:paraId="1C08AB64" w14:textId="46318E99" w:rsidR="00CD5A02" w:rsidRPr="00CD5A02" w:rsidRDefault="00533E90" w:rsidP="00CD5A02">
      <w:pPr>
        <w:spacing w:after="100"/>
        <w:rPr>
          <w:rFonts w:ascii="Aptos" w:hAnsi="Aptos"/>
          <w:i/>
          <w:iCs/>
          <w:color w:val="auto"/>
          <w:szCs w:val="22"/>
          <w:lang w:eastAsia="en-GB"/>
        </w:rPr>
      </w:pPr>
      <w:r w:rsidRPr="00533E90">
        <w:rPr>
          <w:rFonts w:ascii="Aptos" w:hAnsi="Aptos"/>
          <w:i/>
          <w:iCs/>
          <w:color w:val="auto"/>
          <w:szCs w:val="22"/>
          <w:highlight w:val="yellow"/>
          <w:lang w:eastAsia="en-GB"/>
        </w:rPr>
        <w:t xml:space="preserve">Note : </w:t>
      </w:r>
      <w:r w:rsidR="00CD5A02" w:rsidRPr="00CD5A02">
        <w:rPr>
          <w:rFonts w:ascii="Aptos" w:hAnsi="Aptos"/>
          <w:i/>
          <w:iCs/>
          <w:color w:val="auto"/>
          <w:szCs w:val="22"/>
          <w:highlight w:val="yellow"/>
          <w:lang w:eastAsia="en-GB"/>
        </w:rPr>
        <w:t>Please provide appropriate Compartment-Id, Namespace-name, Bucket-</w:t>
      </w:r>
      <w:r w:rsidR="00FE4901" w:rsidRPr="00CD5A02">
        <w:rPr>
          <w:rFonts w:ascii="Aptos" w:hAnsi="Aptos"/>
          <w:i/>
          <w:iCs/>
          <w:color w:val="auto"/>
          <w:szCs w:val="22"/>
          <w:highlight w:val="yellow"/>
          <w:lang w:eastAsia="en-GB"/>
        </w:rPr>
        <w:t>name,</w:t>
      </w:r>
      <w:r w:rsidR="00CD5A02" w:rsidRPr="00CD5A02">
        <w:rPr>
          <w:rFonts w:ascii="Aptos" w:hAnsi="Aptos"/>
          <w:i/>
          <w:iCs/>
          <w:color w:val="auto"/>
          <w:szCs w:val="22"/>
          <w:highlight w:val="yellow"/>
          <w:lang w:eastAsia="en-GB"/>
        </w:rPr>
        <w:t xml:space="preserve"> and Object-name.</w:t>
      </w:r>
    </w:p>
    <w:p w14:paraId="6A63DBA4" w14:textId="7D891C86" w:rsidR="00457A06" w:rsidRDefault="00FE4901" w:rsidP="00D04893">
      <w:pPr>
        <w:rPr>
          <w:rFonts w:asciiTheme="minorHAnsi" w:hAnsiTheme="minorHAnsi"/>
        </w:rPr>
      </w:pPr>
      <w:r>
        <w:rPr>
          <w:rFonts w:asciiTheme="minorHAnsi" w:hAnsiTheme="minorHAnsi"/>
          <w:noProof/>
        </w:rPr>
        <mc:AlternateContent>
          <mc:Choice Requires="wps">
            <w:drawing>
              <wp:anchor distT="0" distB="0" distL="114300" distR="114300" simplePos="0" relativeHeight="251659270" behindDoc="0" locked="0" layoutInCell="1" allowOverlap="1" wp14:anchorId="10183D97" wp14:editId="6A426E2F">
                <wp:simplePos x="0" y="0"/>
                <wp:positionH relativeFrom="margin">
                  <wp:align>left</wp:align>
                </wp:positionH>
                <wp:positionV relativeFrom="paragraph">
                  <wp:posOffset>239395</wp:posOffset>
                </wp:positionV>
                <wp:extent cx="5381625" cy="4619625"/>
                <wp:effectExtent l="0" t="0" r="28575" b="28575"/>
                <wp:wrapNone/>
                <wp:docPr id="420169152" name="Text Box 15"/>
                <wp:cNvGraphicFramePr/>
                <a:graphic xmlns:a="http://schemas.openxmlformats.org/drawingml/2006/main">
                  <a:graphicData uri="http://schemas.microsoft.com/office/word/2010/wordprocessingShape">
                    <wps:wsp>
                      <wps:cNvSpPr txBox="1"/>
                      <wps:spPr>
                        <a:xfrm>
                          <a:off x="0" y="0"/>
                          <a:ext cx="5381625" cy="4619625"/>
                        </a:xfrm>
                        <a:prstGeom prst="rect">
                          <a:avLst/>
                        </a:prstGeom>
                        <a:solidFill>
                          <a:schemeClr val="lt1"/>
                        </a:solidFill>
                        <a:ln w="6350">
                          <a:solidFill>
                            <a:prstClr val="black"/>
                          </a:solidFill>
                        </a:ln>
                      </wps:spPr>
                      <wps:txbx>
                        <w:txbxContent>
                          <w:p w14:paraId="06759D2C" w14:textId="77777777" w:rsidR="00F4665F" w:rsidRDefault="00F4665F" w:rsidP="00FE4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auto"/>
                                <w:sz w:val="20"/>
                                <w:lang w:eastAsia="en-GB"/>
                              </w:rPr>
                            </w:pPr>
                          </w:p>
                          <w:p w14:paraId="57C64D13" w14:textId="77777777" w:rsidR="00F4665F" w:rsidRDefault="00F4665F" w:rsidP="00FE4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auto"/>
                                <w:sz w:val="20"/>
                                <w:lang w:eastAsia="en-GB"/>
                              </w:rPr>
                            </w:pPr>
                          </w:p>
                          <w:p w14:paraId="09476487" w14:textId="77777777" w:rsidR="00F4665F" w:rsidRDefault="00F4665F" w:rsidP="00FE4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auto"/>
                                <w:sz w:val="20"/>
                                <w:lang w:eastAsia="en-GB"/>
                              </w:rPr>
                            </w:pPr>
                          </w:p>
                          <w:p w14:paraId="7601390F" w14:textId="6D87AEBC" w:rsidR="00FE4901" w:rsidRPr="00FE4901" w:rsidRDefault="00FE4901" w:rsidP="00FE4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auto"/>
                                <w:sz w:val="20"/>
                                <w:lang w:eastAsia="en-GB"/>
                              </w:rPr>
                            </w:pPr>
                            <w:r w:rsidRPr="00FE4901">
                              <w:rPr>
                                <w:rFonts w:ascii="Courier New" w:hAnsi="Courier New" w:cs="Courier New"/>
                                <w:color w:val="auto"/>
                                <w:sz w:val="20"/>
                                <w:lang w:eastAsia="en-GB"/>
                              </w:rPr>
                              <w:t>{</w:t>
                            </w:r>
                            <w:r w:rsidRPr="00FE4901">
                              <w:rPr>
                                <w:rFonts w:ascii="Courier New" w:hAnsi="Courier New" w:cs="Courier New"/>
                                <w:color w:val="auto"/>
                                <w:sz w:val="20"/>
                                <w:lang w:eastAsia="en-GB"/>
                              </w:rPr>
                              <w:br/>
                              <w:t xml:space="preserve">  "processorConfig" : {</w:t>
                            </w:r>
                            <w:r w:rsidRPr="00FE4901">
                              <w:rPr>
                                <w:rFonts w:ascii="Courier New" w:hAnsi="Courier New" w:cs="Courier New"/>
                                <w:color w:val="auto"/>
                                <w:sz w:val="20"/>
                                <w:lang w:eastAsia="en-GB"/>
                              </w:rPr>
                              <w:br/>
                              <w:t xml:space="preserve">    "processorType" : "GENERAL",</w:t>
                            </w:r>
                            <w:r w:rsidRPr="00FE4901">
                              <w:rPr>
                                <w:rFonts w:ascii="Courier New" w:hAnsi="Courier New" w:cs="Courier New"/>
                                <w:color w:val="auto"/>
                                <w:sz w:val="20"/>
                                <w:lang w:eastAsia="en-GB"/>
                              </w:rPr>
                              <w:br/>
                              <w:t xml:space="preserve">    "features" : [ {</w:t>
                            </w:r>
                            <w:r w:rsidRPr="00FE4901">
                              <w:rPr>
                                <w:rFonts w:ascii="Courier New" w:hAnsi="Courier New" w:cs="Courier New"/>
                                <w:color w:val="auto"/>
                                <w:sz w:val="20"/>
                                <w:lang w:eastAsia="en-GB"/>
                              </w:rPr>
                              <w:br/>
                              <w:t xml:space="preserve">      "featureType" : "DOCUMENT_CLASSIFICATION",</w:t>
                            </w:r>
                            <w:r w:rsidRPr="00FE4901">
                              <w:rPr>
                                <w:rFonts w:ascii="Courier New" w:hAnsi="Courier New" w:cs="Courier New"/>
                                <w:color w:val="auto"/>
                                <w:sz w:val="20"/>
                                <w:lang w:eastAsia="en-GB"/>
                              </w:rPr>
                              <w:br/>
                              <w:t xml:space="preserve">      "featureType" : "KEY_VALUE_EXTRACTION",</w:t>
                            </w:r>
                            <w:r w:rsidRPr="00FE4901">
                              <w:rPr>
                                <w:rFonts w:ascii="Courier New" w:hAnsi="Courier New" w:cs="Courier New"/>
                                <w:color w:val="auto"/>
                                <w:sz w:val="20"/>
                                <w:lang w:eastAsia="en-GB"/>
                              </w:rPr>
                              <w:br/>
                              <w:t xml:space="preserve">      "maxResults" : 5</w:t>
                            </w:r>
                            <w:r w:rsidRPr="00FE4901">
                              <w:rPr>
                                <w:rFonts w:ascii="Courier New" w:hAnsi="Courier New" w:cs="Courier New"/>
                                <w:color w:val="auto"/>
                                <w:sz w:val="20"/>
                                <w:lang w:eastAsia="en-GB"/>
                              </w:rPr>
                              <w:br/>
                              <w:t xml:space="preserve">    } ],</w:t>
                            </w:r>
                            <w:r w:rsidRPr="00FE4901">
                              <w:rPr>
                                <w:rFonts w:ascii="Courier New" w:hAnsi="Courier New" w:cs="Courier New"/>
                                <w:color w:val="auto"/>
                                <w:sz w:val="20"/>
                                <w:lang w:eastAsia="en-GB"/>
                              </w:rPr>
                              <w:br/>
                              <w:t xml:space="preserve">    "language" : "ENG"</w:t>
                            </w:r>
                            <w:r w:rsidRPr="00FE4901">
                              <w:rPr>
                                <w:rFonts w:ascii="Courier New" w:hAnsi="Courier New" w:cs="Courier New"/>
                                <w:color w:val="auto"/>
                                <w:sz w:val="20"/>
                                <w:lang w:eastAsia="en-GB"/>
                              </w:rPr>
                              <w:br/>
                              <w:t xml:space="preserve">  },</w:t>
                            </w:r>
                            <w:r w:rsidRPr="00FE4901">
                              <w:rPr>
                                <w:rFonts w:ascii="Courier New" w:hAnsi="Courier New" w:cs="Courier New"/>
                                <w:color w:val="auto"/>
                                <w:sz w:val="20"/>
                                <w:lang w:eastAsia="en-GB"/>
                              </w:rPr>
                              <w:br/>
                              <w:t xml:space="preserve">  "inputLocation" : {</w:t>
                            </w:r>
                            <w:r w:rsidRPr="00FE4901">
                              <w:rPr>
                                <w:rFonts w:ascii="Courier New" w:hAnsi="Courier New" w:cs="Courier New"/>
                                <w:color w:val="auto"/>
                                <w:sz w:val="20"/>
                                <w:lang w:eastAsia="en-GB"/>
                              </w:rPr>
                              <w:br/>
                              <w:t xml:space="preserve">    "sourceType" : "OBJECT_STORAGE_LOCATIONS",</w:t>
                            </w:r>
                            <w:r w:rsidRPr="00FE4901">
                              <w:rPr>
                                <w:rFonts w:ascii="Courier New" w:hAnsi="Courier New" w:cs="Courier New"/>
                                <w:color w:val="auto"/>
                                <w:sz w:val="20"/>
                                <w:lang w:eastAsia="en-GB"/>
                              </w:rPr>
                              <w:br/>
                              <w:t xml:space="preserve">    "objectLocations" : [ {</w:t>
                            </w:r>
                            <w:r w:rsidRPr="00FE4901">
                              <w:rPr>
                                <w:rFonts w:ascii="Courier New" w:hAnsi="Courier New" w:cs="Courier New"/>
                                <w:color w:val="auto"/>
                                <w:sz w:val="20"/>
                                <w:lang w:eastAsia="en-GB"/>
                              </w:rPr>
                              <w:br/>
                              <w:t xml:space="preserve">      "source" : "OBJECT_STORAGE",</w:t>
                            </w:r>
                            <w:r w:rsidRPr="00FE4901">
                              <w:rPr>
                                <w:rFonts w:ascii="Courier New" w:hAnsi="Courier New" w:cs="Courier New"/>
                                <w:color w:val="auto"/>
                                <w:sz w:val="20"/>
                                <w:lang w:eastAsia="en-GB"/>
                              </w:rPr>
                              <w:br/>
                              <w:t xml:space="preserve">      "namespaceName" : "abc",</w:t>
                            </w:r>
                            <w:r w:rsidRPr="00FE4901">
                              <w:rPr>
                                <w:rFonts w:ascii="Courier New" w:hAnsi="Courier New" w:cs="Courier New"/>
                                <w:color w:val="auto"/>
                                <w:sz w:val="20"/>
                                <w:lang w:eastAsia="en-GB"/>
                              </w:rPr>
                              <w:br/>
                              <w:t xml:space="preserve">      "bucketName" : "demo",</w:t>
                            </w:r>
                            <w:r w:rsidRPr="00FE4901">
                              <w:rPr>
                                <w:rFonts w:ascii="Courier New" w:hAnsi="Courier New" w:cs="Courier New"/>
                                <w:color w:val="auto"/>
                                <w:sz w:val="20"/>
                                <w:lang w:eastAsia="en-GB"/>
                              </w:rPr>
                              <w:br/>
                              <w:t xml:space="preserve">      "objectName" : "image.png"</w:t>
                            </w:r>
                            <w:r w:rsidRPr="00FE4901">
                              <w:rPr>
                                <w:rFonts w:ascii="Courier New" w:hAnsi="Courier New" w:cs="Courier New"/>
                                <w:color w:val="auto"/>
                                <w:sz w:val="20"/>
                                <w:lang w:eastAsia="en-GB"/>
                              </w:rPr>
                              <w:br/>
                              <w:t xml:space="preserve">    } ]</w:t>
                            </w:r>
                            <w:r w:rsidRPr="00FE4901">
                              <w:rPr>
                                <w:rFonts w:ascii="Courier New" w:hAnsi="Courier New" w:cs="Courier New"/>
                                <w:color w:val="auto"/>
                                <w:sz w:val="20"/>
                                <w:lang w:eastAsia="en-GB"/>
                              </w:rPr>
                              <w:br/>
                              <w:t xml:space="preserve">  },</w:t>
                            </w:r>
                            <w:r w:rsidRPr="00FE4901">
                              <w:rPr>
                                <w:rFonts w:ascii="Courier New" w:hAnsi="Courier New" w:cs="Courier New"/>
                                <w:color w:val="auto"/>
                                <w:sz w:val="20"/>
                                <w:lang w:eastAsia="en-GB"/>
                              </w:rPr>
                              <w:br/>
                              <w:t xml:space="preserve">  "compartmentId" : "123456",</w:t>
                            </w:r>
                            <w:r w:rsidRPr="00FE4901">
                              <w:rPr>
                                <w:rFonts w:ascii="Courier New" w:hAnsi="Courier New" w:cs="Courier New"/>
                                <w:color w:val="auto"/>
                                <w:sz w:val="20"/>
                                <w:lang w:eastAsia="en-GB"/>
                              </w:rPr>
                              <w:br/>
                              <w:t xml:space="preserve">  "outputLocation" : {</w:t>
                            </w:r>
                            <w:r w:rsidRPr="00FE4901">
                              <w:rPr>
                                <w:rFonts w:ascii="Courier New" w:hAnsi="Courier New" w:cs="Courier New"/>
                                <w:color w:val="auto"/>
                                <w:sz w:val="20"/>
                                <w:lang w:eastAsia="en-GB"/>
                              </w:rPr>
                              <w:br/>
                              <w:t xml:space="preserve">    "namespaceName" : "abc",</w:t>
                            </w:r>
                            <w:r w:rsidRPr="00FE4901">
                              <w:rPr>
                                <w:rFonts w:ascii="Courier New" w:hAnsi="Courier New" w:cs="Courier New"/>
                                <w:color w:val="auto"/>
                                <w:sz w:val="20"/>
                                <w:lang w:eastAsia="en-GB"/>
                              </w:rPr>
                              <w:br/>
                              <w:t xml:space="preserve">    "bucketName" : "demo",</w:t>
                            </w:r>
                            <w:r w:rsidRPr="00FE4901">
                              <w:rPr>
                                <w:rFonts w:ascii="Courier New" w:hAnsi="Courier New" w:cs="Courier New"/>
                                <w:color w:val="auto"/>
                                <w:sz w:val="20"/>
                                <w:lang w:eastAsia="en-GB"/>
                              </w:rPr>
                              <w:br/>
                              <w:t xml:space="preserve">    "prefix" : "result"</w:t>
                            </w:r>
                            <w:r w:rsidRPr="00FE4901">
                              <w:rPr>
                                <w:rFonts w:ascii="Courier New" w:hAnsi="Courier New" w:cs="Courier New"/>
                                <w:color w:val="auto"/>
                                <w:sz w:val="20"/>
                                <w:lang w:eastAsia="en-GB"/>
                              </w:rPr>
                              <w:br/>
                              <w:t xml:space="preserve">  }</w:t>
                            </w:r>
                            <w:r w:rsidRPr="00FE4901">
                              <w:rPr>
                                <w:rFonts w:ascii="Courier New" w:hAnsi="Courier New" w:cs="Courier New"/>
                                <w:color w:val="auto"/>
                                <w:sz w:val="20"/>
                                <w:lang w:eastAsia="en-GB"/>
                              </w:rPr>
                              <w:br/>
                              <w:t>}</w:t>
                            </w:r>
                          </w:p>
                          <w:p w14:paraId="3F4D0500" w14:textId="77777777" w:rsidR="00FE4901" w:rsidRDefault="00FE49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183D97" id="Text Box 15" o:spid="_x0000_s1029" type="#_x0000_t202" style="position:absolute;margin-left:0;margin-top:18.85pt;width:423.75pt;height:363.75pt;z-index:25165927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" fillcolor="white [3201]" strokeweight=".5pt">
                <v:textbox>
                  <w:txbxContent>
                    <w:p w14:paraId="06759D2C" w14:textId="77777777" w:rsidR="00F4665F" w:rsidRDefault="00F4665F" w:rsidP="00FE4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auto"/>
                          <w:sz w:val="20"/>
                          <w:lang w:eastAsia="en-GB"/>
                        </w:rPr>
                      </w:pPr>
                    </w:p>
                    <w:p w14:paraId="57C64D13" w14:textId="77777777" w:rsidR="00F4665F" w:rsidRDefault="00F4665F" w:rsidP="00FE4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auto"/>
                          <w:sz w:val="20"/>
                          <w:lang w:eastAsia="en-GB"/>
                        </w:rPr>
                      </w:pPr>
                    </w:p>
                    <w:p w14:paraId="09476487" w14:textId="77777777" w:rsidR="00F4665F" w:rsidRDefault="00F4665F" w:rsidP="00FE4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auto"/>
                          <w:sz w:val="20"/>
                          <w:lang w:eastAsia="en-GB"/>
                        </w:rPr>
                      </w:pPr>
                    </w:p>
                    <w:p w14:paraId="7601390F" w14:textId="6D87AEBC" w:rsidR="00FE4901" w:rsidRPr="00FE4901" w:rsidRDefault="00FE4901" w:rsidP="00FE4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auto"/>
                          <w:sz w:val="20"/>
                          <w:lang w:eastAsia="en-GB"/>
                        </w:rPr>
                      </w:pPr>
                      <w:r w:rsidRPr="00FE4901">
                        <w:rPr>
                          <w:rFonts w:ascii="Courier New" w:hAnsi="Courier New" w:cs="Courier New"/>
                          <w:color w:val="auto"/>
                          <w:sz w:val="20"/>
                          <w:lang w:eastAsia="en-GB"/>
                        </w:rPr>
                        <w:t>{</w:t>
                      </w:r>
                      <w:r w:rsidRPr="00FE4901">
                        <w:rPr>
                          <w:rFonts w:ascii="Courier New" w:hAnsi="Courier New" w:cs="Courier New"/>
                          <w:color w:val="auto"/>
                          <w:sz w:val="20"/>
                          <w:lang w:eastAsia="en-GB"/>
                        </w:rPr>
                        <w:br/>
                        <w:t xml:space="preserve">  "processorConfig" : {</w:t>
                      </w:r>
                      <w:r w:rsidRPr="00FE4901">
                        <w:rPr>
                          <w:rFonts w:ascii="Courier New" w:hAnsi="Courier New" w:cs="Courier New"/>
                          <w:color w:val="auto"/>
                          <w:sz w:val="20"/>
                          <w:lang w:eastAsia="en-GB"/>
                        </w:rPr>
                        <w:br/>
                        <w:t xml:space="preserve">    "processorType" : "GENERAL",</w:t>
                      </w:r>
                      <w:r w:rsidRPr="00FE4901">
                        <w:rPr>
                          <w:rFonts w:ascii="Courier New" w:hAnsi="Courier New" w:cs="Courier New"/>
                          <w:color w:val="auto"/>
                          <w:sz w:val="20"/>
                          <w:lang w:eastAsia="en-GB"/>
                        </w:rPr>
                        <w:br/>
                        <w:t xml:space="preserve">    "features" : [ {</w:t>
                      </w:r>
                      <w:r w:rsidRPr="00FE4901">
                        <w:rPr>
                          <w:rFonts w:ascii="Courier New" w:hAnsi="Courier New" w:cs="Courier New"/>
                          <w:color w:val="auto"/>
                          <w:sz w:val="20"/>
                          <w:lang w:eastAsia="en-GB"/>
                        </w:rPr>
                        <w:br/>
                        <w:t xml:space="preserve">      "featureType" : "DOCUMENT_CLASSIFICATION",</w:t>
                      </w:r>
                      <w:r w:rsidRPr="00FE4901">
                        <w:rPr>
                          <w:rFonts w:ascii="Courier New" w:hAnsi="Courier New" w:cs="Courier New"/>
                          <w:color w:val="auto"/>
                          <w:sz w:val="20"/>
                          <w:lang w:eastAsia="en-GB"/>
                        </w:rPr>
                        <w:br/>
                        <w:t xml:space="preserve">      "featureType" : "KEY_VALUE_EXTRACTION",</w:t>
                      </w:r>
                      <w:r w:rsidRPr="00FE4901">
                        <w:rPr>
                          <w:rFonts w:ascii="Courier New" w:hAnsi="Courier New" w:cs="Courier New"/>
                          <w:color w:val="auto"/>
                          <w:sz w:val="20"/>
                          <w:lang w:eastAsia="en-GB"/>
                        </w:rPr>
                        <w:br/>
                        <w:t xml:space="preserve">      "maxResults" : 5</w:t>
                      </w:r>
                      <w:r w:rsidRPr="00FE4901">
                        <w:rPr>
                          <w:rFonts w:ascii="Courier New" w:hAnsi="Courier New" w:cs="Courier New"/>
                          <w:color w:val="auto"/>
                          <w:sz w:val="20"/>
                          <w:lang w:eastAsia="en-GB"/>
                        </w:rPr>
                        <w:br/>
                        <w:t xml:space="preserve">    } ],</w:t>
                      </w:r>
                      <w:r w:rsidRPr="00FE4901">
                        <w:rPr>
                          <w:rFonts w:ascii="Courier New" w:hAnsi="Courier New" w:cs="Courier New"/>
                          <w:color w:val="auto"/>
                          <w:sz w:val="20"/>
                          <w:lang w:eastAsia="en-GB"/>
                        </w:rPr>
                        <w:br/>
                        <w:t xml:space="preserve">    "language" : "ENG"</w:t>
                      </w:r>
                      <w:r w:rsidRPr="00FE4901">
                        <w:rPr>
                          <w:rFonts w:ascii="Courier New" w:hAnsi="Courier New" w:cs="Courier New"/>
                          <w:color w:val="auto"/>
                          <w:sz w:val="20"/>
                          <w:lang w:eastAsia="en-GB"/>
                        </w:rPr>
                        <w:br/>
                        <w:t xml:space="preserve">  },</w:t>
                      </w:r>
                      <w:r w:rsidRPr="00FE4901">
                        <w:rPr>
                          <w:rFonts w:ascii="Courier New" w:hAnsi="Courier New" w:cs="Courier New"/>
                          <w:color w:val="auto"/>
                          <w:sz w:val="20"/>
                          <w:lang w:eastAsia="en-GB"/>
                        </w:rPr>
                        <w:br/>
                        <w:t xml:space="preserve">  "inputLocation" : {</w:t>
                      </w:r>
                      <w:r w:rsidRPr="00FE4901">
                        <w:rPr>
                          <w:rFonts w:ascii="Courier New" w:hAnsi="Courier New" w:cs="Courier New"/>
                          <w:color w:val="auto"/>
                          <w:sz w:val="20"/>
                          <w:lang w:eastAsia="en-GB"/>
                        </w:rPr>
                        <w:br/>
                        <w:t xml:space="preserve">    "sourceType" : "OBJECT_STORAGE_LOCATIONS",</w:t>
                      </w:r>
                      <w:r w:rsidRPr="00FE4901">
                        <w:rPr>
                          <w:rFonts w:ascii="Courier New" w:hAnsi="Courier New" w:cs="Courier New"/>
                          <w:color w:val="auto"/>
                          <w:sz w:val="20"/>
                          <w:lang w:eastAsia="en-GB"/>
                        </w:rPr>
                        <w:br/>
                        <w:t xml:space="preserve">    "objectLocations" : [ {</w:t>
                      </w:r>
                      <w:r w:rsidRPr="00FE4901">
                        <w:rPr>
                          <w:rFonts w:ascii="Courier New" w:hAnsi="Courier New" w:cs="Courier New"/>
                          <w:color w:val="auto"/>
                          <w:sz w:val="20"/>
                          <w:lang w:eastAsia="en-GB"/>
                        </w:rPr>
                        <w:br/>
                        <w:t xml:space="preserve">      "source" : "OBJECT_STORAGE",</w:t>
                      </w:r>
                      <w:r w:rsidRPr="00FE4901">
                        <w:rPr>
                          <w:rFonts w:ascii="Courier New" w:hAnsi="Courier New" w:cs="Courier New"/>
                          <w:color w:val="auto"/>
                          <w:sz w:val="20"/>
                          <w:lang w:eastAsia="en-GB"/>
                        </w:rPr>
                        <w:br/>
                        <w:t xml:space="preserve">      "namespaceName" : "abc",</w:t>
                      </w:r>
                      <w:r w:rsidRPr="00FE4901">
                        <w:rPr>
                          <w:rFonts w:ascii="Courier New" w:hAnsi="Courier New" w:cs="Courier New"/>
                          <w:color w:val="auto"/>
                          <w:sz w:val="20"/>
                          <w:lang w:eastAsia="en-GB"/>
                        </w:rPr>
                        <w:br/>
                        <w:t xml:space="preserve">      "bucketName" : "demo",</w:t>
                      </w:r>
                      <w:r w:rsidRPr="00FE4901">
                        <w:rPr>
                          <w:rFonts w:ascii="Courier New" w:hAnsi="Courier New" w:cs="Courier New"/>
                          <w:color w:val="auto"/>
                          <w:sz w:val="20"/>
                          <w:lang w:eastAsia="en-GB"/>
                        </w:rPr>
                        <w:br/>
                        <w:t xml:space="preserve">      "objectName" : "image.png"</w:t>
                      </w:r>
                      <w:r w:rsidRPr="00FE4901">
                        <w:rPr>
                          <w:rFonts w:ascii="Courier New" w:hAnsi="Courier New" w:cs="Courier New"/>
                          <w:color w:val="auto"/>
                          <w:sz w:val="20"/>
                          <w:lang w:eastAsia="en-GB"/>
                        </w:rPr>
                        <w:br/>
                        <w:t xml:space="preserve">    } ]</w:t>
                      </w:r>
                      <w:r w:rsidRPr="00FE4901">
                        <w:rPr>
                          <w:rFonts w:ascii="Courier New" w:hAnsi="Courier New" w:cs="Courier New"/>
                          <w:color w:val="auto"/>
                          <w:sz w:val="20"/>
                          <w:lang w:eastAsia="en-GB"/>
                        </w:rPr>
                        <w:br/>
                        <w:t xml:space="preserve">  },</w:t>
                      </w:r>
                      <w:r w:rsidRPr="00FE4901">
                        <w:rPr>
                          <w:rFonts w:ascii="Courier New" w:hAnsi="Courier New" w:cs="Courier New"/>
                          <w:color w:val="auto"/>
                          <w:sz w:val="20"/>
                          <w:lang w:eastAsia="en-GB"/>
                        </w:rPr>
                        <w:br/>
                        <w:t xml:space="preserve">  "compartmentId" : "123456",</w:t>
                      </w:r>
                      <w:r w:rsidRPr="00FE4901">
                        <w:rPr>
                          <w:rFonts w:ascii="Courier New" w:hAnsi="Courier New" w:cs="Courier New"/>
                          <w:color w:val="auto"/>
                          <w:sz w:val="20"/>
                          <w:lang w:eastAsia="en-GB"/>
                        </w:rPr>
                        <w:br/>
                        <w:t xml:space="preserve">  "outputLocation" : {</w:t>
                      </w:r>
                      <w:r w:rsidRPr="00FE4901">
                        <w:rPr>
                          <w:rFonts w:ascii="Courier New" w:hAnsi="Courier New" w:cs="Courier New"/>
                          <w:color w:val="auto"/>
                          <w:sz w:val="20"/>
                          <w:lang w:eastAsia="en-GB"/>
                        </w:rPr>
                        <w:br/>
                        <w:t xml:space="preserve">    "namespaceName" : "abc",</w:t>
                      </w:r>
                      <w:r w:rsidRPr="00FE4901">
                        <w:rPr>
                          <w:rFonts w:ascii="Courier New" w:hAnsi="Courier New" w:cs="Courier New"/>
                          <w:color w:val="auto"/>
                          <w:sz w:val="20"/>
                          <w:lang w:eastAsia="en-GB"/>
                        </w:rPr>
                        <w:br/>
                        <w:t xml:space="preserve">    "bucketName" : "demo",</w:t>
                      </w:r>
                      <w:r w:rsidRPr="00FE4901">
                        <w:rPr>
                          <w:rFonts w:ascii="Courier New" w:hAnsi="Courier New" w:cs="Courier New"/>
                          <w:color w:val="auto"/>
                          <w:sz w:val="20"/>
                          <w:lang w:eastAsia="en-GB"/>
                        </w:rPr>
                        <w:br/>
                        <w:t xml:space="preserve">    "prefix" : "result"</w:t>
                      </w:r>
                      <w:r w:rsidRPr="00FE4901">
                        <w:rPr>
                          <w:rFonts w:ascii="Courier New" w:hAnsi="Courier New" w:cs="Courier New"/>
                          <w:color w:val="auto"/>
                          <w:sz w:val="20"/>
                          <w:lang w:eastAsia="en-GB"/>
                        </w:rPr>
                        <w:br/>
                        <w:t xml:space="preserve">  }</w:t>
                      </w:r>
                      <w:r w:rsidRPr="00FE4901">
                        <w:rPr>
                          <w:rFonts w:ascii="Courier New" w:hAnsi="Courier New" w:cs="Courier New"/>
                          <w:color w:val="auto"/>
                          <w:sz w:val="20"/>
                          <w:lang w:eastAsia="en-GB"/>
                        </w:rPr>
                        <w:br/>
                        <w:t>}</w:t>
                      </w:r>
                    </w:p>
                    <w:p w14:paraId="3F4D0500" w14:textId="77777777" w:rsidR="00FE4901" w:rsidRDefault="00FE4901"/>
                  </w:txbxContent>
                </v:textbox>
                <w10:wrap anchorx="margin"/>
              </v:shape>
            </w:pict>
          </mc:Fallback>
        </mc:AlternateContent>
      </w:r>
    </w:p>
    <w:p w14:paraId="2E8BA8EE" w14:textId="77777777" w:rsidR="00457A06" w:rsidRDefault="00457A06" w:rsidP="00D04893">
      <w:pPr>
        <w:rPr>
          <w:rFonts w:asciiTheme="minorHAnsi" w:hAnsiTheme="minorHAnsi"/>
        </w:rPr>
      </w:pPr>
    </w:p>
    <w:p w14:paraId="2A7B8020" w14:textId="77777777" w:rsidR="00457A06" w:rsidRDefault="00457A06" w:rsidP="00D04893">
      <w:pPr>
        <w:rPr>
          <w:rFonts w:asciiTheme="minorHAnsi" w:hAnsiTheme="minorHAnsi"/>
        </w:rPr>
      </w:pPr>
    </w:p>
    <w:p w14:paraId="154111A4" w14:textId="77777777" w:rsidR="00457A06" w:rsidRDefault="00457A06" w:rsidP="00D04893">
      <w:pPr>
        <w:rPr>
          <w:rFonts w:asciiTheme="minorHAnsi" w:hAnsiTheme="minorHAnsi"/>
        </w:rPr>
      </w:pPr>
    </w:p>
    <w:p w14:paraId="6AE09692" w14:textId="77777777" w:rsidR="00457A06" w:rsidRDefault="00457A06" w:rsidP="00D04893">
      <w:pPr>
        <w:rPr>
          <w:rFonts w:asciiTheme="minorHAnsi" w:hAnsiTheme="minorHAnsi"/>
        </w:rPr>
      </w:pPr>
    </w:p>
    <w:p w14:paraId="46ABE5BD" w14:textId="77777777" w:rsidR="00457A06" w:rsidRDefault="00457A06" w:rsidP="00D04893">
      <w:pPr>
        <w:rPr>
          <w:rFonts w:asciiTheme="minorHAnsi" w:hAnsiTheme="minorHAnsi"/>
        </w:rPr>
      </w:pPr>
    </w:p>
    <w:p w14:paraId="53014790" w14:textId="77777777" w:rsidR="00457A06" w:rsidRDefault="00457A06" w:rsidP="00D04893">
      <w:pPr>
        <w:rPr>
          <w:rFonts w:asciiTheme="minorHAnsi" w:hAnsiTheme="minorHAnsi"/>
        </w:rPr>
      </w:pPr>
    </w:p>
    <w:p w14:paraId="2AAA6F74" w14:textId="77777777" w:rsidR="00457A06" w:rsidRDefault="00457A06" w:rsidP="00D04893">
      <w:pPr>
        <w:rPr>
          <w:rFonts w:asciiTheme="minorHAnsi" w:hAnsiTheme="minorHAnsi"/>
        </w:rPr>
      </w:pPr>
    </w:p>
    <w:p w14:paraId="1224F95D" w14:textId="77777777" w:rsidR="00457A06" w:rsidRDefault="00457A06" w:rsidP="00D04893">
      <w:pPr>
        <w:rPr>
          <w:rFonts w:asciiTheme="minorHAnsi" w:hAnsiTheme="minorHAnsi"/>
        </w:rPr>
      </w:pPr>
    </w:p>
    <w:p w14:paraId="3D47EC2E" w14:textId="77777777" w:rsidR="00457A06" w:rsidRDefault="00457A06" w:rsidP="00D04893">
      <w:pPr>
        <w:rPr>
          <w:rFonts w:asciiTheme="minorHAnsi" w:hAnsiTheme="minorHAnsi"/>
        </w:rPr>
      </w:pPr>
    </w:p>
    <w:p w14:paraId="29A68B5D" w14:textId="77777777" w:rsidR="00457A06" w:rsidRDefault="00457A06" w:rsidP="00D04893">
      <w:pPr>
        <w:rPr>
          <w:rFonts w:asciiTheme="minorHAnsi" w:hAnsiTheme="minorHAnsi"/>
        </w:rPr>
      </w:pPr>
    </w:p>
    <w:p w14:paraId="47691E37" w14:textId="77777777" w:rsidR="00457A06" w:rsidRDefault="00457A06" w:rsidP="00D04893">
      <w:pPr>
        <w:rPr>
          <w:rFonts w:asciiTheme="minorHAnsi" w:hAnsiTheme="minorHAnsi"/>
        </w:rPr>
      </w:pPr>
    </w:p>
    <w:p w14:paraId="233BA3F6" w14:textId="77777777" w:rsidR="00457A06" w:rsidRDefault="00457A06" w:rsidP="00D04893">
      <w:pPr>
        <w:rPr>
          <w:rFonts w:asciiTheme="minorHAnsi" w:hAnsiTheme="minorHAnsi"/>
        </w:rPr>
      </w:pPr>
    </w:p>
    <w:p w14:paraId="28C09839" w14:textId="77777777" w:rsidR="00457A06" w:rsidRDefault="00457A06" w:rsidP="00D04893">
      <w:pPr>
        <w:rPr>
          <w:rFonts w:asciiTheme="minorHAnsi" w:hAnsiTheme="minorHAnsi"/>
        </w:rPr>
      </w:pPr>
    </w:p>
    <w:p w14:paraId="36177991" w14:textId="77777777" w:rsidR="00457A06" w:rsidRDefault="00457A06" w:rsidP="00D04893">
      <w:pPr>
        <w:rPr>
          <w:rFonts w:asciiTheme="minorHAnsi" w:hAnsiTheme="minorHAnsi"/>
        </w:rPr>
      </w:pPr>
    </w:p>
    <w:p w14:paraId="2B90E875" w14:textId="77777777" w:rsidR="00457A06" w:rsidRDefault="00457A06" w:rsidP="00D04893">
      <w:pPr>
        <w:rPr>
          <w:rFonts w:asciiTheme="minorHAnsi" w:hAnsiTheme="minorHAnsi"/>
        </w:rPr>
      </w:pPr>
    </w:p>
    <w:p w14:paraId="3ADE3BC5" w14:textId="77777777" w:rsidR="00457A06" w:rsidRDefault="00457A06" w:rsidP="00D04893">
      <w:pPr>
        <w:rPr>
          <w:rFonts w:asciiTheme="minorHAnsi" w:hAnsiTheme="minorHAnsi"/>
        </w:rPr>
      </w:pPr>
    </w:p>
    <w:p w14:paraId="6099CC4B" w14:textId="77777777" w:rsidR="004D123F" w:rsidRDefault="004D123F" w:rsidP="00D04893">
      <w:pP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5EA1E5" w14:textId="77777777" w:rsidR="00F46E41" w:rsidRDefault="004D123F" w:rsidP="004D123F">
      <w:pPr>
        <w:spacing w:after="0"/>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BB3308" w14:textId="77777777" w:rsidR="00F46E41" w:rsidRDefault="00F46E41" w:rsidP="004D123F">
      <w:pPr>
        <w:spacing w:after="0"/>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020DDC" w14:textId="77777777" w:rsidR="00F46E41" w:rsidRDefault="00F46E41" w:rsidP="004D123F">
      <w:pPr>
        <w:spacing w:after="0"/>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675752" w14:textId="0C13870D" w:rsidR="00457A06" w:rsidRDefault="00F46E41" w:rsidP="004D123F">
      <w:pPr>
        <w:spacing w:after="0"/>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D123F" w:rsidRPr="00A000DE">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4D123F">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4D123F" w:rsidRPr="00A000DE">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D123F">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Sample Json Code</w:t>
      </w:r>
    </w:p>
    <w:p w14:paraId="51335A83" w14:textId="77777777" w:rsidR="00F46E41" w:rsidRDefault="00F46E41" w:rsidP="004D123F">
      <w:pPr>
        <w:spacing w:after="0"/>
        <w:rPr>
          <w:rStyle w:val="ph"/>
          <w:rFonts w:ascii="Aptos" w:hAnsi="Aptos" w:cstheme="minorHAnsi"/>
          <w:iC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C45D11" w14:textId="77777777" w:rsidR="00F46E41" w:rsidRDefault="00F46E41" w:rsidP="004D123F">
      <w:pPr>
        <w:spacing w:after="0"/>
        <w:rPr>
          <w:rStyle w:val="ph"/>
          <w:rFonts w:ascii="Aptos" w:hAnsi="Aptos" w:cstheme="minorHAnsi"/>
          <w:iC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193DC1" w14:textId="77777777" w:rsidR="00F46E41" w:rsidRDefault="00F46E41" w:rsidP="004D123F">
      <w:pPr>
        <w:spacing w:after="0"/>
        <w:rPr>
          <w:rStyle w:val="ph"/>
          <w:rFonts w:ascii="Aptos" w:hAnsi="Aptos" w:cstheme="minorHAnsi"/>
          <w:iC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8A22EA" w14:textId="77777777" w:rsidR="00F46E41" w:rsidRDefault="00F46E41" w:rsidP="004D123F">
      <w:pPr>
        <w:spacing w:after="0"/>
        <w:rPr>
          <w:rStyle w:val="ph"/>
          <w:rFonts w:ascii="Aptos" w:hAnsi="Aptos" w:cstheme="minorHAnsi"/>
          <w:iC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74D5D0" w14:textId="77777777" w:rsidR="00F46E41" w:rsidRDefault="00F46E41" w:rsidP="004D123F">
      <w:pPr>
        <w:spacing w:after="0"/>
        <w:rPr>
          <w:rStyle w:val="ph"/>
          <w:rFonts w:ascii="Aptos" w:hAnsi="Aptos" w:cstheme="minorHAnsi"/>
          <w:iC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CB5875" w14:textId="77777777" w:rsidR="00F46E41" w:rsidRDefault="00F46E41" w:rsidP="004D123F">
      <w:pPr>
        <w:spacing w:after="0"/>
        <w:rPr>
          <w:rStyle w:val="ph"/>
          <w:rFonts w:ascii="Aptos" w:hAnsi="Aptos" w:cstheme="minorHAnsi"/>
          <w:iC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668719" w14:textId="77777777" w:rsidR="00F46E41" w:rsidRDefault="00F46E41" w:rsidP="004D123F">
      <w:pPr>
        <w:spacing w:after="0"/>
        <w:rPr>
          <w:rStyle w:val="ph"/>
          <w:rFonts w:ascii="Aptos" w:hAnsi="Aptos" w:cstheme="minorHAnsi"/>
          <w:iC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730A0" w14:textId="77777777" w:rsidR="00F46E41" w:rsidRDefault="00F46E41" w:rsidP="004D123F">
      <w:pPr>
        <w:spacing w:after="0"/>
        <w:rPr>
          <w:rStyle w:val="ph"/>
          <w:rFonts w:ascii="Aptos" w:hAnsi="Aptos" w:cstheme="minorHAnsi"/>
          <w:iC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AFDA80" w14:textId="77777777" w:rsidR="00F46E41" w:rsidRDefault="00F46E41" w:rsidP="004D123F">
      <w:pPr>
        <w:spacing w:after="0"/>
        <w:rPr>
          <w:rStyle w:val="ph"/>
          <w:rFonts w:ascii="Aptos" w:hAnsi="Aptos" w:cstheme="minorHAnsi"/>
          <w:iC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336152" w14:textId="77777777" w:rsidR="00F46E41" w:rsidRDefault="00F46E41" w:rsidP="004D123F">
      <w:pPr>
        <w:spacing w:after="0"/>
        <w:rPr>
          <w:rStyle w:val="ph"/>
          <w:rFonts w:ascii="Aptos" w:hAnsi="Aptos" w:cstheme="minorHAnsi"/>
          <w:iC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18C7DE" w14:textId="77777777" w:rsidR="00F46E41" w:rsidRDefault="00F46E41" w:rsidP="004D123F">
      <w:pPr>
        <w:spacing w:after="0"/>
        <w:rPr>
          <w:rStyle w:val="ph"/>
          <w:rFonts w:ascii="Aptos" w:hAnsi="Aptos" w:cstheme="minorHAnsi"/>
          <w:iC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AA3900" w14:textId="77777777" w:rsidR="00F46E41" w:rsidRDefault="00F46E41" w:rsidP="004D123F">
      <w:pPr>
        <w:spacing w:after="0"/>
        <w:rPr>
          <w:rStyle w:val="ph"/>
          <w:rFonts w:ascii="Aptos" w:hAnsi="Aptos" w:cstheme="minorHAnsi"/>
          <w:iCs/>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D951CA" w14:textId="77777777" w:rsidR="00F46E41" w:rsidRPr="00F46E41" w:rsidRDefault="00F46E41" w:rsidP="004D123F">
      <w:pPr>
        <w:spacing w:after="0"/>
        <w:rPr>
          <w:rFonts w:asciiTheme="minorHAnsi" w:hAnsiTheme="minorHAnsi"/>
          <w:iCs/>
        </w:rPr>
      </w:pPr>
    </w:p>
    <w:p w14:paraId="6F6A370E" w14:textId="718C4E29" w:rsidR="00031B99" w:rsidRPr="00F4665F" w:rsidRDefault="00031B99" w:rsidP="00F4665F">
      <w:pPr>
        <w:pStyle w:val="graf"/>
        <w:numPr>
          <w:ilvl w:val="0"/>
          <w:numId w:val="34"/>
        </w:numPr>
        <w:jc w:val="both"/>
        <w:rPr>
          <w:rFonts w:ascii="Aptos" w:hAnsi="Aptos"/>
          <w:sz w:val="22"/>
          <w:szCs w:val="22"/>
        </w:rPr>
      </w:pPr>
      <w:r w:rsidRPr="00F4665F">
        <w:rPr>
          <w:rFonts w:ascii="Aptos" w:hAnsi="Aptos"/>
          <w:sz w:val="22"/>
          <w:szCs w:val="22"/>
        </w:rPr>
        <w:lastRenderedPageBreak/>
        <w:t>Map the values for input variables, you can provide these values as part of your integration’s request input and map them dynamically.</w:t>
      </w:r>
    </w:p>
    <w:p w14:paraId="2223A8D3" w14:textId="61E40338" w:rsidR="00457A06" w:rsidRDefault="00F46E41" w:rsidP="00D04893">
      <w:pPr>
        <w:rPr>
          <w:rFonts w:asciiTheme="minorHAnsi" w:hAnsiTheme="minorHAnsi"/>
        </w:rPr>
      </w:pPr>
      <w:r>
        <w:rPr>
          <w:noProof/>
        </w:rPr>
        <w:drawing>
          <wp:inline distT="0" distB="0" distL="0" distR="0" wp14:anchorId="67014EB2" wp14:editId="1CBBB082">
            <wp:extent cx="5760085" cy="4979035"/>
            <wp:effectExtent l="0" t="0" r="0" b="0"/>
            <wp:docPr id="544487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4979035"/>
                    </a:xfrm>
                    <a:prstGeom prst="rect">
                      <a:avLst/>
                    </a:prstGeom>
                    <a:noFill/>
                    <a:ln>
                      <a:noFill/>
                    </a:ln>
                  </pic:spPr>
                </pic:pic>
              </a:graphicData>
            </a:graphic>
          </wp:inline>
        </w:drawing>
      </w:r>
    </w:p>
    <w:p w14:paraId="08261748" w14:textId="786CC210" w:rsidR="00457A06" w:rsidRDefault="00F4665F" w:rsidP="00D04893">
      <w:pPr>
        <w:rPr>
          <w:rFonts w:asciiTheme="minorHAnsi" w:hAnsiTheme="minorHAnsi"/>
        </w:rPr>
      </w:pP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000DE">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A000DE">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Mapping values for input variables</w:t>
      </w:r>
    </w:p>
    <w:p w14:paraId="26BF3E87" w14:textId="49159B24" w:rsidR="00822F93" w:rsidRPr="00822F93" w:rsidRDefault="00BC1603" w:rsidP="00822F93">
      <w:pPr>
        <w:pStyle w:val="graf"/>
        <w:numPr>
          <w:ilvl w:val="0"/>
          <w:numId w:val="34"/>
        </w:numPr>
        <w:rPr>
          <w:rFonts w:ascii="Aptos" w:hAnsi="Aptos"/>
          <w:sz w:val="22"/>
          <w:szCs w:val="22"/>
        </w:rPr>
      </w:pPr>
      <w:r w:rsidRPr="00BC1603">
        <w:rPr>
          <w:rFonts w:ascii="Aptos" w:hAnsi="Aptos"/>
          <w:sz w:val="22"/>
          <w:szCs w:val="22"/>
        </w:rPr>
        <w:t>The output is saved to the same object storage bucket with the given prefix from the JSON payload.</w:t>
      </w:r>
    </w:p>
    <w:p w14:paraId="28A3FC41" w14:textId="36833E25" w:rsidR="00822F93" w:rsidRDefault="00822F93" w:rsidP="00822F93">
      <w:pPr>
        <w:pStyle w:val="NormalWeb"/>
      </w:pPr>
      <w:r>
        <w:rPr>
          <w:noProof/>
        </w:rPr>
        <mc:AlternateContent>
          <mc:Choice Requires="wps">
            <w:drawing>
              <wp:anchor distT="0" distB="0" distL="114300" distR="114300" simplePos="0" relativeHeight="251661318" behindDoc="0" locked="0" layoutInCell="1" allowOverlap="1" wp14:anchorId="63F3EA87" wp14:editId="2DF4CC7F">
                <wp:simplePos x="0" y="0"/>
                <wp:positionH relativeFrom="column">
                  <wp:posOffset>1010257</wp:posOffset>
                </wp:positionH>
                <wp:positionV relativeFrom="paragraph">
                  <wp:posOffset>1387758</wp:posOffset>
                </wp:positionV>
                <wp:extent cx="3828197" cy="75063"/>
                <wp:effectExtent l="0" t="0" r="20320" b="20320"/>
                <wp:wrapNone/>
                <wp:docPr id="1963000812" name="Rectangle 19"/>
                <wp:cNvGraphicFramePr/>
                <a:graphic xmlns:a="http://schemas.openxmlformats.org/drawingml/2006/main">
                  <a:graphicData uri="http://schemas.microsoft.com/office/word/2010/wordprocessingShape">
                    <wps:wsp>
                      <wps:cNvSpPr/>
                      <wps:spPr>
                        <a:xfrm>
                          <a:off x="0" y="0"/>
                          <a:ext cx="3828197" cy="75063"/>
                        </a:xfrm>
                        <a:prstGeom prst="rect">
                          <a:avLst/>
                        </a:prstGeom>
                        <a:solidFill>
                          <a:schemeClr val="bg1">
                            <a:lumMod val="6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3D5D0E" id="Rectangle 19" o:spid="_x0000_s1026" style="position:absolute;margin-left:79.55pt;margin-top:109.25pt;width:301.45pt;height:5.9pt;z-index:25166131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" fillcolor="#a5a5a5 [2092]" strokecolor="#000506 [484]" strokeweight="1pt"/>
            </w:pict>
          </mc:Fallback>
        </mc:AlternateContent>
      </w:r>
      <w:r>
        <w:rPr>
          <w:noProof/>
        </w:rPr>
        <mc:AlternateContent>
          <mc:Choice Requires="wps">
            <w:drawing>
              <wp:anchor distT="0" distB="0" distL="114300" distR="114300" simplePos="0" relativeHeight="251660294" behindDoc="0" locked="0" layoutInCell="1" allowOverlap="1" wp14:anchorId="087B0DBF" wp14:editId="32628595">
                <wp:simplePos x="0" y="0"/>
                <wp:positionH relativeFrom="column">
                  <wp:posOffset>1010257</wp:posOffset>
                </wp:positionH>
                <wp:positionV relativeFrom="paragraph">
                  <wp:posOffset>1155747</wp:posOffset>
                </wp:positionV>
                <wp:extent cx="3903259" cy="75063"/>
                <wp:effectExtent l="0" t="0" r="21590" b="20320"/>
                <wp:wrapNone/>
                <wp:docPr id="811310845" name="Rectangle 18"/>
                <wp:cNvGraphicFramePr/>
                <a:graphic xmlns:a="http://schemas.openxmlformats.org/drawingml/2006/main">
                  <a:graphicData uri="http://schemas.microsoft.com/office/word/2010/wordprocessingShape">
                    <wps:wsp>
                      <wps:cNvSpPr/>
                      <wps:spPr>
                        <a:xfrm>
                          <a:off x="0" y="0"/>
                          <a:ext cx="3903259" cy="75063"/>
                        </a:xfrm>
                        <a:prstGeom prst="rect">
                          <a:avLst/>
                        </a:prstGeom>
                        <a:solidFill>
                          <a:schemeClr val="bg1">
                            <a:lumMod val="6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B112D7" id="Rectangle 18" o:spid="_x0000_s1026" style="position:absolute;margin-left:79.55pt;margin-top:91pt;width:307.35pt;height:5.9pt;z-index:25166029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" fillcolor="#a5a5a5 [2092]" strokecolor="#000506 [484]" strokeweight="1pt"/>
            </w:pict>
          </mc:Fallback>
        </mc:AlternateContent>
      </w:r>
      <w:r>
        <w:rPr>
          <w:noProof/>
        </w:rPr>
        <w:drawing>
          <wp:inline distT="0" distB="0" distL="0" distR="0" wp14:anchorId="75B4801E" wp14:editId="0B5EA336">
            <wp:extent cx="5760085" cy="1476375"/>
            <wp:effectExtent l="19050" t="19050" r="12065" b="28575"/>
            <wp:docPr id="17097617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1476375"/>
                    </a:xfrm>
                    <a:prstGeom prst="rect">
                      <a:avLst/>
                    </a:prstGeom>
                    <a:noFill/>
                    <a:ln>
                      <a:solidFill>
                        <a:schemeClr val="tx1"/>
                      </a:solidFill>
                    </a:ln>
                  </pic:spPr>
                </pic:pic>
              </a:graphicData>
            </a:graphic>
          </wp:inline>
        </w:drawing>
      </w:r>
    </w:p>
    <w:p w14:paraId="15D13041" w14:textId="307F6539" w:rsidR="00822F93" w:rsidRPr="00476AC8" w:rsidRDefault="00822F93" w:rsidP="00822F93">
      <w:pPr>
        <w:pStyle w:val="NormalWeb"/>
        <w:rPr>
          <w:rFonts w:ascii="Aptos" w:hAnsi="Aptos"/>
          <w:sz w:val="22"/>
          <w:szCs w:val="22"/>
        </w:rPr>
      </w:pPr>
      <w:r>
        <w:rPr>
          <w:rStyle w:val="ph"/>
          <w:rFonts w:ascii="Aptos" w:hAnsi="Aptos" w:cstheme="minorHAnsi"/>
          <w:i/>
          <w:color w:val="05283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76AC8">
        <w:rPr>
          <w:rStyle w:val="ph"/>
          <w:rFonts w:ascii="Aptos" w:hAnsi="Aptos" w:cstheme="minorHAnsi"/>
          <w:i/>
          <w:color w:val="05283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13: Sample output location</w:t>
      </w:r>
    </w:p>
    <w:p w14:paraId="19E806BA" w14:textId="77777777" w:rsidR="00457A06" w:rsidRDefault="00457A06" w:rsidP="00D04893">
      <w:pPr>
        <w:rPr>
          <w:rFonts w:asciiTheme="minorHAnsi" w:hAnsiTheme="minorHAnsi"/>
        </w:rPr>
      </w:pPr>
    </w:p>
    <w:p w14:paraId="1D8BEBC6" w14:textId="77777777" w:rsidR="00457A06" w:rsidRDefault="00457A06" w:rsidP="00D04893">
      <w:pPr>
        <w:rPr>
          <w:rFonts w:asciiTheme="minorHAnsi" w:hAnsiTheme="minorHAnsi"/>
        </w:rPr>
      </w:pPr>
    </w:p>
    <w:p w14:paraId="4596187A" w14:textId="77777777" w:rsidR="00E40285" w:rsidRPr="00B022DC" w:rsidRDefault="00A54DDB" w:rsidP="00E40285">
      <w:pPr>
        <w:spacing w:after="160" w:line="276" w:lineRule="auto"/>
        <w:jc w:val="both"/>
        <w:rPr>
          <w:rFonts w:ascii="Aptos" w:hAnsi="Aptos"/>
          <w:szCs w:val="22"/>
        </w:rPr>
      </w:pPr>
      <w:r w:rsidRPr="00E40285">
        <w:rPr>
          <w:rFonts w:ascii="Aptos" w:hAnsi="Aptos"/>
          <w:color w:val="auto"/>
          <w:szCs w:val="22"/>
          <w:lang w:eastAsia="en-GB"/>
        </w:rPr>
        <w:t xml:space="preserve">4. </w:t>
      </w:r>
      <w:r w:rsidR="00E40285" w:rsidRPr="00B022DC">
        <w:rPr>
          <w:rFonts w:ascii="Aptos" w:hAnsi="Aptos"/>
          <w:color w:val="242424"/>
          <w:spacing w:val="-1"/>
          <w:szCs w:val="22"/>
          <w:shd w:val="clear" w:color="auto" w:fill="FFFFFF"/>
        </w:rPr>
        <w:t xml:space="preserve">Insert an invoke operation to  read the JSON response from object storage using the Object Storage REST API, format the response into text fields, and insert the data into a temporary table, follow these steps. </w:t>
      </w:r>
    </w:p>
    <w:p w14:paraId="2A35CE2C" w14:textId="77777777" w:rsidR="00E40285" w:rsidRPr="00B022DC" w:rsidRDefault="00E40285" w:rsidP="00E40285">
      <w:pPr>
        <w:pStyle w:val="ListParagraph"/>
        <w:numPr>
          <w:ilvl w:val="0"/>
          <w:numId w:val="36"/>
        </w:numPr>
        <w:spacing w:after="160" w:line="276" w:lineRule="auto"/>
        <w:jc w:val="both"/>
        <w:rPr>
          <w:rFonts w:ascii="Aptos" w:hAnsi="Aptos"/>
          <w:szCs w:val="22"/>
        </w:rPr>
      </w:pPr>
      <w:r w:rsidRPr="00B022DC">
        <w:rPr>
          <w:rFonts w:ascii="Aptos" w:hAnsi="Aptos"/>
          <w:szCs w:val="22"/>
        </w:rPr>
        <w:t>Use the Object Storage REST API to read the JSON response from object storage.</w:t>
      </w:r>
    </w:p>
    <w:p w14:paraId="6D333D42" w14:textId="77777777" w:rsidR="00E40285" w:rsidRPr="00B022DC" w:rsidRDefault="00E40285" w:rsidP="00E40285">
      <w:pPr>
        <w:pStyle w:val="ListParagraph"/>
        <w:numPr>
          <w:ilvl w:val="0"/>
          <w:numId w:val="36"/>
        </w:numPr>
        <w:spacing w:after="160" w:line="276" w:lineRule="auto"/>
        <w:jc w:val="both"/>
        <w:rPr>
          <w:rFonts w:ascii="Aptos" w:hAnsi="Aptos"/>
          <w:szCs w:val="22"/>
        </w:rPr>
      </w:pPr>
      <w:r w:rsidRPr="00B022DC">
        <w:rPr>
          <w:rFonts w:ascii="Aptos" w:hAnsi="Aptos"/>
          <w:szCs w:val="22"/>
        </w:rPr>
        <w:t>Format the JSON response into text fields.</w:t>
      </w:r>
    </w:p>
    <w:p w14:paraId="61C1ED8F" w14:textId="77777777" w:rsidR="00E40285" w:rsidRPr="00B022DC" w:rsidRDefault="00E40285" w:rsidP="00E40285">
      <w:pPr>
        <w:pStyle w:val="ListParagraph"/>
        <w:numPr>
          <w:ilvl w:val="0"/>
          <w:numId w:val="36"/>
        </w:numPr>
        <w:spacing w:after="160" w:line="276" w:lineRule="auto"/>
        <w:jc w:val="both"/>
        <w:rPr>
          <w:rFonts w:ascii="Aptos" w:hAnsi="Aptos"/>
          <w:szCs w:val="22"/>
        </w:rPr>
      </w:pPr>
      <w:r w:rsidRPr="00B022DC">
        <w:rPr>
          <w:rFonts w:ascii="Aptos" w:hAnsi="Aptos"/>
          <w:szCs w:val="22"/>
        </w:rPr>
        <w:t>Insert the formatted data into a temporary table for storing the information.</w:t>
      </w:r>
    </w:p>
    <w:p w14:paraId="00AF210A" w14:textId="17E8E859" w:rsidR="00A54DDB" w:rsidRDefault="0059344E" w:rsidP="00A54DDB">
      <w:pPr>
        <w:spacing w:before="100" w:beforeAutospacing="1" w:after="100" w:afterAutospacing="1"/>
        <w:jc w:val="both"/>
        <w:rPr>
          <w:rFonts w:ascii="Aptos" w:hAnsi="Aptos"/>
          <w:color w:val="auto"/>
          <w:szCs w:val="22"/>
          <w:lang w:eastAsia="en-GB"/>
        </w:rPr>
      </w:pPr>
      <w:r>
        <w:rPr>
          <w:rFonts w:ascii="Aptos" w:hAnsi="Aptos"/>
          <w:noProof/>
          <w:color w:val="auto"/>
          <w:szCs w:val="22"/>
          <w:lang w:eastAsia="en-GB"/>
        </w:rPr>
        <mc:AlternateContent>
          <mc:Choice Requires="wps">
            <w:drawing>
              <wp:anchor distT="0" distB="0" distL="114300" distR="114300" simplePos="0" relativeHeight="251707398" behindDoc="0" locked="0" layoutInCell="1" allowOverlap="1" wp14:anchorId="5D265E8B" wp14:editId="1BB01EA0">
                <wp:simplePos x="0" y="0"/>
                <wp:positionH relativeFrom="column">
                  <wp:posOffset>458813</wp:posOffset>
                </wp:positionH>
                <wp:positionV relativeFrom="paragraph">
                  <wp:posOffset>1658071</wp:posOffset>
                </wp:positionV>
                <wp:extent cx="1573427" cy="197708"/>
                <wp:effectExtent l="0" t="0" r="27305" b="12065"/>
                <wp:wrapNone/>
                <wp:docPr id="770043037" name="Rectangle 49"/>
                <wp:cNvGraphicFramePr/>
                <a:graphic xmlns:a="http://schemas.openxmlformats.org/drawingml/2006/main">
                  <a:graphicData uri="http://schemas.microsoft.com/office/word/2010/wordprocessingShape">
                    <wps:wsp>
                      <wps:cNvSpPr/>
                      <wps:spPr>
                        <a:xfrm>
                          <a:off x="0" y="0"/>
                          <a:ext cx="1573427" cy="19770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3D2DB0" id="Rectangle 49" o:spid="_x0000_s1026" style="position:absolute;margin-left:36.15pt;margin-top:130.55pt;width:123.9pt;height:15.55pt;z-index:25170739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" filled="f" strokecolor="red" strokeweight="1pt"/>
            </w:pict>
          </mc:Fallback>
        </mc:AlternateContent>
      </w:r>
      <w:r w:rsidR="0015739D">
        <w:rPr>
          <w:rFonts w:ascii="Aptos" w:hAnsi="Aptos"/>
          <w:color w:val="auto"/>
          <w:szCs w:val="22"/>
          <w:lang w:eastAsia="en-GB"/>
        </w:rPr>
        <w:t xml:space="preserve">            </w:t>
      </w:r>
      <w:r w:rsidR="0015739D">
        <w:rPr>
          <w:noProof/>
          <w14:ligatures w14:val="standardContextual"/>
        </w:rPr>
        <w:drawing>
          <wp:inline distT="0" distB="0" distL="0" distR="0" wp14:anchorId="4CFCA5CC" wp14:editId="13716A5D">
            <wp:extent cx="4836872" cy="1924849"/>
            <wp:effectExtent l="19050" t="19050" r="20955" b="18415"/>
            <wp:docPr id="4812498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59566" name="Picture 1" descr="A screenshot of a computer screen&#10;&#10;Description automatically generated"/>
                    <pic:cNvPicPr/>
                  </pic:nvPicPr>
                  <pic:blipFill>
                    <a:blip r:embed="rId31"/>
                    <a:stretch>
                      <a:fillRect/>
                    </a:stretch>
                  </pic:blipFill>
                  <pic:spPr>
                    <a:xfrm>
                      <a:off x="0" y="0"/>
                      <a:ext cx="4874289" cy="1939739"/>
                    </a:xfrm>
                    <a:prstGeom prst="rect">
                      <a:avLst/>
                    </a:prstGeom>
                    <a:ln w="12700">
                      <a:solidFill>
                        <a:schemeClr val="tx1"/>
                      </a:solidFill>
                    </a:ln>
                  </pic:spPr>
                </pic:pic>
              </a:graphicData>
            </a:graphic>
          </wp:inline>
        </w:drawing>
      </w:r>
    </w:p>
    <w:p w14:paraId="4FEB0FEA" w14:textId="5DD09CF7" w:rsidR="00B81FB8" w:rsidRDefault="00CD3CB0" w:rsidP="00B81FB8">
      <w:pPr>
        <w:spacing w:before="100" w:beforeAutospacing="1" w:after="100" w:afterAutospacing="1"/>
        <w:jc w:val="both"/>
        <w:rPr>
          <w:rFonts w:ascii="Aptos" w:hAnsi="Aptos"/>
          <w:color w:val="auto"/>
          <w:szCs w:val="22"/>
          <w:lang w:eastAsia="en-GB"/>
        </w:rPr>
      </w:pPr>
      <w:r>
        <w:rPr>
          <w:noProof/>
        </w:rPr>
        <mc:AlternateContent>
          <mc:Choice Requires="wps">
            <w:drawing>
              <wp:anchor distT="0" distB="0" distL="114300" distR="114300" simplePos="0" relativeHeight="251708422" behindDoc="0" locked="0" layoutInCell="1" allowOverlap="1" wp14:anchorId="27229064" wp14:editId="48B65C21">
                <wp:simplePos x="0" y="0"/>
                <wp:positionH relativeFrom="column">
                  <wp:posOffset>878943</wp:posOffset>
                </wp:positionH>
                <wp:positionV relativeFrom="paragraph">
                  <wp:posOffset>158613</wp:posOffset>
                </wp:positionV>
                <wp:extent cx="3755956" cy="452635"/>
                <wp:effectExtent l="0" t="0" r="16510" b="24130"/>
                <wp:wrapNone/>
                <wp:docPr id="1408074588" name="Rectangle 50"/>
                <wp:cNvGraphicFramePr/>
                <a:graphic xmlns:a="http://schemas.openxmlformats.org/drawingml/2006/main">
                  <a:graphicData uri="http://schemas.microsoft.com/office/word/2010/wordprocessingShape">
                    <wps:wsp>
                      <wps:cNvSpPr/>
                      <wps:spPr>
                        <a:xfrm>
                          <a:off x="0" y="0"/>
                          <a:ext cx="3755956" cy="45263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DD1B" id="Rectangle 50" o:spid="_x0000_s1026" style="position:absolute;margin-left:69.2pt;margin-top:12.5pt;width:295.75pt;height:35.65pt;z-index:2517084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" filled="f" strokecolor="red" strokeweight="1pt"/>
            </w:pict>
          </mc:Fallback>
        </mc:AlternateContent>
      </w:r>
      <w:r w:rsidR="00761125">
        <w:rPr>
          <w:noProof/>
          <w14:ligatures w14:val="standardContextual"/>
        </w:rPr>
        <w:drawing>
          <wp:inline distT="0" distB="0" distL="0" distR="0" wp14:anchorId="547FCADD" wp14:editId="7A67A32B">
            <wp:extent cx="5499100" cy="1406906"/>
            <wp:effectExtent l="19050" t="19050" r="25400" b="22225"/>
            <wp:docPr id="1026612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6554" name="Picture 1" descr="A screenshot of a computer&#10;&#10;Description automatically generated"/>
                    <pic:cNvPicPr/>
                  </pic:nvPicPr>
                  <pic:blipFill>
                    <a:blip r:embed="rId32"/>
                    <a:stretch>
                      <a:fillRect/>
                    </a:stretch>
                  </pic:blipFill>
                  <pic:spPr>
                    <a:xfrm>
                      <a:off x="0" y="0"/>
                      <a:ext cx="5515044" cy="1410985"/>
                    </a:xfrm>
                    <a:prstGeom prst="rect">
                      <a:avLst/>
                    </a:prstGeom>
                    <a:ln w="12700">
                      <a:solidFill>
                        <a:schemeClr val="tx1"/>
                      </a:solidFill>
                    </a:ln>
                  </pic:spPr>
                </pic:pic>
              </a:graphicData>
            </a:graphic>
          </wp:inline>
        </w:drawing>
      </w:r>
      <w:r w:rsidR="00B81FB8">
        <w:rPr>
          <w:rFonts w:ascii="Aptos" w:hAnsi="Aptos"/>
          <w:color w:val="auto"/>
          <w:szCs w:val="22"/>
          <w:lang w:eastAsia="en-GB"/>
        </w:rPr>
        <w:t xml:space="preserve">  </w:t>
      </w:r>
    </w:p>
    <w:p w14:paraId="55BC5413" w14:textId="5B8CEA6A" w:rsidR="00457A06" w:rsidRDefault="00052B1B" w:rsidP="00B81FB8">
      <w:pPr>
        <w:spacing w:before="100" w:beforeAutospacing="1" w:after="0"/>
        <w:jc w:val="both"/>
        <w:rPr>
          <w:rFonts w:ascii="Aptos" w:hAnsi="Aptos"/>
          <w:color w:val="auto"/>
          <w:szCs w:val="22"/>
          <w:lang w:eastAsia="en-GB"/>
        </w:rPr>
      </w:pPr>
      <w:r>
        <w:rPr>
          <w:rFonts w:ascii="Aptos" w:hAnsi="Aptos"/>
          <w:noProof/>
          <w:color w:val="auto"/>
          <w:szCs w:val="22"/>
          <w:lang w:eastAsia="en-GB"/>
        </w:rPr>
        <mc:AlternateContent>
          <mc:Choice Requires="wps">
            <w:drawing>
              <wp:anchor distT="0" distB="0" distL="114300" distR="114300" simplePos="0" relativeHeight="251711494" behindDoc="0" locked="0" layoutInCell="1" allowOverlap="1" wp14:anchorId="4809CCA8" wp14:editId="1032A3BD">
                <wp:simplePos x="0" y="0"/>
                <wp:positionH relativeFrom="column">
                  <wp:posOffset>267130</wp:posOffset>
                </wp:positionH>
                <wp:positionV relativeFrom="paragraph">
                  <wp:posOffset>2193983</wp:posOffset>
                </wp:positionV>
                <wp:extent cx="306060" cy="102020"/>
                <wp:effectExtent l="0" t="0" r="18415" b="12700"/>
                <wp:wrapNone/>
                <wp:docPr id="65333473" name="Rectangle 53"/>
                <wp:cNvGraphicFramePr/>
                <a:graphic xmlns:a="http://schemas.openxmlformats.org/drawingml/2006/main">
                  <a:graphicData uri="http://schemas.microsoft.com/office/word/2010/wordprocessingShape">
                    <wps:wsp>
                      <wps:cNvSpPr/>
                      <wps:spPr>
                        <a:xfrm>
                          <a:off x="0" y="0"/>
                          <a:ext cx="306060" cy="1020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72D184" id="Rectangle 53" o:spid="_x0000_s1026" style="position:absolute;margin-left:21.05pt;margin-top:172.75pt;width:24.1pt;height:8.05pt;z-index:25171149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" filled="f" strokecolor="red" strokeweight="1pt"/>
            </w:pict>
          </mc:Fallback>
        </mc:AlternateContent>
      </w:r>
      <w:r>
        <w:rPr>
          <w:rFonts w:ascii="Aptos" w:hAnsi="Aptos"/>
          <w:noProof/>
          <w:color w:val="auto"/>
          <w:szCs w:val="22"/>
          <w:lang w:eastAsia="en-GB"/>
        </w:rPr>
        <mc:AlternateContent>
          <mc:Choice Requires="wps">
            <w:drawing>
              <wp:anchor distT="0" distB="0" distL="114300" distR="114300" simplePos="0" relativeHeight="251710470" behindDoc="0" locked="0" layoutInCell="1" allowOverlap="1" wp14:anchorId="2210B234" wp14:editId="3938DC1D">
                <wp:simplePos x="0" y="0"/>
                <wp:positionH relativeFrom="column">
                  <wp:posOffset>267130</wp:posOffset>
                </wp:positionH>
                <wp:positionV relativeFrom="paragraph">
                  <wp:posOffset>1638541</wp:posOffset>
                </wp:positionV>
                <wp:extent cx="290925" cy="128470"/>
                <wp:effectExtent l="0" t="0" r="13970" b="24130"/>
                <wp:wrapNone/>
                <wp:docPr id="55346467" name="Rectangle 52"/>
                <wp:cNvGraphicFramePr/>
                <a:graphic xmlns:a="http://schemas.openxmlformats.org/drawingml/2006/main">
                  <a:graphicData uri="http://schemas.microsoft.com/office/word/2010/wordprocessingShape">
                    <wps:wsp>
                      <wps:cNvSpPr/>
                      <wps:spPr>
                        <a:xfrm>
                          <a:off x="0" y="0"/>
                          <a:ext cx="290925" cy="12847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505AE" id="Rectangle 52" o:spid="_x0000_s1026" style="position:absolute;margin-left:21.05pt;margin-top:129pt;width:22.9pt;height:10.1pt;z-index:2517104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" filled="f" strokecolor="red" strokeweight="1pt"/>
            </w:pict>
          </mc:Fallback>
        </mc:AlternateContent>
      </w:r>
      <w:r>
        <w:rPr>
          <w:rFonts w:ascii="Aptos" w:hAnsi="Aptos"/>
          <w:noProof/>
          <w:color w:val="auto"/>
          <w:szCs w:val="22"/>
          <w:lang w:eastAsia="en-GB"/>
        </w:rPr>
        <mc:AlternateContent>
          <mc:Choice Requires="wps">
            <w:drawing>
              <wp:anchor distT="0" distB="0" distL="114300" distR="114300" simplePos="0" relativeHeight="251709446" behindDoc="0" locked="0" layoutInCell="1" allowOverlap="1" wp14:anchorId="6055E40A" wp14:editId="60F1B67F">
                <wp:simplePos x="0" y="0"/>
                <wp:positionH relativeFrom="column">
                  <wp:posOffset>255795</wp:posOffset>
                </wp:positionH>
                <wp:positionV relativeFrom="paragraph">
                  <wp:posOffset>981080</wp:posOffset>
                </wp:positionV>
                <wp:extent cx="302281" cy="109577"/>
                <wp:effectExtent l="0" t="0" r="21590" b="24130"/>
                <wp:wrapNone/>
                <wp:docPr id="1327963414" name="Rectangle 51"/>
                <wp:cNvGraphicFramePr/>
                <a:graphic xmlns:a="http://schemas.openxmlformats.org/drawingml/2006/main">
                  <a:graphicData uri="http://schemas.microsoft.com/office/word/2010/wordprocessingShape">
                    <wps:wsp>
                      <wps:cNvSpPr/>
                      <wps:spPr>
                        <a:xfrm>
                          <a:off x="0" y="0"/>
                          <a:ext cx="302281" cy="10957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C0AE96" id="Rectangle 51" o:spid="_x0000_s1026" style="position:absolute;margin-left:20.15pt;margin-top:77.25pt;width:23.8pt;height:8.65pt;z-index:2517094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" filled="f" strokecolor="red" strokeweight="1pt"/>
            </w:pict>
          </mc:Fallback>
        </mc:AlternateContent>
      </w:r>
      <w:r w:rsidR="00B81FB8">
        <w:rPr>
          <w:rFonts w:ascii="Aptos" w:hAnsi="Aptos"/>
          <w:color w:val="auto"/>
          <w:szCs w:val="22"/>
          <w:lang w:eastAsia="en-GB"/>
        </w:rPr>
        <w:t xml:space="preserve">                                  </w:t>
      </w:r>
      <w:r w:rsidR="00B81FB8" w:rsidRPr="00127BE5">
        <w:rPr>
          <w:rFonts w:asciiTheme="minorHAnsi" w:hAnsiTheme="minorHAnsi" w:cstheme="minorHAnsi"/>
          <w:noProof/>
          <w:szCs w:val="22"/>
        </w:rPr>
        <w:drawing>
          <wp:inline distT="0" distB="0" distL="0" distR="0" wp14:anchorId="2218AE2B" wp14:editId="27DE6E94">
            <wp:extent cx="5692031" cy="2116455"/>
            <wp:effectExtent l="19050" t="19050" r="23495" b="17145"/>
            <wp:docPr id="1332887420" name="Picture 1" descr="A white background with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08719" name="Picture 1" descr="A white background with lines&#10;&#10;Description automatically generated"/>
                    <pic:cNvPicPr/>
                  </pic:nvPicPr>
                  <pic:blipFill>
                    <a:blip r:embed="rId33"/>
                    <a:stretch>
                      <a:fillRect/>
                    </a:stretch>
                  </pic:blipFill>
                  <pic:spPr>
                    <a:xfrm>
                      <a:off x="0" y="0"/>
                      <a:ext cx="5709629" cy="2122998"/>
                    </a:xfrm>
                    <a:prstGeom prst="rect">
                      <a:avLst/>
                    </a:prstGeom>
                    <a:ln w="12700">
                      <a:solidFill>
                        <a:schemeClr val="tx1"/>
                      </a:solidFill>
                    </a:ln>
                  </pic:spPr>
                </pic:pic>
              </a:graphicData>
            </a:graphic>
          </wp:inline>
        </w:drawing>
      </w:r>
    </w:p>
    <w:p w14:paraId="16BC4991" w14:textId="111A3799" w:rsidR="00952A00" w:rsidRPr="00B81FB8" w:rsidRDefault="00952A00" w:rsidP="00B81FB8">
      <w:pPr>
        <w:spacing w:before="100" w:beforeAutospacing="1" w:after="0"/>
        <w:jc w:val="both"/>
        <w:rPr>
          <w:rFonts w:ascii="Aptos" w:hAnsi="Aptos"/>
          <w:color w:val="auto"/>
          <w:szCs w:val="22"/>
          <w:lang w:eastAsia="en-GB"/>
        </w:rPr>
      </w:pP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76AC8">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476AC8">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Mapping for </w:t>
      </w:r>
      <w:r w:rsidR="0013272B">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insertion</w:t>
      </w:r>
    </w:p>
    <w:p w14:paraId="4ADA6C51" w14:textId="394BF3AD" w:rsidR="00457A06" w:rsidRDefault="00457A06" w:rsidP="00D04893">
      <w:pPr>
        <w:rPr>
          <w:rFonts w:asciiTheme="minorHAnsi" w:hAnsiTheme="minorHAnsi"/>
        </w:rPr>
      </w:pPr>
    </w:p>
    <w:p w14:paraId="43EDF7A2" w14:textId="0735E2D7" w:rsidR="00457A06" w:rsidRDefault="00457A06" w:rsidP="00D04893">
      <w:pPr>
        <w:rPr>
          <w:rFonts w:asciiTheme="minorHAnsi" w:hAnsiTheme="minorHAnsi"/>
        </w:rPr>
      </w:pPr>
    </w:p>
    <w:p w14:paraId="49C0D986" w14:textId="77777777" w:rsidR="00457A06" w:rsidRDefault="00457A06" w:rsidP="00D04893">
      <w:pPr>
        <w:rPr>
          <w:rFonts w:asciiTheme="minorHAnsi" w:hAnsiTheme="minorHAnsi"/>
        </w:rPr>
      </w:pPr>
    </w:p>
    <w:p w14:paraId="07FC6326" w14:textId="77777777" w:rsidR="00457A06" w:rsidRDefault="00457A06" w:rsidP="00D04893">
      <w:pPr>
        <w:rPr>
          <w:rFonts w:asciiTheme="minorHAnsi" w:hAnsiTheme="minorHAnsi"/>
        </w:rPr>
      </w:pPr>
    </w:p>
    <w:p w14:paraId="1F24D52D" w14:textId="0609B106" w:rsidR="00CB223F" w:rsidRPr="00DF30A7" w:rsidRDefault="00CB223F" w:rsidP="00CB223F">
      <w:pPr>
        <w:spacing w:after="160" w:line="276" w:lineRule="auto"/>
        <w:jc w:val="both"/>
        <w:rPr>
          <w:rFonts w:ascii="Aptos" w:hAnsi="Aptos"/>
          <w:szCs w:val="22"/>
        </w:rPr>
      </w:pPr>
      <w:r w:rsidRPr="00DF30A7">
        <w:rPr>
          <w:rFonts w:ascii="Aptos" w:hAnsi="Aptos"/>
          <w:color w:val="auto"/>
          <w:szCs w:val="22"/>
          <w:lang w:eastAsia="en-GB"/>
        </w:rPr>
        <w:t xml:space="preserve">5. </w:t>
      </w:r>
      <w:r w:rsidR="00DF30A7" w:rsidRPr="00DF30A7">
        <w:rPr>
          <w:rFonts w:ascii="Aptos" w:hAnsi="Aptos"/>
          <w:color w:val="auto"/>
          <w:szCs w:val="22"/>
          <w:lang w:eastAsia="en-GB"/>
        </w:rPr>
        <w:t>Insert an invoke operation to transfer data from the temporary table to the source table, call a PL/SQL procedure to insert data into the respective document tables based on the document type.</w:t>
      </w:r>
    </w:p>
    <w:p w14:paraId="23838224" w14:textId="7F0BE124" w:rsidR="00457A06" w:rsidRDefault="009E1CF4" w:rsidP="00D04893">
      <w:pPr>
        <w:rPr>
          <w:rFonts w:asciiTheme="minorHAnsi" w:hAnsiTheme="minorHAnsi"/>
        </w:rPr>
      </w:pPr>
      <w:r>
        <w:rPr>
          <w:noProof/>
        </w:rPr>
        <mc:AlternateContent>
          <mc:Choice Requires="wps">
            <w:drawing>
              <wp:anchor distT="0" distB="0" distL="114300" distR="114300" simplePos="0" relativeHeight="251712518" behindDoc="0" locked="0" layoutInCell="1" allowOverlap="1" wp14:anchorId="05C92B0D" wp14:editId="429D9388">
                <wp:simplePos x="0" y="0"/>
                <wp:positionH relativeFrom="column">
                  <wp:posOffset>180225</wp:posOffset>
                </wp:positionH>
                <wp:positionV relativeFrom="paragraph">
                  <wp:posOffset>1613881</wp:posOffset>
                </wp:positionV>
                <wp:extent cx="1978429" cy="210589"/>
                <wp:effectExtent l="0" t="0" r="22225" b="18415"/>
                <wp:wrapNone/>
                <wp:docPr id="716690652" name="Rectangle 54"/>
                <wp:cNvGraphicFramePr/>
                <a:graphic xmlns:a="http://schemas.openxmlformats.org/drawingml/2006/main">
                  <a:graphicData uri="http://schemas.microsoft.com/office/word/2010/wordprocessingShape">
                    <wps:wsp>
                      <wps:cNvSpPr/>
                      <wps:spPr>
                        <a:xfrm>
                          <a:off x="0" y="0"/>
                          <a:ext cx="1978429" cy="21058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6853B" id="Rectangle 54" o:spid="_x0000_s1026" style="position:absolute;margin-left:14.2pt;margin-top:127.1pt;width:155.8pt;height:16.6pt;z-index:25171251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" filled="f" strokecolor="red" strokeweight="1pt"/>
            </w:pict>
          </mc:Fallback>
        </mc:AlternateContent>
      </w:r>
      <w:r w:rsidR="004E4A98">
        <w:rPr>
          <w:noProof/>
          <w14:ligatures w14:val="standardContextual"/>
        </w:rPr>
        <w:drawing>
          <wp:inline distT="0" distB="0" distL="0" distR="0" wp14:anchorId="3B2791D7" wp14:editId="2AE5AE24">
            <wp:extent cx="5732780" cy="2023333"/>
            <wp:effectExtent l="19050" t="19050" r="20320" b="15240"/>
            <wp:docPr id="394659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20025" name="Picture 1" descr="A screenshot of a computer&#10;&#10;Description automatically generated"/>
                    <pic:cNvPicPr/>
                  </pic:nvPicPr>
                  <pic:blipFill>
                    <a:blip r:embed="rId34"/>
                    <a:stretch>
                      <a:fillRect/>
                    </a:stretch>
                  </pic:blipFill>
                  <pic:spPr>
                    <a:xfrm>
                      <a:off x="0" y="0"/>
                      <a:ext cx="5758135" cy="2032282"/>
                    </a:xfrm>
                    <a:prstGeom prst="rect">
                      <a:avLst/>
                    </a:prstGeom>
                    <a:ln w="12700">
                      <a:solidFill>
                        <a:schemeClr val="tx1"/>
                      </a:solidFill>
                    </a:ln>
                  </pic:spPr>
                </pic:pic>
              </a:graphicData>
            </a:graphic>
          </wp:inline>
        </w:drawing>
      </w:r>
    </w:p>
    <w:p w14:paraId="1906D1AC" w14:textId="43617F82" w:rsidR="00457A06" w:rsidRDefault="00F22FBF" w:rsidP="00D04893">
      <w:pPr>
        <w:rPr>
          <w:rFonts w:asciiTheme="minorHAnsi" w:hAnsiTheme="minorHAnsi"/>
        </w:rPr>
      </w:pPr>
      <w:r>
        <w:rPr>
          <w:noProof/>
          <w14:ligatures w14:val="standardContextual"/>
        </w:rPr>
        <w:drawing>
          <wp:inline distT="0" distB="0" distL="0" distR="0" wp14:anchorId="0E657778" wp14:editId="5B6FA331">
            <wp:extent cx="5720715" cy="1896518"/>
            <wp:effectExtent l="19050" t="19050" r="13335" b="27940"/>
            <wp:docPr id="517302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68893" name="Picture 1" descr="A screenshot of a computer&#10;&#10;Description automatically generated"/>
                    <pic:cNvPicPr/>
                  </pic:nvPicPr>
                  <pic:blipFill>
                    <a:blip r:embed="rId35"/>
                    <a:stretch>
                      <a:fillRect/>
                    </a:stretch>
                  </pic:blipFill>
                  <pic:spPr>
                    <a:xfrm>
                      <a:off x="0" y="0"/>
                      <a:ext cx="5751061" cy="1906578"/>
                    </a:xfrm>
                    <a:prstGeom prst="rect">
                      <a:avLst/>
                    </a:prstGeom>
                    <a:ln>
                      <a:solidFill>
                        <a:schemeClr val="tx1"/>
                      </a:solidFill>
                    </a:ln>
                  </pic:spPr>
                </pic:pic>
              </a:graphicData>
            </a:graphic>
          </wp:inline>
        </w:drawing>
      </w:r>
    </w:p>
    <w:p w14:paraId="62B5606E" w14:textId="77777777" w:rsidR="002F18C5" w:rsidRDefault="002F18C5" w:rsidP="00D04893">
      <w:pPr>
        <w:rPr>
          <w:rFonts w:asciiTheme="minorHAnsi" w:hAnsiTheme="minorHAnsi"/>
        </w:rPr>
      </w:pPr>
    </w:p>
    <w:p w14:paraId="0990FD4E" w14:textId="08B00734" w:rsidR="001E1245" w:rsidRDefault="000C3EA9" w:rsidP="001E1245">
      <w:pPr>
        <w:pStyle w:val="ListParagraph"/>
        <w:numPr>
          <w:ilvl w:val="0"/>
          <w:numId w:val="36"/>
        </w:numPr>
        <w:spacing w:after="160" w:line="276" w:lineRule="auto"/>
        <w:jc w:val="both"/>
        <w:rPr>
          <w:rFonts w:ascii="Aptos" w:hAnsi="Aptos"/>
          <w:szCs w:val="22"/>
        </w:rPr>
      </w:pPr>
      <w:r w:rsidRPr="000C3EA9">
        <w:rPr>
          <w:rFonts w:ascii="Aptos" w:hAnsi="Aptos"/>
          <w:szCs w:val="22"/>
        </w:rPr>
        <w:t>Map the value to the document type as shown below</w:t>
      </w:r>
      <w:r w:rsidR="001E1245" w:rsidRPr="00B022DC">
        <w:rPr>
          <w:rFonts w:ascii="Aptos" w:hAnsi="Aptos"/>
          <w:szCs w:val="22"/>
        </w:rPr>
        <w:t>.</w:t>
      </w:r>
    </w:p>
    <w:p w14:paraId="43FC5F04" w14:textId="5B7B733D" w:rsidR="00975EB8" w:rsidRDefault="0086734F" w:rsidP="00975EB8">
      <w:pPr>
        <w:pStyle w:val="NormalWeb"/>
      </w:pPr>
      <w:r>
        <w:rPr>
          <w:noProof/>
        </w:rPr>
        <mc:AlternateContent>
          <mc:Choice Requires="wps">
            <w:drawing>
              <wp:anchor distT="0" distB="0" distL="114300" distR="114300" simplePos="0" relativeHeight="251713542" behindDoc="0" locked="0" layoutInCell="1" allowOverlap="1" wp14:anchorId="2A00E2F9" wp14:editId="664846A9">
                <wp:simplePos x="0" y="0"/>
                <wp:positionH relativeFrom="column">
                  <wp:posOffset>378806</wp:posOffset>
                </wp:positionH>
                <wp:positionV relativeFrom="paragraph">
                  <wp:posOffset>798715</wp:posOffset>
                </wp:positionV>
                <wp:extent cx="466437" cy="108527"/>
                <wp:effectExtent l="0" t="0" r="10160" b="25400"/>
                <wp:wrapNone/>
                <wp:docPr id="1140917691" name="Rectangle 55"/>
                <wp:cNvGraphicFramePr/>
                <a:graphic xmlns:a="http://schemas.openxmlformats.org/drawingml/2006/main">
                  <a:graphicData uri="http://schemas.microsoft.com/office/word/2010/wordprocessingShape">
                    <wps:wsp>
                      <wps:cNvSpPr/>
                      <wps:spPr>
                        <a:xfrm>
                          <a:off x="0" y="0"/>
                          <a:ext cx="466437" cy="10852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AAF17C" id="Rectangle 55" o:spid="_x0000_s1026" style="position:absolute;margin-left:29.85pt;margin-top:62.9pt;width:36.75pt;height:8.55pt;z-index:2517135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" filled="f" strokecolor="red" strokeweight="1pt"/>
            </w:pict>
          </mc:Fallback>
        </mc:AlternateContent>
      </w:r>
      <w:r w:rsidR="00975EB8">
        <w:rPr>
          <w:noProof/>
        </w:rPr>
        <w:drawing>
          <wp:inline distT="0" distB="0" distL="0" distR="0" wp14:anchorId="1F275BE0" wp14:editId="79A6CAF2">
            <wp:extent cx="5760085" cy="826770"/>
            <wp:effectExtent l="19050" t="19050" r="12065" b="11430"/>
            <wp:docPr id="5273337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085" cy="826770"/>
                    </a:xfrm>
                    <a:prstGeom prst="rect">
                      <a:avLst/>
                    </a:prstGeom>
                    <a:noFill/>
                    <a:ln>
                      <a:solidFill>
                        <a:schemeClr val="tx1"/>
                      </a:solidFill>
                    </a:ln>
                  </pic:spPr>
                </pic:pic>
              </a:graphicData>
            </a:graphic>
          </wp:inline>
        </w:drawing>
      </w:r>
    </w:p>
    <w:p w14:paraId="4DF663F3" w14:textId="0F7B1918" w:rsidR="00457A06" w:rsidRDefault="0013272B" w:rsidP="0013272B">
      <w:pPr>
        <w:spacing w:after="0"/>
        <w:rPr>
          <w:rFonts w:asciiTheme="minorHAnsi" w:hAnsiTheme="minorHAnsi"/>
        </w:rPr>
      </w:pP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76AC8">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476AC8">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Mapping for source table insertion</w:t>
      </w:r>
    </w:p>
    <w:p w14:paraId="477435BE" w14:textId="77777777" w:rsidR="00457A06" w:rsidRDefault="00457A06" w:rsidP="00D04893">
      <w:pPr>
        <w:rPr>
          <w:rFonts w:asciiTheme="minorHAnsi" w:hAnsiTheme="minorHAnsi"/>
        </w:rPr>
      </w:pPr>
    </w:p>
    <w:p w14:paraId="0AB8B0FC" w14:textId="77777777" w:rsidR="00457A06" w:rsidRDefault="00457A06" w:rsidP="00D04893">
      <w:pPr>
        <w:rPr>
          <w:rFonts w:asciiTheme="minorHAnsi" w:hAnsiTheme="minorHAnsi"/>
        </w:rPr>
      </w:pPr>
    </w:p>
    <w:p w14:paraId="120CFFAE" w14:textId="77777777" w:rsidR="00457A06" w:rsidRDefault="00457A06" w:rsidP="00D04893">
      <w:pPr>
        <w:rPr>
          <w:rFonts w:asciiTheme="minorHAnsi" w:hAnsiTheme="minorHAnsi"/>
        </w:rPr>
      </w:pPr>
    </w:p>
    <w:p w14:paraId="3DF9C094" w14:textId="77777777" w:rsidR="001D215B" w:rsidRDefault="001D215B" w:rsidP="00D04893">
      <w:pPr>
        <w:rPr>
          <w:rFonts w:asciiTheme="minorHAnsi" w:hAnsiTheme="minorHAnsi"/>
        </w:rPr>
      </w:pPr>
    </w:p>
    <w:p w14:paraId="7701487E" w14:textId="77777777" w:rsidR="001D215B" w:rsidRDefault="001D215B" w:rsidP="00D04893">
      <w:pPr>
        <w:rPr>
          <w:rFonts w:asciiTheme="minorHAnsi" w:hAnsiTheme="minorHAnsi"/>
        </w:rPr>
      </w:pPr>
    </w:p>
    <w:p w14:paraId="4B175069" w14:textId="77777777" w:rsidR="001D215B" w:rsidRDefault="001D215B" w:rsidP="00D04893">
      <w:pPr>
        <w:rPr>
          <w:rFonts w:asciiTheme="minorHAnsi" w:hAnsiTheme="minorHAnsi"/>
        </w:rPr>
      </w:pPr>
    </w:p>
    <w:p w14:paraId="112142EA" w14:textId="77777777" w:rsidR="001D215B" w:rsidRDefault="001D215B" w:rsidP="00D04893">
      <w:pPr>
        <w:rPr>
          <w:rFonts w:asciiTheme="minorHAnsi" w:hAnsiTheme="minorHAnsi"/>
        </w:rPr>
      </w:pPr>
    </w:p>
    <w:p w14:paraId="5536E0E0" w14:textId="77777777" w:rsidR="001D215B" w:rsidRDefault="001D215B" w:rsidP="00D04893">
      <w:pPr>
        <w:rPr>
          <w:rFonts w:asciiTheme="minorHAnsi" w:hAnsiTheme="minorHAnsi"/>
        </w:rPr>
      </w:pPr>
    </w:p>
    <w:p w14:paraId="3E3B306D" w14:textId="0F91B52E" w:rsidR="007346AA" w:rsidRPr="00FD5051" w:rsidRDefault="00FD5051" w:rsidP="008C561C">
      <w:pPr>
        <w:spacing w:after="160" w:line="480" w:lineRule="auto"/>
        <w:jc w:val="both"/>
        <w:rPr>
          <w:rFonts w:ascii="Aptos" w:hAnsi="Aptos"/>
          <w:szCs w:val="22"/>
        </w:rPr>
      </w:pPr>
      <w:r w:rsidRPr="00FD5051">
        <w:rPr>
          <w:rFonts w:ascii="Aptos" w:hAnsi="Aptos"/>
          <w:color w:val="auto"/>
          <w:szCs w:val="22"/>
          <w:lang w:eastAsia="en-GB"/>
        </w:rPr>
        <w:lastRenderedPageBreak/>
        <w:t>6</w:t>
      </w:r>
      <w:r w:rsidR="007346AA" w:rsidRPr="00FD5051">
        <w:rPr>
          <w:rFonts w:ascii="Aptos" w:hAnsi="Aptos"/>
          <w:color w:val="auto"/>
          <w:szCs w:val="22"/>
          <w:lang w:eastAsia="en-GB"/>
        </w:rPr>
        <w:t xml:space="preserve">. Insert an archival </w:t>
      </w:r>
      <w:r w:rsidR="00B94322" w:rsidRPr="00FD5051">
        <w:rPr>
          <w:rFonts w:ascii="Aptos" w:hAnsi="Aptos"/>
          <w:color w:val="auto"/>
          <w:szCs w:val="22"/>
          <w:lang w:eastAsia="en-GB"/>
        </w:rPr>
        <w:t xml:space="preserve">operation to move the files </w:t>
      </w:r>
      <w:r w:rsidR="00FD366A" w:rsidRPr="00FD5051">
        <w:rPr>
          <w:rFonts w:ascii="Aptos" w:hAnsi="Aptos"/>
          <w:color w:val="auto"/>
          <w:szCs w:val="22"/>
          <w:lang w:eastAsia="en-GB"/>
        </w:rPr>
        <w:t>in</w:t>
      </w:r>
      <w:r w:rsidR="00B94322" w:rsidRPr="00FD5051">
        <w:rPr>
          <w:rFonts w:ascii="Aptos" w:hAnsi="Aptos"/>
          <w:color w:val="auto"/>
          <w:szCs w:val="22"/>
          <w:lang w:eastAsia="en-GB"/>
        </w:rPr>
        <w:t>to archival folder in SFTP server.</w:t>
      </w:r>
    </w:p>
    <w:p w14:paraId="6D9408C2" w14:textId="23582557" w:rsidR="001D215B" w:rsidRDefault="008C561C" w:rsidP="00D04893">
      <w:pPr>
        <w:rPr>
          <w:rFonts w:asciiTheme="minorHAnsi" w:hAnsiTheme="minorHAnsi"/>
        </w:rPr>
      </w:pPr>
      <w:r>
        <w:rPr>
          <w:rFonts w:asciiTheme="minorHAnsi" w:hAnsiTheme="minorHAnsi"/>
          <w:noProof/>
        </w:rPr>
        <mc:AlternateContent>
          <mc:Choice Requires="wps">
            <w:drawing>
              <wp:anchor distT="0" distB="0" distL="114300" distR="114300" simplePos="0" relativeHeight="251662342" behindDoc="0" locked="0" layoutInCell="1" allowOverlap="1" wp14:anchorId="1AFE2D35" wp14:editId="6C19C765">
                <wp:simplePos x="0" y="0"/>
                <wp:positionH relativeFrom="column">
                  <wp:posOffset>1629410</wp:posOffset>
                </wp:positionH>
                <wp:positionV relativeFrom="paragraph">
                  <wp:posOffset>753745</wp:posOffset>
                </wp:positionV>
                <wp:extent cx="2438400" cy="81280"/>
                <wp:effectExtent l="0" t="0" r="19050" b="13970"/>
                <wp:wrapNone/>
                <wp:docPr id="2077550941" name="Rectangle 21"/>
                <wp:cNvGraphicFramePr/>
                <a:graphic xmlns:a="http://schemas.openxmlformats.org/drawingml/2006/main">
                  <a:graphicData uri="http://schemas.microsoft.com/office/word/2010/wordprocessingShape">
                    <wps:wsp>
                      <wps:cNvSpPr/>
                      <wps:spPr>
                        <a:xfrm>
                          <a:off x="0" y="0"/>
                          <a:ext cx="2438400" cy="81280"/>
                        </a:xfrm>
                        <a:prstGeom prst="rect">
                          <a:avLst/>
                        </a:prstGeom>
                        <a:solidFill>
                          <a:schemeClr val="bg1">
                            <a:lumMod val="6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059275" id="Rectangle 21" o:spid="_x0000_s1026" style="position:absolute;margin-left:128.3pt;margin-top:59.35pt;width:192pt;height:6.4pt;z-index:2516623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" fillcolor="#a5a5a5 [2092]" strokecolor="#000506 [484]" strokeweight="1pt"/>
            </w:pict>
          </mc:Fallback>
        </mc:AlternateContent>
      </w:r>
      <w:r>
        <w:rPr>
          <w:rFonts w:asciiTheme="minorHAnsi" w:hAnsiTheme="minorHAnsi"/>
          <w:noProof/>
        </w:rPr>
        <mc:AlternateContent>
          <mc:Choice Requires="wps">
            <w:drawing>
              <wp:anchor distT="0" distB="0" distL="114300" distR="114300" simplePos="0" relativeHeight="251663366" behindDoc="0" locked="0" layoutInCell="1" allowOverlap="1" wp14:anchorId="15F37452" wp14:editId="2A1DE8C2">
                <wp:simplePos x="0" y="0"/>
                <wp:positionH relativeFrom="column">
                  <wp:posOffset>1634490</wp:posOffset>
                </wp:positionH>
                <wp:positionV relativeFrom="paragraph">
                  <wp:posOffset>1089025</wp:posOffset>
                </wp:positionV>
                <wp:extent cx="2733040" cy="71120"/>
                <wp:effectExtent l="0" t="0" r="10160" b="24130"/>
                <wp:wrapNone/>
                <wp:docPr id="650332169" name="Rectangle 22"/>
                <wp:cNvGraphicFramePr/>
                <a:graphic xmlns:a="http://schemas.openxmlformats.org/drawingml/2006/main">
                  <a:graphicData uri="http://schemas.microsoft.com/office/word/2010/wordprocessingShape">
                    <wps:wsp>
                      <wps:cNvSpPr/>
                      <wps:spPr>
                        <a:xfrm>
                          <a:off x="0" y="0"/>
                          <a:ext cx="2733040" cy="71120"/>
                        </a:xfrm>
                        <a:prstGeom prst="rect">
                          <a:avLst/>
                        </a:prstGeom>
                        <a:solidFill>
                          <a:schemeClr val="bg1">
                            <a:lumMod val="6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451F02" id="Rectangle 22" o:spid="_x0000_s1026" style="position:absolute;margin-left:128.7pt;margin-top:85.75pt;width:215.2pt;height:5.6pt;z-index:25166336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" fillcolor="#a5a5a5 [2092]" strokecolor="#000506 [484]" strokeweight="1pt"/>
            </w:pict>
          </mc:Fallback>
        </mc:AlternateContent>
      </w:r>
      <w:r>
        <w:rPr>
          <w:rFonts w:asciiTheme="minorHAnsi" w:hAnsiTheme="minorHAnsi"/>
        </w:rPr>
        <w:t xml:space="preserve">                  </w:t>
      </w:r>
      <w:r w:rsidRPr="00BB4B05">
        <w:rPr>
          <w:noProof/>
        </w:rPr>
        <w:drawing>
          <wp:inline distT="0" distB="0" distL="0" distR="0" wp14:anchorId="289C2818" wp14:editId="09BADD7D">
            <wp:extent cx="3794193" cy="1682750"/>
            <wp:effectExtent l="19050" t="19050" r="15875" b="12700"/>
            <wp:docPr id="1755226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22770" name="Picture 1" descr="A screenshot of a computer&#10;&#10;Description automatically generated"/>
                    <pic:cNvPicPr/>
                  </pic:nvPicPr>
                  <pic:blipFill>
                    <a:blip r:embed="rId37"/>
                    <a:stretch>
                      <a:fillRect/>
                    </a:stretch>
                  </pic:blipFill>
                  <pic:spPr>
                    <a:xfrm>
                      <a:off x="0" y="0"/>
                      <a:ext cx="3832724" cy="1699839"/>
                    </a:xfrm>
                    <a:prstGeom prst="rect">
                      <a:avLst/>
                    </a:prstGeom>
                    <a:ln>
                      <a:solidFill>
                        <a:schemeClr val="bg1">
                          <a:lumMod val="65000"/>
                        </a:schemeClr>
                      </a:solidFill>
                    </a:ln>
                  </pic:spPr>
                </pic:pic>
              </a:graphicData>
            </a:graphic>
          </wp:inline>
        </w:drawing>
      </w:r>
    </w:p>
    <w:p w14:paraId="3DC525DF" w14:textId="155CD06A" w:rsidR="00457A06" w:rsidRDefault="000C74FA" w:rsidP="000C74FA">
      <w:pPr>
        <w:spacing w:after="0"/>
        <w:rPr>
          <w:rFonts w:asciiTheme="minorHAnsi" w:hAnsiTheme="minorHAnsi"/>
        </w:rPr>
      </w:pP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76AC8">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476AC8">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Archival move operation</w:t>
      </w:r>
    </w:p>
    <w:p w14:paraId="7E40D41C" w14:textId="77777777" w:rsidR="00457A06" w:rsidRDefault="00457A06" w:rsidP="00D04893">
      <w:pPr>
        <w:rPr>
          <w:rFonts w:asciiTheme="minorHAnsi" w:hAnsiTheme="minorHAnsi"/>
        </w:rPr>
      </w:pPr>
    </w:p>
    <w:p w14:paraId="7EEAAE95" w14:textId="30B92FE4" w:rsidR="00135F44" w:rsidRPr="00E569AA" w:rsidRDefault="00FD5051" w:rsidP="000C74FA">
      <w:pPr>
        <w:spacing w:after="160"/>
        <w:jc w:val="both"/>
        <w:rPr>
          <w:rFonts w:ascii="Aptos" w:hAnsi="Aptos"/>
          <w:color w:val="auto"/>
          <w:szCs w:val="22"/>
          <w:lang w:eastAsia="en-GB"/>
        </w:rPr>
      </w:pPr>
      <w:r>
        <w:rPr>
          <w:rFonts w:ascii="Aptos" w:hAnsi="Aptos"/>
          <w:color w:val="auto"/>
          <w:szCs w:val="22"/>
          <w:lang w:eastAsia="en-GB"/>
        </w:rPr>
        <w:t>7</w:t>
      </w:r>
      <w:r w:rsidR="007F4E51" w:rsidRPr="00E569AA">
        <w:rPr>
          <w:rFonts w:ascii="Aptos" w:hAnsi="Aptos"/>
          <w:color w:val="auto"/>
          <w:szCs w:val="22"/>
          <w:lang w:eastAsia="en-GB"/>
        </w:rPr>
        <w:t xml:space="preserve">. </w:t>
      </w:r>
      <w:r w:rsidR="00135F44" w:rsidRPr="00E569AA">
        <w:rPr>
          <w:rFonts w:ascii="Aptos" w:hAnsi="Aptos"/>
          <w:color w:val="auto"/>
          <w:szCs w:val="22"/>
          <w:lang w:eastAsia="en-GB"/>
        </w:rPr>
        <w:t>Once all the steps are done, we are now ready to activate the integration and test.</w:t>
      </w:r>
    </w:p>
    <w:p w14:paraId="0C469130" w14:textId="3578B2BF" w:rsidR="007F4E51" w:rsidRPr="00E569AA" w:rsidRDefault="00135F44" w:rsidP="00F17441">
      <w:pPr>
        <w:pStyle w:val="ListParagraph"/>
        <w:numPr>
          <w:ilvl w:val="0"/>
          <w:numId w:val="36"/>
        </w:numPr>
        <w:spacing w:after="160"/>
        <w:jc w:val="both"/>
        <w:rPr>
          <w:rFonts w:ascii="Aptos" w:hAnsi="Aptos"/>
          <w:szCs w:val="22"/>
        </w:rPr>
      </w:pPr>
      <w:r w:rsidRPr="00E569AA">
        <w:rPr>
          <w:rFonts w:ascii="Aptos" w:hAnsi="Aptos"/>
          <w:szCs w:val="22"/>
          <w:lang w:eastAsia="en-GB"/>
        </w:rPr>
        <w:t xml:space="preserve">To expand this use case, we  link the integration to </w:t>
      </w:r>
      <w:r w:rsidR="007565BA">
        <w:rPr>
          <w:rFonts w:ascii="Aptos" w:hAnsi="Aptos"/>
          <w:szCs w:val="22"/>
          <w:lang w:eastAsia="en-GB"/>
        </w:rPr>
        <w:t>a</w:t>
      </w:r>
      <w:r w:rsidRPr="00E569AA">
        <w:rPr>
          <w:rFonts w:ascii="Aptos" w:hAnsi="Aptos"/>
          <w:szCs w:val="22"/>
          <w:lang w:eastAsia="en-GB"/>
        </w:rPr>
        <w:t xml:space="preserve"> VBCS </w:t>
      </w:r>
      <w:r w:rsidR="007565BA">
        <w:rPr>
          <w:rFonts w:ascii="Aptos" w:hAnsi="Aptos"/>
          <w:szCs w:val="22"/>
          <w:lang w:eastAsia="en-GB"/>
        </w:rPr>
        <w:t>Application</w:t>
      </w:r>
      <w:r w:rsidRPr="00E569AA">
        <w:rPr>
          <w:rFonts w:ascii="Aptos" w:hAnsi="Aptos"/>
          <w:szCs w:val="22"/>
          <w:lang w:eastAsia="en-GB"/>
        </w:rPr>
        <w:t xml:space="preserve"> to initiate the process.</w:t>
      </w:r>
    </w:p>
    <w:p w14:paraId="241D360F" w14:textId="1DE70305" w:rsidR="00457A06" w:rsidRDefault="00952848" w:rsidP="00D04893">
      <w:pPr>
        <w:rPr>
          <w:rFonts w:asciiTheme="minorHAnsi" w:hAnsiTheme="minorHAnsi"/>
        </w:rPr>
      </w:pPr>
      <w:r>
        <w:rPr>
          <w:noProof/>
        </w:rPr>
        <mc:AlternateContent>
          <mc:Choice Requires="wps">
            <w:drawing>
              <wp:anchor distT="0" distB="0" distL="114300" distR="114300" simplePos="0" relativeHeight="251717638" behindDoc="0" locked="0" layoutInCell="1" allowOverlap="1" wp14:anchorId="426BAB30" wp14:editId="69A90C41">
                <wp:simplePos x="0" y="0"/>
                <wp:positionH relativeFrom="column">
                  <wp:posOffset>142759</wp:posOffset>
                </wp:positionH>
                <wp:positionV relativeFrom="paragraph">
                  <wp:posOffset>469587</wp:posOffset>
                </wp:positionV>
                <wp:extent cx="824248" cy="283335"/>
                <wp:effectExtent l="0" t="0" r="13970" b="21590"/>
                <wp:wrapNone/>
                <wp:docPr id="1862469077" name="Rectangle 59"/>
                <wp:cNvGraphicFramePr/>
                <a:graphic xmlns:a="http://schemas.openxmlformats.org/drawingml/2006/main">
                  <a:graphicData uri="http://schemas.microsoft.com/office/word/2010/wordprocessingShape">
                    <wps:wsp>
                      <wps:cNvSpPr/>
                      <wps:spPr>
                        <a:xfrm>
                          <a:off x="0" y="0"/>
                          <a:ext cx="824248" cy="28333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DEE4A" id="Rectangle 59" o:spid="_x0000_s1026" style="position:absolute;margin-left:11.25pt;margin-top:37pt;width:64.9pt;height:22.3pt;z-index:2517176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" filled="f" strokecolor="red" strokeweight="1pt"/>
            </w:pict>
          </mc:Fallback>
        </mc:AlternateContent>
      </w:r>
      <w:r w:rsidR="00052F09">
        <w:rPr>
          <w:noProof/>
        </w:rPr>
        <mc:AlternateContent>
          <mc:Choice Requires="wps">
            <w:drawing>
              <wp:anchor distT="0" distB="0" distL="114300" distR="114300" simplePos="0" relativeHeight="251716614" behindDoc="0" locked="0" layoutInCell="1" allowOverlap="1" wp14:anchorId="08C273E2" wp14:editId="76ECA8FD">
                <wp:simplePos x="0" y="0"/>
                <wp:positionH relativeFrom="column">
                  <wp:posOffset>4721198</wp:posOffset>
                </wp:positionH>
                <wp:positionV relativeFrom="paragraph">
                  <wp:posOffset>102539</wp:posOffset>
                </wp:positionV>
                <wp:extent cx="978795" cy="128789"/>
                <wp:effectExtent l="0" t="0" r="12065" b="24130"/>
                <wp:wrapNone/>
                <wp:docPr id="845892531" name="Rectangle 58"/>
                <wp:cNvGraphicFramePr/>
                <a:graphic xmlns:a="http://schemas.openxmlformats.org/drawingml/2006/main">
                  <a:graphicData uri="http://schemas.microsoft.com/office/word/2010/wordprocessingShape">
                    <wps:wsp>
                      <wps:cNvSpPr/>
                      <wps:spPr>
                        <a:xfrm>
                          <a:off x="0" y="0"/>
                          <a:ext cx="978795" cy="128789"/>
                        </a:xfrm>
                        <a:prstGeom prst="rect">
                          <a:avLst/>
                        </a:prstGeom>
                        <a:solidFill>
                          <a:schemeClr val="bg1">
                            <a:lumMod val="6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D28955" id="Rectangle 58" o:spid="_x0000_s1026" style="position:absolute;margin-left:371.75pt;margin-top:8.05pt;width:77.05pt;height:10.15pt;z-index:2517166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" fillcolor="#a5a5a5 [2092]" strokecolor="#000506 [484]" strokeweight="1pt"/>
            </w:pict>
          </mc:Fallback>
        </mc:AlternateContent>
      </w:r>
      <w:r w:rsidR="00052F09">
        <w:rPr>
          <w:noProof/>
        </w:rPr>
        <mc:AlternateContent>
          <mc:Choice Requires="wps">
            <w:drawing>
              <wp:anchor distT="0" distB="0" distL="114300" distR="114300" simplePos="0" relativeHeight="251715590" behindDoc="0" locked="0" layoutInCell="1" allowOverlap="1" wp14:anchorId="5CE9A9FF" wp14:editId="67D45072">
                <wp:simplePos x="0" y="0"/>
                <wp:positionH relativeFrom="column">
                  <wp:posOffset>1610950</wp:posOffset>
                </wp:positionH>
                <wp:positionV relativeFrom="paragraph">
                  <wp:posOffset>308601</wp:posOffset>
                </wp:positionV>
                <wp:extent cx="3142445" cy="109470"/>
                <wp:effectExtent l="0" t="0" r="20320" b="24130"/>
                <wp:wrapNone/>
                <wp:docPr id="1673535623" name="Rectangle 57"/>
                <wp:cNvGraphicFramePr/>
                <a:graphic xmlns:a="http://schemas.openxmlformats.org/drawingml/2006/main">
                  <a:graphicData uri="http://schemas.microsoft.com/office/word/2010/wordprocessingShape">
                    <wps:wsp>
                      <wps:cNvSpPr/>
                      <wps:spPr>
                        <a:xfrm>
                          <a:off x="0" y="0"/>
                          <a:ext cx="3142445" cy="109470"/>
                        </a:xfrm>
                        <a:prstGeom prst="rect">
                          <a:avLst/>
                        </a:prstGeom>
                        <a:solidFill>
                          <a:schemeClr val="bg1">
                            <a:lumMod val="6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0DB143" id="Rectangle 57" o:spid="_x0000_s1026" style="position:absolute;margin-left:126.85pt;margin-top:24.3pt;width:247.45pt;height:8.6pt;z-index:2517155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" fillcolor="#a5a5a5 [2092]" strokecolor="#000506 [484]" strokeweight="1pt"/>
            </w:pict>
          </mc:Fallback>
        </mc:AlternateContent>
      </w:r>
      <w:r w:rsidR="00052F09">
        <w:rPr>
          <w:noProof/>
        </w:rPr>
        <mc:AlternateContent>
          <mc:Choice Requires="wps">
            <w:drawing>
              <wp:anchor distT="0" distB="0" distL="114300" distR="114300" simplePos="0" relativeHeight="251714566" behindDoc="0" locked="0" layoutInCell="1" allowOverlap="1" wp14:anchorId="01E6C291" wp14:editId="623CF99D">
                <wp:simplePos x="0" y="0"/>
                <wp:positionH relativeFrom="column">
                  <wp:posOffset>284426</wp:posOffset>
                </wp:positionH>
                <wp:positionV relativeFrom="paragraph">
                  <wp:posOffset>89660</wp:posOffset>
                </wp:positionV>
                <wp:extent cx="837127" cy="96592"/>
                <wp:effectExtent l="0" t="0" r="20320" b="17780"/>
                <wp:wrapNone/>
                <wp:docPr id="1128315602" name="Rectangle 56"/>
                <wp:cNvGraphicFramePr/>
                <a:graphic xmlns:a="http://schemas.openxmlformats.org/drawingml/2006/main">
                  <a:graphicData uri="http://schemas.microsoft.com/office/word/2010/wordprocessingShape">
                    <wps:wsp>
                      <wps:cNvSpPr/>
                      <wps:spPr>
                        <a:xfrm>
                          <a:off x="0" y="0"/>
                          <a:ext cx="837127" cy="96592"/>
                        </a:xfrm>
                        <a:prstGeom prst="rect">
                          <a:avLst/>
                        </a:prstGeom>
                        <a:solidFill>
                          <a:schemeClr val="bg1">
                            <a:lumMod val="6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2C570D" id="Rectangle 56" o:spid="_x0000_s1026" style="position:absolute;margin-left:22.4pt;margin-top:7.05pt;width:65.9pt;height:7.6pt;z-index:2517145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" fillcolor="#a5a5a5 [2092]" strokecolor="#000506 [484]" strokeweight="1pt"/>
            </w:pict>
          </mc:Fallback>
        </mc:AlternateContent>
      </w:r>
      <w:r w:rsidR="009E2FF9" w:rsidRPr="003163FC">
        <w:rPr>
          <w:noProof/>
        </w:rPr>
        <w:drawing>
          <wp:inline distT="0" distB="0" distL="0" distR="0" wp14:anchorId="68B44E9F" wp14:editId="68392012">
            <wp:extent cx="5714092" cy="2665730"/>
            <wp:effectExtent l="19050" t="19050" r="20320" b="20320"/>
            <wp:docPr id="109749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9936" name="Picture 1" descr="A screenshot of a computer&#10;&#10;Description automatically generated"/>
                    <pic:cNvPicPr/>
                  </pic:nvPicPr>
                  <pic:blipFill>
                    <a:blip r:embed="rId38"/>
                    <a:stretch>
                      <a:fillRect/>
                    </a:stretch>
                  </pic:blipFill>
                  <pic:spPr>
                    <a:xfrm>
                      <a:off x="0" y="0"/>
                      <a:ext cx="5728699" cy="2672544"/>
                    </a:xfrm>
                    <a:prstGeom prst="rect">
                      <a:avLst/>
                    </a:prstGeom>
                    <a:ln w="12700">
                      <a:solidFill>
                        <a:schemeClr val="tx1"/>
                      </a:solidFill>
                    </a:ln>
                  </pic:spPr>
                </pic:pic>
              </a:graphicData>
            </a:graphic>
          </wp:inline>
        </w:drawing>
      </w:r>
    </w:p>
    <w:p w14:paraId="60CFDDCE" w14:textId="0FD5E1DF" w:rsidR="00457A06" w:rsidRDefault="008B4588" w:rsidP="00D04893">
      <w:pPr>
        <w:rPr>
          <w:rFonts w:asciiTheme="minorHAnsi" w:hAnsiTheme="minorHAnsi"/>
        </w:rPr>
      </w:pP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87B5E" w:rsidRPr="00476AC8">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w:t>
      </w:r>
      <w:r w:rsidR="00287B5E">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287B5E" w:rsidRPr="00476AC8">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VBCS </w:t>
      </w:r>
      <w:r w:rsidR="00762D3B">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
    <w:p w14:paraId="584806E2" w14:textId="77777777" w:rsidR="00457A06" w:rsidRDefault="00457A06" w:rsidP="00D04893">
      <w:pPr>
        <w:rPr>
          <w:rFonts w:asciiTheme="minorHAnsi" w:hAnsiTheme="minorHAnsi"/>
        </w:rPr>
      </w:pPr>
    </w:p>
    <w:p w14:paraId="62D7EE81" w14:textId="77777777" w:rsidR="00457A06" w:rsidRDefault="00457A06" w:rsidP="00D04893">
      <w:pPr>
        <w:rPr>
          <w:rFonts w:asciiTheme="minorHAnsi" w:hAnsiTheme="minorHAnsi"/>
        </w:rPr>
      </w:pPr>
    </w:p>
    <w:p w14:paraId="23788505" w14:textId="77777777" w:rsidR="003938A0" w:rsidRDefault="003938A0" w:rsidP="00D04893">
      <w:pPr>
        <w:rPr>
          <w:rFonts w:asciiTheme="minorHAnsi" w:hAnsiTheme="minorHAnsi"/>
        </w:rPr>
      </w:pPr>
    </w:p>
    <w:p w14:paraId="7F73652B" w14:textId="77777777" w:rsidR="003938A0" w:rsidRDefault="003938A0" w:rsidP="00D04893">
      <w:pPr>
        <w:rPr>
          <w:rFonts w:asciiTheme="minorHAnsi" w:hAnsiTheme="minorHAnsi"/>
        </w:rPr>
      </w:pPr>
    </w:p>
    <w:p w14:paraId="73CBB7C6" w14:textId="77777777" w:rsidR="003938A0" w:rsidRDefault="003938A0" w:rsidP="00D04893">
      <w:pPr>
        <w:rPr>
          <w:rFonts w:asciiTheme="minorHAnsi" w:hAnsiTheme="minorHAnsi"/>
        </w:rPr>
      </w:pPr>
    </w:p>
    <w:p w14:paraId="277048F6" w14:textId="77777777" w:rsidR="003938A0" w:rsidRDefault="003938A0" w:rsidP="00D04893">
      <w:pPr>
        <w:rPr>
          <w:rFonts w:asciiTheme="minorHAnsi" w:hAnsiTheme="minorHAnsi"/>
        </w:rPr>
      </w:pPr>
    </w:p>
    <w:p w14:paraId="70657405" w14:textId="77777777" w:rsidR="003938A0" w:rsidRDefault="003938A0" w:rsidP="00D04893">
      <w:pPr>
        <w:rPr>
          <w:rFonts w:asciiTheme="minorHAnsi" w:hAnsiTheme="minorHAnsi"/>
        </w:rPr>
      </w:pPr>
    </w:p>
    <w:p w14:paraId="2A1AD989" w14:textId="77777777" w:rsidR="003938A0" w:rsidRDefault="003938A0" w:rsidP="00D04893">
      <w:pPr>
        <w:rPr>
          <w:rFonts w:asciiTheme="minorHAnsi" w:hAnsiTheme="minorHAnsi"/>
        </w:rPr>
      </w:pPr>
    </w:p>
    <w:p w14:paraId="30E2E824" w14:textId="77777777" w:rsidR="003938A0" w:rsidRDefault="003938A0" w:rsidP="00D04893">
      <w:pPr>
        <w:rPr>
          <w:rFonts w:asciiTheme="minorHAnsi" w:hAnsiTheme="minorHAnsi"/>
        </w:rPr>
      </w:pPr>
    </w:p>
    <w:p w14:paraId="240A8757" w14:textId="77777777" w:rsidR="003938A0" w:rsidRDefault="003938A0" w:rsidP="00D04893">
      <w:pPr>
        <w:rPr>
          <w:rFonts w:asciiTheme="minorHAnsi" w:hAnsiTheme="minorHAnsi"/>
        </w:rPr>
      </w:pPr>
    </w:p>
    <w:p w14:paraId="7B89FA41" w14:textId="0260ACF6" w:rsidR="008E060D" w:rsidRDefault="008E060D" w:rsidP="008E060D">
      <w:pPr>
        <w:pStyle w:val="Heading1"/>
        <w:spacing w:line="360" w:lineRule="auto"/>
        <w:jc w:val="both"/>
      </w:pPr>
      <w:bookmarkStart w:id="8" w:name="_Toc171888064"/>
      <w:r>
        <w:lastRenderedPageBreak/>
        <w:t>USE</w:t>
      </w:r>
      <w:r w:rsidR="00B57946">
        <w:t>-</w:t>
      </w:r>
      <w:r>
        <w:t>CASE SCENARIO</w:t>
      </w:r>
      <w:bookmarkEnd w:id="8"/>
    </w:p>
    <w:p w14:paraId="4F4AF375" w14:textId="46D60916" w:rsidR="00605CEF" w:rsidRDefault="00B57946" w:rsidP="008B3593">
      <w:pPr>
        <w:pStyle w:val="Heading2"/>
        <w:spacing w:line="360" w:lineRule="auto"/>
        <w:jc w:val="both"/>
      </w:pPr>
      <w:bookmarkStart w:id="9" w:name="_Toc171888065"/>
      <w:r>
        <w:t>Use Case: Document Extraction and Classification</w:t>
      </w:r>
      <w:bookmarkEnd w:id="9"/>
    </w:p>
    <w:p w14:paraId="595D9A90" w14:textId="77777777" w:rsidR="008B3593" w:rsidRPr="008B3593" w:rsidRDefault="008B3593" w:rsidP="008B3593">
      <w:pPr>
        <w:rPr>
          <w:rFonts w:ascii="Aptos" w:hAnsi="Aptos"/>
          <w:b/>
          <w:bCs/>
        </w:rPr>
      </w:pPr>
      <w:r w:rsidRPr="008B3593">
        <w:rPr>
          <w:rFonts w:ascii="Aptos" w:hAnsi="Aptos"/>
          <w:b/>
          <w:bCs/>
        </w:rPr>
        <w:t>Scenario:</w:t>
      </w:r>
    </w:p>
    <w:p w14:paraId="567BED16" w14:textId="431393AC" w:rsidR="00457A06" w:rsidRPr="00F53B39" w:rsidRDefault="008B3593" w:rsidP="00F53B39">
      <w:pPr>
        <w:spacing w:line="276" w:lineRule="auto"/>
        <w:jc w:val="both"/>
        <w:rPr>
          <w:rFonts w:ascii="Aptos" w:hAnsi="Aptos"/>
        </w:rPr>
      </w:pPr>
      <w:r w:rsidRPr="008B3593">
        <w:rPr>
          <w:rFonts w:ascii="Aptos" w:hAnsi="Aptos"/>
        </w:rPr>
        <w:t>When a user uploads documents, Document Understanding automatically categorizes each document type and extracts relevant details into structured key-value pairs. This streamlined process reduces manual effort and ensures accurate data extraction, enhancing overall efficiency in document management and information retrieval tasks.</w:t>
      </w:r>
    </w:p>
    <w:p w14:paraId="52A2260D" w14:textId="237C7E01" w:rsidR="00CB60CB" w:rsidRPr="00CB60CB" w:rsidRDefault="00CB60CB" w:rsidP="00F53B39">
      <w:pPr>
        <w:pStyle w:val="Heading4"/>
        <w:numPr>
          <w:ilvl w:val="0"/>
          <w:numId w:val="0"/>
        </w:numPr>
        <w:jc w:val="both"/>
        <w:rPr>
          <w:rFonts w:ascii="Aptos" w:hAnsi="Aptos"/>
          <w:color w:val="auto"/>
          <w:sz w:val="22"/>
          <w:szCs w:val="22"/>
        </w:rPr>
      </w:pPr>
      <w:r w:rsidRPr="00CB60CB">
        <w:rPr>
          <w:rStyle w:val="Emphasis"/>
          <w:rFonts w:ascii="Aptos" w:hAnsi="Aptos"/>
          <w:szCs w:val="22"/>
        </w:rPr>
        <w:t xml:space="preserve">Step 1: </w:t>
      </w:r>
      <w:r w:rsidR="00F53B39">
        <w:rPr>
          <w:rStyle w:val="Emphasis"/>
          <w:rFonts w:ascii="Aptos" w:hAnsi="Aptos"/>
          <w:szCs w:val="22"/>
        </w:rPr>
        <w:t xml:space="preserve"> </w:t>
      </w:r>
      <w:r w:rsidRPr="00CB60CB">
        <w:rPr>
          <w:rStyle w:val="Emphasis"/>
          <w:rFonts w:ascii="Aptos" w:hAnsi="Aptos"/>
          <w:szCs w:val="22"/>
        </w:rPr>
        <w:t>Document Integration</w:t>
      </w:r>
    </w:p>
    <w:p w14:paraId="319A9877" w14:textId="77777777" w:rsidR="00CB60CB" w:rsidRDefault="00CB60CB" w:rsidP="00F53B39">
      <w:pPr>
        <w:pStyle w:val="graf"/>
        <w:numPr>
          <w:ilvl w:val="0"/>
          <w:numId w:val="36"/>
        </w:numPr>
        <w:spacing w:before="0" w:beforeAutospacing="0"/>
        <w:jc w:val="both"/>
        <w:rPr>
          <w:rFonts w:ascii="Aptos" w:hAnsi="Aptos"/>
          <w:sz w:val="22"/>
          <w:szCs w:val="22"/>
        </w:rPr>
      </w:pPr>
      <w:r w:rsidRPr="00CB60CB">
        <w:rPr>
          <w:rFonts w:ascii="Aptos" w:hAnsi="Aptos"/>
          <w:sz w:val="22"/>
          <w:szCs w:val="22"/>
        </w:rPr>
        <w:t>To test the integration, place the documents in the SFTP Server used in the integration.</w:t>
      </w:r>
    </w:p>
    <w:p w14:paraId="5FD33222" w14:textId="32712BCA" w:rsidR="005F434A" w:rsidRDefault="00F17441" w:rsidP="005F434A">
      <w:pPr>
        <w:pStyle w:val="graf"/>
        <w:spacing w:before="0" w:beforeAutospacing="0"/>
        <w:jc w:val="both"/>
        <w:rPr>
          <w:rFonts w:ascii="Aptos" w:hAnsi="Aptos"/>
          <w:sz w:val="22"/>
          <w:szCs w:val="22"/>
        </w:rPr>
      </w:pPr>
      <w:r>
        <w:rPr>
          <w:noProof/>
        </w:rPr>
        <mc:AlternateContent>
          <mc:Choice Requires="wps">
            <w:drawing>
              <wp:anchor distT="0" distB="0" distL="114300" distR="114300" simplePos="0" relativeHeight="251719686" behindDoc="0" locked="0" layoutInCell="1" allowOverlap="1" wp14:anchorId="77C81785" wp14:editId="265AAFFB">
                <wp:simplePos x="0" y="0"/>
                <wp:positionH relativeFrom="column">
                  <wp:posOffset>71925</wp:posOffset>
                </wp:positionH>
                <wp:positionV relativeFrom="paragraph">
                  <wp:posOffset>164179</wp:posOffset>
                </wp:positionV>
                <wp:extent cx="1964028" cy="1081825"/>
                <wp:effectExtent l="0" t="0" r="17780" b="23495"/>
                <wp:wrapNone/>
                <wp:docPr id="2118452512" name="Rectangle 61"/>
                <wp:cNvGraphicFramePr/>
                <a:graphic xmlns:a="http://schemas.openxmlformats.org/drawingml/2006/main">
                  <a:graphicData uri="http://schemas.microsoft.com/office/word/2010/wordprocessingShape">
                    <wps:wsp>
                      <wps:cNvSpPr/>
                      <wps:spPr>
                        <a:xfrm>
                          <a:off x="0" y="0"/>
                          <a:ext cx="1964028" cy="10818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BA1950" id="Rectangle 61" o:spid="_x0000_s1026" style="position:absolute;margin-left:5.65pt;margin-top:12.95pt;width:154.65pt;height:85.2pt;z-index:25171968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" fillcolor="white [3212]" strokecolor="#000506 [484]" strokeweight="1pt"/>
            </w:pict>
          </mc:Fallback>
        </mc:AlternateContent>
      </w:r>
      <w:r>
        <w:rPr>
          <w:noProof/>
        </w:rPr>
        <mc:AlternateContent>
          <mc:Choice Requires="wps">
            <w:drawing>
              <wp:anchor distT="0" distB="0" distL="114300" distR="114300" simplePos="0" relativeHeight="251718662" behindDoc="0" locked="0" layoutInCell="1" allowOverlap="1" wp14:anchorId="2067C9D5" wp14:editId="27A889D2">
                <wp:simplePos x="0" y="0"/>
                <wp:positionH relativeFrom="column">
                  <wp:posOffset>477609</wp:posOffset>
                </wp:positionH>
                <wp:positionV relativeFrom="paragraph">
                  <wp:posOffset>28951</wp:posOffset>
                </wp:positionV>
                <wp:extent cx="2472744" cy="77273"/>
                <wp:effectExtent l="0" t="0" r="22860" b="18415"/>
                <wp:wrapNone/>
                <wp:docPr id="907761390" name="Rectangle 60"/>
                <wp:cNvGraphicFramePr/>
                <a:graphic xmlns:a="http://schemas.openxmlformats.org/drawingml/2006/main">
                  <a:graphicData uri="http://schemas.microsoft.com/office/word/2010/wordprocessingShape">
                    <wps:wsp>
                      <wps:cNvSpPr/>
                      <wps:spPr>
                        <a:xfrm>
                          <a:off x="0" y="0"/>
                          <a:ext cx="2472744" cy="7727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D97C7" id="Rectangle 60" o:spid="_x0000_s1026" style="position:absolute;margin-left:37.6pt;margin-top:2.3pt;width:194.7pt;height:6.1pt;z-index:2517186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" fillcolor="white [3212]" strokecolor="#000506 [484]" strokeweight="1pt"/>
            </w:pict>
          </mc:Fallback>
        </mc:AlternateContent>
      </w:r>
      <w:r w:rsidR="00483219" w:rsidRPr="00022FBD">
        <w:rPr>
          <w:noProof/>
        </w:rPr>
        <w:drawing>
          <wp:inline distT="0" distB="0" distL="0" distR="0" wp14:anchorId="552DC2C8" wp14:editId="5049673B">
            <wp:extent cx="5760085" cy="2461540"/>
            <wp:effectExtent l="19050" t="19050" r="12065" b="15240"/>
            <wp:docPr id="36615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52207" name=""/>
                    <pic:cNvPicPr/>
                  </pic:nvPicPr>
                  <pic:blipFill>
                    <a:blip r:embed="rId39"/>
                    <a:stretch>
                      <a:fillRect/>
                    </a:stretch>
                  </pic:blipFill>
                  <pic:spPr>
                    <a:xfrm>
                      <a:off x="0" y="0"/>
                      <a:ext cx="5760085" cy="2461540"/>
                    </a:xfrm>
                    <a:prstGeom prst="rect">
                      <a:avLst/>
                    </a:prstGeom>
                    <a:ln w="12700">
                      <a:solidFill>
                        <a:schemeClr val="tx1"/>
                      </a:solidFill>
                    </a:ln>
                  </pic:spPr>
                </pic:pic>
              </a:graphicData>
            </a:graphic>
          </wp:inline>
        </w:drawing>
      </w:r>
      <w:r w:rsidR="005F434A">
        <w:rPr>
          <w:rFonts w:ascii="Aptos" w:hAnsi="Aptos"/>
          <w:sz w:val="22"/>
          <w:szCs w:val="22"/>
        </w:rPr>
        <w:t xml:space="preserve">                                                                               </w:t>
      </w:r>
      <w:r w:rsidR="005F434A" w:rsidRPr="001E57F8">
        <w:rPr>
          <w:rStyle w:val="ph"/>
          <w:rFonts w:ascii="Aptos" w:hAnsi="Aptos" w:cstheme="minorHAnsi"/>
          <w:i/>
          <w:color w:val="05283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w:t>
      </w:r>
      <w:r w:rsidR="005F434A" w:rsidRPr="001E57F8">
        <w:rPr>
          <w:rStyle w:val="ph"/>
          <w:rFonts w:ascii="Aptos" w:hAnsi="Aptos" w:cstheme="minorHAnsi"/>
          <w:i/>
          <w:color w:val="05283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5F434A" w:rsidRPr="001E57F8">
        <w:rPr>
          <w:rStyle w:val="ph"/>
          <w:rFonts w:ascii="Aptos" w:hAnsi="Aptos" w:cstheme="minorHAnsi"/>
          <w:i/>
          <w:color w:val="05283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434A" w:rsidRPr="001E57F8">
        <w:rPr>
          <w:rStyle w:val="ph"/>
          <w:rFonts w:ascii="Aptos" w:hAnsi="Aptos" w:cstheme="minorHAnsi"/>
          <w:i/>
          <w:color w:val="05283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SFTP Server</w:t>
      </w:r>
      <w:r w:rsidR="005F434A">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338361" w14:textId="77777777" w:rsidR="00483219" w:rsidRPr="00CB60CB" w:rsidRDefault="00483219" w:rsidP="00483219">
      <w:pPr>
        <w:pStyle w:val="graf"/>
        <w:spacing w:before="0" w:beforeAutospacing="0"/>
        <w:jc w:val="both"/>
        <w:rPr>
          <w:rFonts w:ascii="Aptos" w:hAnsi="Aptos"/>
          <w:sz w:val="22"/>
          <w:szCs w:val="22"/>
        </w:rPr>
      </w:pPr>
    </w:p>
    <w:p w14:paraId="12D7DB9C" w14:textId="1CBD413D" w:rsidR="00CB60CB" w:rsidRPr="00CB60CB" w:rsidRDefault="00CB60CB" w:rsidP="00CB60CB">
      <w:pPr>
        <w:pStyle w:val="Heading4"/>
        <w:numPr>
          <w:ilvl w:val="0"/>
          <w:numId w:val="0"/>
        </w:numPr>
        <w:rPr>
          <w:rFonts w:ascii="Aptos" w:hAnsi="Aptos"/>
          <w:sz w:val="22"/>
          <w:szCs w:val="22"/>
        </w:rPr>
      </w:pPr>
      <w:r w:rsidRPr="00CB60CB">
        <w:rPr>
          <w:rStyle w:val="Emphasis"/>
          <w:rFonts w:ascii="Aptos" w:hAnsi="Aptos"/>
          <w:szCs w:val="22"/>
        </w:rPr>
        <w:t xml:space="preserve">Step 2: </w:t>
      </w:r>
      <w:r w:rsidR="00F53B39">
        <w:rPr>
          <w:rStyle w:val="Emphasis"/>
          <w:rFonts w:ascii="Aptos" w:hAnsi="Aptos"/>
          <w:szCs w:val="22"/>
        </w:rPr>
        <w:t xml:space="preserve"> </w:t>
      </w:r>
      <w:r w:rsidRPr="00CB60CB">
        <w:rPr>
          <w:rStyle w:val="Emphasis"/>
          <w:rFonts w:ascii="Aptos" w:hAnsi="Aptos"/>
          <w:szCs w:val="22"/>
        </w:rPr>
        <w:t>Initiating the Process</w:t>
      </w:r>
    </w:p>
    <w:p w14:paraId="7E10A2FF" w14:textId="573585A4" w:rsidR="00CB60CB" w:rsidRPr="00F53B39" w:rsidRDefault="00CB60CB" w:rsidP="00F53B39">
      <w:pPr>
        <w:pStyle w:val="graf"/>
        <w:numPr>
          <w:ilvl w:val="0"/>
          <w:numId w:val="36"/>
        </w:numPr>
        <w:spacing w:before="0" w:beforeAutospacing="0"/>
        <w:rPr>
          <w:rFonts w:ascii="Aptos" w:hAnsi="Aptos"/>
          <w:sz w:val="22"/>
          <w:szCs w:val="22"/>
        </w:rPr>
      </w:pPr>
      <w:r w:rsidRPr="00F53B39">
        <w:rPr>
          <w:rFonts w:ascii="Aptos" w:hAnsi="Aptos"/>
          <w:sz w:val="22"/>
          <w:szCs w:val="22"/>
        </w:rPr>
        <w:t>This is the VBCS page, featuring a button to extract documents and multiple tables to display the output in a tabular format based on the document type.</w:t>
      </w:r>
    </w:p>
    <w:p w14:paraId="0E219F4E" w14:textId="760D7D37" w:rsidR="00457A06" w:rsidRDefault="003D5173" w:rsidP="00D04893">
      <w:pPr>
        <w:rPr>
          <w:rFonts w:asciiTheme="minorHAnsi" w:hAnsiTheme="minorHAnsi"/>
        </w:rPr>
      </w:pPr>
      <w:r>
        <w:rPr>
          <w:noProof/>
        </w:rPr>
        <mc:AlternateContent>
          <mc:Choice Requires="wps">
            <w:drawing>
              <wp:anchor distT="0" distB="0" distL="114300" distR="114300" simplePos="0" relativeHeight="251721734" behindDoc="0" locked="0" layoutInCell="1" allowOverlap="1" wp14:anchorId="7E89A2D5" wp14:editId="4472D794">
                <wp:simplePos x="0" y="0"/>
                <wp:positionH relativeFrom="column">
                  <wp:posOffset>258669</wp:posOffset>
                </wp:positionH>
                <wp:positionV relativeFrom="paragraph">
                  <wp:posOffset>526853</wp:posOffset>
                </wp:positionV>
                <wp:extent cx="1776676" cy="154547"/>
                <wp:effectExtent l="0" t="0" r="14605" b="17145"/>
                <wp:wrapNone/>
                <wp:docPr id="1218978099" name="Rectangle 63"/>
                <wp:cNvGraphicFramePr/>
                <a:graphic xmlns:a="http://schemas.openxmlformats.org/drawingml/2006/main">
                  <a:graphicData uri="http://schemas.microsoft.com/office/word/2010/wordprocessingShape">
                    <wps:wsp>
                      <wps:cNvSpPr/>
                      <wps:spPr>
                        <a:xfrm>
                          <a:off x="0" y="0"/>
                          <a:ext cx="1776676" cy="1545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3A441" id="Rectangle 63" o:spid="_x0000_s1026" style="position:absolute;margin-left:20.35pt;margin-top:41.5pt;width:139.9pt;height:12.15pt;z-index:25172173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720710" behindDoc="0" locked="0" layoutInCell="1" allowOverlap="1" wp14:anchorId="20F2D8A6" wp14:editId="7B76660F">
                <wp:simplePos x="0" y="0"/>
                <wp:positionH relativeFrom="column">
                  <wp:posOffset>104122</wp:posOffset>
                </wp:positionH>
                <wp:positionV relativeFrom="paragraph">
                  <wp:posOffset>11698</wp:posOffset>
                </wp:positionV>
                <wp:extent cx="785611" cy="347336"/>
                <wp:effectExtent l="0" t="0" r="14605" b="15240"/>
                <wp:wrapNone/>
                <wp:docPr id="279794168" name="Rectangle 62"/>
                <wp:cNvGraphicFramePr/>
                <a:graphic xmlns:a="http://schemas.openxmlformats.org/drawingml/2006/main">
                  <a:graphicData uri="http://schemas.microsoft.com/office/word/2010/wordprocessingShape">
                    <wps:wsp>
                      <wps:cNvSpPr/>
                      <wps:spPr>
                        <a:xfrm>
                          <a:off x="0" y="0"/>
                          <a:ext cx="785611" cy="34733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5F1F32" id="Rectangle 62" o:spid="_x0000_s1026" style="position:absolute;margin-left:8.2pt;margin-top:.9pt;width:61.85pt;height:27.35pt;z-index:2517207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" filled="f" strokecolor="red" strokeweight="1pt"/>
            </w:pict>
          </mc:Fallback>
        </mc:AlternateContent>
      </w:r>
      <w:r w:rsidR="00770B4D">
        <w:rPr>
          <w:noProof/>
        </w:rPr>
        <w:drawing>
          <wp:inline distT="0" distB="0" distL="0" distR="0" wp14:anchorId="53461DE8" wp14:editId="40A3D4BC">
            <wp:extent cx="5760085" cy="1665605"/>
            <wp:effectExtent l="0" t="0" r="0" b="0"/>
            <wp:docPr id="158037799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77992" name="Picture 23"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1665605"/>
                    </a:xfrm>
                    <a:prstGeom prst="rect">
                      <a:avLst/>
                    </a:prstGeom>
                    <a:noFill/>
                    <a:ln>
                      <a:noFill/>
                    </a:ln>
                  </pic:spPr>
                </pic:pic>
              </a:graphicData>
            </a:graphic>
          </wp:inline>
        </w:drawing>
      </w:r>
    </w:p>
    <w:p w14:paraId="1CCAD383" w14:textId="713D20C6" w:rsidR="00457A06" w:rsidRDefault="00762D3B" w:rsidP="00D04893">
      <w:pPr>
        <w:rPr>
          <w:rFonts w:asciiTheme="minorHAnsi" w:hAnsiTheme="minorHAnsi"/>
        </w:rPr>
      </w:pP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434A" w:rsidRPr="00476AC8">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5F434A" w:rsidRPr="00476AC8">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434A">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VBCS Page</w:t>
      </w:r>
    </w:p>
    <w:p w14:paraId="0D6970B0" w14:textId="77777777" w:rsidR="00457A06" w:rsidRDefault="00457A06" w:rsidP="00D04893">
      <w:pPr>
        <w:rPr>
          <w:rFonts w:asciiTheme="minorHAnsi" w:hAnsiTheme="minorHAnsi"/>
        </w:rPr>
      </w:pPr>
    </w:p>
    <w:p w14:paraId="3784E98E" w14:textId="77777777" w:rsidR="00457A06" w:rsidRDefault="00457A06" w:rsidP="00D04893">
      <w:pPr>
        <w:rPr>
          <w:rFonts w:asciiTheme="minorHAnsi" w:hAnsiTheme="minorHAnsi"/>
        </w:rPr>
      </w:pPr>
    </w:p>
    <w:p w14:paraId="161F5165" w14:textId="77777777" w:rsidR="00457A06" w:rsidRDefault="00457A06" w:rsidP="00D04893">
      <w:pPr>
        <w:rPr>
          <w:rFonts w:asciiTheme="minorHAnsi" w:hAnsiTheme="minorHAnsi"/>
        </w:rPr>
      </w:pPr>
    </w:p>
    <w:p w14:paraId="26FB59E3" w14:textId="77777777" w:rsidR="00072C2B" w:rsidRPr="00072C2B" w:rsidRDefault="00072C2B" w:rsidP="00072C2B">
      <w:pPr>
        <w:pStyle w:val="graf"/>
        <w:numPr>
          <w:ilvl w:val="0"/>
          <w:numId w:val="36"/>
        </w:numPr>
        <w:rPr>
          <w:rFonts w:ascii="Aptos" w:hAnsi="Aptos"/>
          <w:sz w:val="22"/>
          <w:szCs w:val="22"/>
        </w:rPr>
      </w:pPr>
      <w:r w:rsidRPr="00072C2B">
        <w:rPr>
          <w:rFonts w:ascii="Aptos" w:hAnsi="Aptos"/>
          <w:sz w:val="22"/>
          <w:szCs w:val="22"/>
        </w:rPr>
        <w:t>Click the button to extract, this action launches the integration process, which runs in the background. Once completed, the output will be displayed in the tables, showing the document type, and extracted information in key-value pairs.</w:t>
      </w:r>
    </w:p>
    <w:p w14:paraId="5D15224B" w14:textId="175896D4" w:rsidR="00457A06" w:rsidRDefault="00072C2B" w:rsidP="00D04893">
      <w:r>
        <w:t xml:space="preserve">            </w:t>
      </w:r>
      <w:r>
        <w:rPr>
          <w:noProof/>
        </w:rPr>
        <w:drawing>
          <wp:inline distT="0" distB="0" distL="0" distR="0" wp14:anchorId="7E8616EB" wp14:editId="3C0038D7">
            <wp:extent cx="5363110" cy="1593215"/>
            <wp:effectExtent l="0" t="0" r="9525" b="6985"/>
            <wp:docPr id="1181698419"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98419" name="Picture 24"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5206" cy="1593838"/>
                    </a:xfrm>
                    <a:prstGeom prst="rect">
                      <a:avLst/>
                    </a:prstGeom>
                    <a:noFill/>
                    <a:ln>
                      <a:noFill/>
                    </a:ln>
                  </pic:spPr>
                </pic:pic>
              </a:graphicData>
            </a:graphic>
          </wp:inline>
        </w:drawing>
      </w:r>
    </w:p>
    <w:p w14:paraId="1AF8884F" w14:textId="6144A772" w:rsidR="005F434A" w:rsidRDefault="00762D3B" w:rsidP="00762D3B">
      <w:pPr>
        <w:spacing w:after="0"/>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sidRPr="00476AC8">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476AC8">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Tab</w:t>
      </w:r>
    </w:p>
    <w:p w14:paraId="6B06C3F3" w14:textId="77777777" w:rsidR="00762D3B" w:rsidRDefault="00762D3B" w:rsidP="00762D3B">
      <w:pPr>
        <w:spacing w:after="0"/>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F126ED" w14:textId="77777777" w:rsidR="00762D3B" w:rsidRPr="00D84218" w:rsidRDefault="00762D3B" w:rsidP="00762D3B">
      <w:pPr>
        <w:spacing w:after="0"/>
      </w:pPr>
    </w:p>
    <w:p w14:paraId="20F8C60F" w14:textId="6EC9CC8A" w:rsidR="0039435D" w:rsidRDefault="00651460" w:rsidP="00D04893">
      <w:pPr>
        <w:rPr>
          <w:rFonts w:asciiTheme="minorHAnsi" w:hAnsiTheme="minorHAnsi"/>
        </w:rPr>
      </w:pPr>
      <w:r>
        <w:rPr>
          <w:rFonts w:asciiTheme="minorHAnsi" w:hAnsiTheme="minorHAnsi"/>
        </w:rPr>
        <w:t xml:space="preserve">           </w:t>
      </w:r>
      <w:r>
        <w:rPr>
          <w:noProof/>
        </w:rPr>
        <w:drawing>
          <wp:inline distT="0" distB="0" distL="0" distR="0" wp14:anchorId="6D40573C" wp14:editId="2BB58710">
            <wp:extent cx="5363110" cy="1540482"/>
            <wp:effectExtent l="0" t="0" r="0" b="3175"/>
            <wp:docPr id="199384316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43165" name="Picture 25"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9727" cy="1542383"/>
                    </a:xfrm>
                    <a:prstGeom prst="rect">
                      <a:avLst/>
                    </a:prstGeom>
                    <a:noFill/>
                    <a:ln>
                      <a:noFill/>
                    </a:ln>
                  </pic:spPr>
                </pic:pic>
              </a:graphicData>
            </a:graphic>
          </wp:inline>
        </w:drawing>
      </w:r>
    </w:p>
    <w:p w14:paraId="1AA83354" w14:textId="14AEFE90" w:rsidR="00762D3B" w:rsidRDefault="00762D3B" w:rsidP="00762D3B">
      <w:pPr>
        <w:spacing w:after="0"/>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76AC8">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76AC8">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Receipt</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Tab</w:t>
      </w:r>
    </w:p>
    <w:p w14:paraId="5012D71C" w14:textId="77777777" w:rsidR="00762D3B" w:rsidRPr="00D84218" w:rsidRDefault="00762D3B" w:rsidP="00762D3B">
      <w:pPr>
        <w:spacing w:after="0"/>
      </w:pPr>
    </w:p>
    <w:p w14:paraId="08CC24B0" w14:textId="77777777" w:rsidR="00762D3B" w:rsidRDefault="00762D3B" w:rsidP="00D04893">
      <w:pPr>
        <w:rPr>
          <w:rFonts w:asciiTheme="minorHAnsi" w:hAnsiTheme="minorHAnsi"/>
        </w:rPr>
      </w:pPr>
    </w:p>
    <w:p w14:paraId="05729038" w14:textId="3A33369E" w:rsidR="00457A06" w:rsidRDefault="00651460" w:rsidP="00D04893">
      <w:pPr>
        <w:rPr>
          <w:rFonts w:asciiTheme="minorHAnsi" w:hAnsiTheme="minorHAnsi"/>
        </w:rPr>
      </w:pPr>
      <w:r>
        <w:rPr>
          <w:rFonts w:asciiTheme="minorHAnsi" w:hAnsiTheme="minorHAnsi"/>
        </w:rPr>
        <w:t xml:space="preserve">           </w:t>
      </w:r>
      <w:r w:rsidR="00295511">
        <w:rPr>
          <w:noProof/>
        </w:rPr>
        <w:drawing>
          <wp:inline distT="0" distB="0" distL="0" distR="0" wp14:anchorId="59C3295B" wp14:editId="5700A849">
            <wp:extent cx="5332287" cy="1612842"/>
            <wp:effectExtent l="0" t="0" r="1905" b="6985"/>
            <wp:docPr id="1324288124"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88124" name="Picture 26"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7067" cy="1638485"/>
                    </a:xfrm>
                    <a:prstGeom prst="rect">
                      <a:avLst/>
                    </a:prstGeom>
                    <a:noFill/>
                    <a:ln>
                      <a:noFill/>
                    </a:ln>
                  </pic:spPr>
                </pic:pic>
              </a:graphicData>
            </a:graphic>
          </wp:inline>
        </w:drawing>
      </w:r>
    </w:p>
    <w:p w14:paraId="0EACB2A6" w14:textId="2F6892C9" w:rsidR="00762D3B" w:rsidRPr="00D84218" w:rsidRDefault="00762D3B" w:rsidP="00762D3B">
      <w:pPr>
        <w:spacing w:after="0"/>
      </w:pP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76AC8">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76AC8">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Passport</w:t>
      </w:r>
      <w:r>
        <w:rPr>
          <w:rStyle w:val="ph"/>
          <w:rFonts w:ascii="Aptos" w:hAnsi="Aptos" w:cstheme="minorHAnsi"/>
          <w:i/>
          <w:color w:val="05283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Tab</w:t>
      </w:r>
    </w:p>
    <w:p w14:paraId="17C57F2D" w14:textId="77777777" w:rsidR="00762D3B" w:rsidRDefault="00762D3B" w:rsidP="00D04893">
      <w:pPr>
        <w:rPr>
          <w:rFonts w:asciiTheme="minorHAnsi" w:hAnsiTheme="minorHAnsi"/>
        </w:rPr>
      </w:pPr>
    </w:p>
    <w:p w14:paraId="5DF5DB4C" w14:textId="725255FB" w:rsidR="00457A06" w:rsidRDefault="00F14A69" w:rsidP="001D6691">
      <w:pPr>
        <w:pStyle w:val="ListParagraph"/>
        <w:numPr>
          <w:ilvl w:val="0"/>
          <w:numId w:val="36"/>
        </w:numPr>
        <w:rPr>
          <w:rFonts w:ascii="Aptos" w:hAnsi="Aptos"/>
          <w:szCs w:val="22"/>
        </w:rPr>
      </w:pPr>
      <w:r w:rsidRPr="00F14A69">
        <w:rPr>
          <w:rFonts w:ascii="Aptos" w:hAnsi="Aptos"/>
          <w:szCs w:val="22"/>
        </w:rPr>
        <w:t>The use case can be further tested with documents such as bank statements, driving license, resume, and payslip</w:t>
      </w:r>
      <w:r w:rsidR="0018178B">
        <w:rPr>
          <w:rFonts w:ascii="Aptos" w:hAnsi="Aptos"/>
          <w:szCs w:val="22"/>
        </w:rPr>
        <w:t xml:space="preserve"> with </w:t>
      </w:r>
      <w:r w:rsidRPr="00F14A69">
        <w:rPr>
          <w:rFonts w:ascii="Aptos" w:hAnsi="Aptos"/>
          <w:szCs w:val="22"/>
        </w:rPr>
        <w:t>formats like PDF, PNG, and JPEG.</w:t>
      </w:r>
    </w:p>
    <w:p w14:paraId="4A1EE581" w14:textId="526B574E" w:rsidR="00F14A69" w:rsidRPr="00F14A69" w:rsidRDefault="008E3910" w:rsidP="001D6691">
      <w:pPr>
        <w:pStyle w:val="ListParagraph"/>
        <w:numPr>
          <w:ilvl w:val="0"/>
          <w:numId w:val="36"/>
        </w:numPr>
        <w:rPr>
          <w:rFonts w:ascii="Aptos" w:hAnsi="Aptos"/>
          <w:szCs w:val="22"/>
        </w:rPr>
      </w:pPr>
      <w:r w:rsidRPr="008E3910">
        <w:rPr>
          <w:rFonts w:ascii="Aptos" w:hAnsi="Aptos"/>
          <w:szCs w:val="22"/>
        </w:rPr>
        <w:t>There is also an option to create custom models and train them for your specific document types.</w:t>
      </w:r>
    </w:p>
    <w:p w14:paraId="18D62545" w14:textId="33851E9A" w:rsidR="00631E2B" w:rsidRDefault="00631E2B" w:rsidP="00631E2B">
      <w:pPr>
        <w:pStyle w:val="Heading1"/>
        <w:spacing w:line="360" w:lineRule="auto"/>
        <w:jc w:val="both"/>
      </w:pPr>
      <w:bookmarkStart w:id="10" w:name="_Toc171888066"/>
      <w:r>
        <w:lastRenderedPageBreak/>
        <w:t>Summary</w:t>
      </w:r>
      <w:bookmarkEnd w:id="10"/>
    </w:p>
    <w:p w14:paraId="665BD6DB" w14:textId="2C7BA827" w:rsidR="00631E2B" w:rsidRPr="00372EF7" w:rsidRDefault="00966DB2" w:rsidP="00966DB2">
      <w:pPr>
        <w:jc w:val="both"/>
        <w:rPr>
          <w:rFonts w:ascii="Aptos" w:hAnsi="Aptos"/>
          <w:szCs w:val="22"/>
        </w:rPr>
      </w:pPr>
      <w:r w:rsidRPr="00372EF7">
        <w:rPr>
          <w:rFonts w:ascii="Aptos" w:hAnsi="Aptos"/>
          <w:szCs w:val="22"/>
        </w:rPr>
        <w:t>Document Understanding involves extracting and converting meaningful information from unstructured or semi-structured documents into structured data for analysis. This process utilizes machine learning, NLP</w:t>
      </w:r>
      <w:r w:rsidR="00955947" w:rsidRPr="00372EF7">
        <w:rPr>
          <w:rFonts w:ascii="Aptos" w:hAnsi="Aptos"/>
          <w:szCs w:val="22"/>
        </w:rPr>
        <w:t xml:space="preserve"> </w:t>
      </w:r>
      <w:r w:rsidRPr="00372EF7">
        <w:rPr>
          <w:rFonts w:ascii="Aptos" w:hAnsi="Aptos"/>
          <w:szCs w:val="22"/>
        </w:rPr>
        <w:t>and traditional OCR to automate information extraction. This overview provides a comprehensive look at document understanding, emphasizing its significance, the technologies it employs, and its practical applications.</w:t>
      </w:r>
      <w:r w:rsidR="00372EF7" w:rsidRPr="00372EF7">
        <w:rPr>
          <w:rFonts w:ascii="Aptos" w:hAnsi="Aptos"/>
          <w:color w:val="242424"/>
          <w:spacing w:val="-1"/>
          <w:szCs w:val="22"/>
          <w:shd w:val="clear" w:color="auto" w:fill="FFFFFF"/>
        </w:rPr>
        <w:t xml:space="preserve"> </w:t>
      </w:r>
      <w:r w:rsidR="00372EF7" w:rsidRPr="00372EF7">
        <w:rPr>
          <w:rFonts w:ascii="Aptos" w:hAnsi="Aptos"/>
          <w:color w:val="242424"/>
          <w:spacing w:val="-1"/>
          <w:szCs w:val="22"/>
          <w:shd w:val="clear" w:color="auto" w:fill="FFFFFF"/>
        </w:rPr>
        <w:t>Whether you’re a business professional looking to streamline operations or a tech enthusiast curious about the latest advancements, understanding document understanding is crucial in harnessing the power of data.</w:t>
      </w:r>
    </w:p>
    <w:p w14:paraId="1C38E5A9" w14:textId="77777777" w:rsidR="00631E2B" w:rsidRDefault="00631E2B" w:rsidP="00631E2B"/>
    <w:p w14:paraId="25FA8582" w14:textId="77777777" w:rsidR="00631E2B" w:rsidRDefault="00631E2B" w:rsidP="00631E2B"/>
    <w:p w14:paraId="3F5619A1" w14:textId="77777777" w:rsidR="00631E2B" w:rsidRDefault="00631E2B" w:rsidP="00631E2B"/>
    <w:p w14:paraId="66C9DA27" w14:textId="77777777" w:rsidR="00631E2B" w:rsidRPr="00631E2B" w:rsidRDefault="00631E2B" w:rsidP="00631E2B"/>
    <w:p w14:paraId="3B24F8C4" w14:textId="77777777" w:rsidR="00457A06" w:rsidRDefault="00457A06" w:rsidP="00D04893">
      <w:pPr>
        <w:rPr>
          <w:rFonts w:asciiTheme="minorHAnsi" w:hAnsiTheme="minorHAnsi"/>
        </w:rPr>
      </w:pPr>
    </w:p>
    <w:p w14:paraId="01BA7C02" w14:textId="77777777" w:rsidR="00457A06" w:rsidRDefault="00457A06" w:rsidP="00D04893">
      <w:pPr>
        <w:rPr>
          <w:rFonts w:asciiTheme="minorHAnsi" w:hAnsiTheme="minorHAnsi"/>
        </w:rPr>
      </w:pPr>
    </w:p>
    <w:p w14:paraId="68916667" w14:textId="77777777" w:rsidR="00457A06" w:rsidRDefault="00457A06" w:rsidP="00D04893">
      <w:pPr>
        <w:rPr>
          <w:rFonts w:asciiTheme="minorHAnsi" w:hAnsiTheme="minorHAnsi"/>
        </w:rPr>
      </w:pPr>
    </w:p>
    <w:p w14:paraId="34230B38" w14:textId="77777777" w:rsidR="00457A06" w:rsidRDefault="00457A06" w:rsidP="00D04893">
      <w:pPr>
        <w:rPr>
          <w:rFonts w:asciiTheme="minorHAnsi" w:hAnsiTheme="minorHAnsi"/>
        </w:rPr>
      </w:pPr>
    </w:p>
    <w:p w14:paraId="199FA868" w14:textId="77777777" w:rsidR="00457A06" w:rsidRDefault="00457A06" w:rsidP="00D04893">
      <w:pPr>
        <w:rPr>
          <w:rFonts w:asciiTheme="minorHAnsi" w:hAnsiTheme="minorHAnsi"/>
        </w:rPr>
      </w:pPr>
    </w:p>
    <w:p w14:paraId="010E2F2E" w14:textId="77777777" w:rsidR="00457A06" w:rsidRDefault="00457A06" w:rsidP="00D04893">
      <w:pPr>
        <w:rPr>
          <w:rFonts w:asciiTheme="minorHAnsi" w:hAnsiTheme="minorHAnsi"/>
        </w:rPr>
      </w:pPr>
    </w:p>
    <w:p w14:paraId="38F11298" w14:textId="77777777" w:rsidR="00457A06" w:rsidRDefault="00457A06" w:rsidP="00D04893">
      <w:pPr>
        <w:rPr>
          <w:rFonts w:asciiTheme="minorHAnsi" w:hAnsiTheme="minorHAnsi"/>
        </w:rPr>
      </w:pPr>
    </w:p>
    <w:p w14:paraId="5B00E80E" w14:textId="77777777" w:rsidR="00457A06" w:rsidRPr="00C863C0" w:rsidRDefault="00457A06" w:rsidP="00D04893">
      <w:pPr>
        <w:rPr>
          <w:rFonts w:asciiTheme="minorHAnsi" w:hAnsiTheme="minorHAnsi"/>
        </w:rPr>
      </w:pPr>
    </w:p>
    <w:p w14:paraId="559AF381" w14:textId="77777777" w:rsidR="00D04893" w:rsidRPr="00C863C0" w:rsidRDefault="00D04893" w:rsidP="00D04893">
      <w:pPr>
        <w:rPr>
          <w:rFonts w:asciiTheme="minorHAnsi" w:hAnsiTheme="minorHAnsi"/>
        </w:rPr>
      </w:pPr>
    </w:p>
    <w:p w14:paraId="347C824B" w14:textId="77777777" w:rsidR="00D04893" w:rsidRPr="00C863C0" w:rsidRDefault="00D04893" w:rsidP="00D04893">
      <w:pPr>
        <w:rPr>
          <w:rFonts w:asciiTheme="minorHAnsi" w:hAnsiTheme="minorHAnsi"/>
        </w:rPr>
      </w:pPr>
    </w:p>
    <w:p w14:paraId="279F3656" w14:textId="77777777" w:rsidR="00D04893" w:rsidRPr="00C863C0" w:rsidRDefault="00D04893" w:rsidP="00D04893">
      <w:pPr>
        <w:rPr>
          <w:rFonts w:asciiTheme="minorHAnsi" w:hAnsiTheme="minorHAnsi"/>
        </w:rPr>
      </w:pPr>
    </w:p>
    <w:p w14:paraId="21F458D6" w14:textId="77777777" w:rsidR="00D04893" w:rsidRPr="00C863C0" w:rsidRDefault="00D04893" w:rsidP="00D04893">
      <w:pPr>
        <w:rPr>
          <w:rFonts w:asciiTheme="minorHAnsi" w:hAnsiTheme="minorHAnsi"/>
        </w:rPr>
      </w:pPr>
    </w:p>
    <w:p w14:paraId="3600CA2E" w14:textId="77777777" w:rsidR="00D04893" w:rsidRPr="00C863C0" w:rsidRDefault="00D04893" w:rsidP="00D04893">
      <w:pPr>
        <w:rPr>
          <w:rFonts w:asciiTheme="minorHAnsi" w:hAnsiTheme="minorHAnsi"/>
        </w:rPr>
      </w:pPr>
    </w:p>
    <w:p w14:paraId="575928A4" w14:textId="77777777" w:rsidR="00D04893" w:rsidRPr="00C863C0" w:rsidRDefault="00D04893" w:rsidP="00D04893">
      <w:pPr>
        <w:rPr>
          <w:rFonts w:asciiTheme="minorHAnsi" w:hAnsiTheme="minorHAnsi"/>
        </w:rPr>
      </w:pPr>
    </w:p>
    <w:p w14:paraId="127904EE" w14:textId="77777777" w:rsidR="00D04893" w:rsidRDefault="00D04893" w:rsidP="00D04893">
      <w:pPr>
        <w:rPr>
          <w:rFonts w:asciiTheme="minorHAnsi" w:hAnsiTheme="minorHAnsi"/>
        </w:rPr>
      </w:pPr>
    </w:p>
    <w:p w14:paraId="47BEE0C6" w14:textId="77777777" w:rsidR="00D04893" w:rsidRDefault="00D04893" w:rsidP="00D04893">
      <w:pPr>
        <w:rPr>
          <w:rFonts w:asciiTheme="minorHAnsi" w:hAnsiTheme="minorHAnsi"/>
        </w:rPr>
      </w:pPr>
    </w:p>
    <w:p w14:paraId="00C1DC42" w14:textId="77777777" w:rsidR="00D04893" w:rsidRDefault="00D04893" w:rsidP="00D04893">
      <w:pPr>
        <w:rPr>
          <w:rFonts w:asciiTheme="minorHAnsi" w:hAnsiTheme="minorHAnsi"/>
        </w:rPr>
      </w:pPr>
    </w:p>
    <w:p w14:paraId="282B78AA" w14:textId="77777777" w:rsidR="00D04893" w:rsidRDefault="00D04893" w:rsidP="00D04893">
      <w:pPr>
        <w:rPr>
          <w:rFonts w:asciiTheme="minorHAnsi" w:hAnsiTheme="minorHAnsi"/>
        </w:rPr>
      </w:pPr>
    </w:p>
    <w:p w14:paraId="26C0DD70" w14:textId="77777777" w:rsidR="00D04893" w:rsidRDefault="00D04893" w:rsidP="00D04893">
      <w:pPr>
        <w:rPr>
          <w:rFonts w:asciiTheme="minorHAnsi" w:hAnsiTheme="minorHAnsi"/>
        </w:rPr>
      </w:pPr>
    </w:p>
    <w:p w14:paraId="4FFBE233" w14:textId="77777777" w:rsidR="00D04893" w:rsidRDefault="00D04893" w:rsidP="00D04893">
      <w:pPr>
        <w:rPr>
          <w:rFonts w:asciiTheme="minorHAnsi" w:hAnsiTheme="minorHAnsi"/>
        </w:rPr>
      </w:pPr>
    </w:p>
    <w:p w14:paraId="0D218BD2" w14:textId="77777777" w:rsidR="004C50BE" w:rsidRPr="00B53332" w:rsidRDefault="00F51DFC" w:rsidP="0E6F52AB">
      <w:pPr>
        <w:pStyle w:val="BodyTextVersion1"/>
        <w:rPr>
          <w:lang w:val="en-GB"/>
        </w:rPr>
      </w:pPr>
      <w:r w:rsidRPr="00317A86">
        <w:rPr>
          <w:noProof/>
        </w:rPr>
        <w:lastRenderedPageBreak/>
        <mc:AlternateContent>
          <mc:Choice Requires="wps">
            <w:drawing>
              <wp:anchor distT="45720" distB="45720" distL="114300" distR="114300" simplePos="0" relativeHeight="251658241" behindDoc="0" locked="0" layoutInCell="1" allowOverlap="1" wp14:anchorId="6422BE56" wp14:editId="23ECD644">
                <wp:simplePos x="0" y="0"/>
                <wp:positionH relativeFrom="margin">
                  <wp:posOffset>-92075</wp:posOffset>
                </wp:positionH>
                <wp:positionV relativeFrom="margin">
                  <wp:posOffset>5104765</wp:posOffset>
                </wp:positionV>
                <wp:extent cx="5934075" cy="897890"/>
                <wp:effectExtent l="0" t="0" r="9525" b="0"/>
                <wp:wrapSquare wrapText="bothSides"/>
                <wp:docPr id="11372566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897890"/>
                        </a:xfrm>
                        <a:prstGeom prst="rect">
                          <a:avLst/>
                        </a:prstGeom>
                        <a:noFill/>
                        <a:ln w="9525">
                          <a:noFill/>
                          <a:miter lim="800000"/>
                          <a:headEnd/>
                          <a:tailEnd/>
                        </a:ln>
                      </wps:spPr>
                      <wps:txbx>
                        <w:txbxContent>
                          <w:p w14:paraId="5AE9C52C" w14:textId="16C9BDBE" w:rsidR="009F7846" w:rsidRPr="00D95E66" w:rsidRDefault="009F7846" w:rsidP="009F7846">
                            <w:pPr>
                              <w:spacing w:after="100" w:afterAutospacing="1"/>
                              <w:jc w:val="center"/>
                              <w:rPr>
                                <w:rFonts w:asciiTheme="minorHAnsi" w:hAnsiTheme="minorHAnsi"/>
                                <w:color w:val="auto"/>
                                <w:sz w:val="36"/>
                                <w:szCs w:val="36"/>
                              </w:rPr>
                            </w:pP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422BE56" id="_x0000_s1030" type="#_x0000_t202" style="position:absolute;left:0;text-align:left;margin-left:-7.25pt;margin-top:401.95pt;width:467.25pt;height:70.7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" filled="f" stroked="f">
                <v:textbox inset="0,0,0,0">
                  <w:txbxContent>
                    <w:p w14:paraId="5AE9C52C" w14:textId="16C9BDBE" w:rsidR="009F7846" w:rsidRPr="00D95E66" w:rsidRDefault="009F7846" w:rsidP="009F7846">
                      <w:pPr>
                        <w:spacing w:after="100" w:afterAutospacing="1"/>
                        <w:jc w:val="center"/>
                        <w:rPr>
                          <w:rFonts w:asciiTheme="minorHAnsi" w:hAnsiTheme="minorHAnsi"/>
                          <w:color w:val="auto"/>
                          <w:sz w:val="36"/>
                          <w:szCs w:val="36"/>
                        </w:rPr>
                      </w:pPr>
                    </w:p>
                  </w:txbxContent>
                </v:textbox>
                <w10:wrap type="square" anchorx="margin" anchory="margin"/>
              </v:shape>
            </w:pict>
          </mc:Fallback>
        </mc:AlternateContent>
      </w:r>
      <w:r w:rsidR="009F7846" w:rsidRPr="00317A86">
        <w:rPr>
          <w:noProof/>
        </w:rPr>
        <mc:AlternateContent>
          <mc:Choice Requires="wps">
            <w:drawing>
              <wp:anchor distT="45720" distB="45720" distL="114300" distR="114300" simplePos="0" relativeHeight="251658240" behindDoc="0" locked="0" layoutInCell="1" allowOverlap="1" wp14:anchorId="4FE4AD31" wp14:editId="12D51D60">
                <wp:simplePos x="0" y="0"/>
                <wp:positionH relativeFrom="margin">
                  <wp:align>center</wp:align>
                </wp:positionH>
                <wp:positionV relativeFrom="margin">
                  <wp:posOffset>3444240</wp:posOffset>
                </wp:positionV>
                <wp:extent cx="5934075" cy="1126490"/>
                <wp:effectExtent l="0" t="0" r="9525" b="0"/>
                <wp:wrapSquare wrapText="bothSides"/>
                <wp:docPr id="21197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126490"/>
                        </a:xfrm>
                        <a:prstGeom prst="rect">
                          <a:avLst/>
                        </a:prstGeom>
                        <a:noFill/>
                        <a:ln w="9525">
                          <a:noFill/>
                          <a:miter lim="800000"/>
                          <a:headEnd/>
                          <a:tailEnd/>
                        </a:ln>
                      </wps:spPr>
                      <wps:txbx>
                        <w:txbxContent>
                          <w:p w14:paraId="463033A3" w14:textId="77777777" w:rsidR="009F7846" w:rsidRPr="00D95E66" w:rsidRDefault="009F7846" w:rsidP="009F7846">
                            <w:pPr>
                              <w:spacing w:after="360" w:line="192" w:lineRule="auto"/>
                              <w:jc w:val="center"/>
                              <w:rPr>
                                <w:rFonts w:asciiTheme="majorHAnsi" w:hAnsiTheme="majorHAnsi" w:cstheme="majorHAnsi"/>
                                <w:b/>
                                <w:bCs/>
                                <w:color w:val="auto"/>
                                <w:sz w:val="144"/>
                                <w:szCs w:val="144"/>
                              </w:rPr>
                            </w:pPr>
                            <w:r w:rsidRPr="00D95E66">
                              <w:rPr>
                                <w:rFonts w:asciiTheme="majorHAnsi" w:hAnsiTheme="majorHAnsi" w:cstheme="majorHAnsi"/>
                                <w:b/>
                                <w:bCs/>
                                <w:color w:val="auto"/>
                                <w:sz w:val="144"/>
                                <w:szCs w:val="144"/>
                              </w:rPr>
                              <w:t>Thank you</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FE4AD31" id="_x0000_s1031" type="#_x0000_t202" style="position:absolute;left:0;text-align:left;margin-left:0;margin-top:271.2pt;width:467.25pt;height:88.7pt;z-index:251658240;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" filled="f" stroked="f">
                <v:textbox inset="0,0,0,0">
                  <w:txbxContent>
                    <w:p w14:paraId="463033A3" w14:textId="77777777" w:rsidR="009F7846" w:rsidRPr="00D95E66" w:rsidRDefault="009F7846" w:rsidP="009F7846">
                      <w:pPr>
                        <w:spacing w:after="360" w:line="192" w:lineRule="auto"/>
                        <w:jc w:val="center"/>
                        <w:rPr>
                          <w:rFonts w:asciiTheme="majorHAnsi" w:hAnsiTheme="majorHAnsi" w:cstheme="majorHAnsi"/>
                          <w:b/>
                          <w:bCs/>
                          <w:color w:val="auto"/>
                          <w:sz w:val="144"/>
                          <w:szCs w:val="144"/>
                        </w:rPr>
                      </w:pPr>
                      <w:r w:rsidRPr="00D95E66">
                        <w:rPr>
                          <w:rFonts w:asciiTheme="majorHAnsi" w:hAnsiTheme="majorHAnsi" w:cstheme="majorHAnsi"/>
                          <w:b/>
                          <w:bCs/>
                          <w:color w:val="auto"/>
                          <w:sz w:val="144"/>
                          <w:szCs w:val="144"/>
                        </w:rPr>
                        <w:t>Thank you</w:t>
                      </w:r>
                    </w:p>
                  </w:txbxContent>
                </v:textbox>
                <w10:wrap type="square" anchorx="margin" anchory="margin"/>
              </v:shape>
            </w:pict>
          </mc:Fallback>
        </mc:AlternateContent>
      </w:r>
      <w:r w:rsidR="009F7846">
        <w:rPr>
          <w:noProof/>
        </w:rPr>
        <w:drawing>
          <wp:anchor distT="0" distB="0" distL="114300" distR="114300" simplePos="0" relativeHeight="251658242" behindDoc="1" locked="0" layoutInCell="1" allowOverlap="1" wp14:anchorId="14D4A6EC" wp14:editId="3D14644E">
            <wp:simplePos x="0" y="0"/>
            <wp:positionH relativeFrom="margin">
              <wp:align>center</wp:align>
            </wp:positionH>
            <wp:positionV relativeFrom="margin">
              <wp:align>center</wp:align>
            </wp:positionV>
            <wp:extent cx="7526020" cy="8229600"/>
            <wp:effectExtent l="0" t="0" r="0" b="0"/>
            <wp:wrapNone/>
            <wp:docPr id="436021045" name="Picture 4" descr="A blue triang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21045" name="Picture 4" descr="A blue triangle with a white background&#10;&#10;Description automatically generated"/>
                    <pic:cNvPicPr/>
                  </pic:nvPicPr>
                  <pic:blipFill rotWithShape="1">
                    <a:blip r:embed="rId44" cstate="print">
                      <a:extLst>
                        <a:ext uri="{28A0092B-C50C-407E-A947-70E740481C1C}">
                          <a14:useLocalDpi xmlns:a14="http://schemas.microsoft.com/office/drawing/2010/main" val="0"/>
                        </a:ext>
                      </a:extLst>
                    </a:blip>
                    <a:srcRect t="13957" b="8744"/>
                    <a:stretch/>
                  </pic:blipFill>
                  <pic:spPr bwMode="auto">
                    <a:xfrm>
                      <a:off x="0" y="0"/>
                      <a:ext cx="7526020" cy="822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C50BE" w:rsidRPr="00B53332" w:rsidSect="00417812">
      <w:headerReference w:type="default" r:id="rId45"/>
      <w:footerReference w:type="even" r:id="rId46"/>
      <w:footerReference w:type="default" r:id="rId47"/>
      <w:footerReference w:type="first" r:id="rId48"/>
      <w:pgSz w:w="11907" w:h="16840"/>
      <w:pgMar w:top="1440" w:right="1418" w:bottom="1440" w:left="1418" w:header="624" w:footer="39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BAD38" w14:textId="77777777" w:rsidR="00913752" w:rsidRDefault="00913752" w:rsidP="00F31842">
      <w:r>
        <w:separator/>
      </w:r>
    </w:p>
  </w:endnote>
  <w:endnote w:type="continuationSeparator" w:id="0">
    <w:p w14:paraId="5EC400BE" w14:textId="77777777" w:rsidR="00913752" w:rsidRDefault="00913752" w:rsidP="00F31842">
      <w:r>
        <w:continuationSeparator/>
      </w:r>
    </w:p>
  </w:endnote>
  <w:endnote w:type="continuationNotice" w:id="1">
    <w:p w14:paraId="377D173E" w14:textId="77777777" w:rsidR="00913752" w:rsidRDefault="0091375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venir Next LT Pro">
    <w:altName w:val="Cambria"/>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DBE45" w14:textId="073CC4F3" w:rsidR="009A1BCD" w:rsidRDefault="00B253A1">
    <w:pPr>
      <w:pStyle w:val="Footer"/>
    </w:pPr>
    <w:r>
      <w:rPr>
        <w:noProof/>
      </w:rPr>
      <mc:AlternateContent>
        <mc:Choice Requires="wps">
          <w:drawing>
            <wp:anchor distT="0" distB="0" distL="0" distR="0" simplePos="0" relativeHeight="251660288" behindDoc="0" locked="0" layoutInCell="1" allowOverlap="1" wp14:anchorId="415C47DD" wp14:editId="3F134087">
              <wp:simplePos x="635" y="635"/>
              <wp:positionH relativeFrom="page">
                <wp:align>left</wp:align>
              </wp:positionH>
              <wp:positionV relativeFrom="page">
                <wp:align>bottom</wp:align>
              </wp:positionV>
              <wp:extent cx="1024255" cy="293370"/>
              <wp:effectExtent l="0" t="0" r="4445" b="0"/>
              <wp:wrapNone/>
              <wp:docPr id="1363378063" name="Text Box 28"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24255" cy="293370"/>
                      </a:xfrm>
                      <a:prstGeom prst="rect">
                        <a:avLst/>
                      </a:prstGeom>
                      <a:noFill/>
                      <a:ln>
                        <a:noFill/>
                      </a:ln>
                    </wps:spPr>
                    <wps:txbx>
                      <w:txbxContent>
                        <w:p w14:paraId="375CA0D8" w14:textId="7793419A" w:rsidR="00B253A1" w:rsidRPr="00B253A1" w:rsidRDefault="00B253A1" w:rsidP="00B253A1">
                          <w:pPr>
                            <w:spacing w:after="0"/>
                            <w:rPr>
                              <w:rFonts w:ascii="Calibri" w:eastAsia="Calibri" w:hAnsi="Calibri" w:cs="Calibri"/>
                              <w:noProof/>
                              <w:color w:val="FF0000"/>
                              <w:sz w:val="12"/>
                              <w:szCs w:val="12"/>
                            </w:rPr>
                          </w:pPr>
                          <w:r w:rsidRPr="00B253A1">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15C47DD" id="_x0000_t202" coordsize="21600,21600" o:spt="202" path="m,l,21600r21600,l21600,xe">
              <v:stroke joinstyle="miter"/>
              <v:path gradientshapeok="t" o:connecttype="rect"/>
            </v:shapetype>
            <v:shape id="Text Box 28" o:spid="_x0000_s1032" type="#_x0000_t202" alt="Classification: Controlled" style="position:absolute;margin-left:0;margin-top:0;width:80.65pt;height:23.1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" filled="f" stroked="f">
              <v:fill o:detectmouseclick="t"/>
              <v:textbox style="mso-fit-shape-to-text:t" inset="20pt,0,0,15pt">
                <w:txbxContent>
                  <w:p w14:paraId="375CA0D8" w14:textId="7793419A" w:rsidR="00B253A1" w:rsidRPr="00B253A1" w:rsidRDefault="00B253A1" w:rsidP="00B253A1">
                    <w:pPr>
                      <w:spacing w:after="0"/>
                      <w:rPr>
                        <w:rFonts w:ascii="Calibri" w:eastAsia="Calibri" w:hAnsi="Calibri" w:cs="Calibri"/>
                        <w:noProof/>
                        <w:color w:val="FF0000"/>
                        <w:sz w:val="12"/>
                        <w:szCs w:val="12"/>
                      </w:rPr>
                    </w:pPr>
                    <w:r w:rsidRPr="00B253A1">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C0E99" w14:textId="5DCFB985" w:rsidR="003B73F2" w:rsidRPr="00D22EAA" w:rsidRDefault="00B253A1" w:rsidP="00417812">
    <w:pPr>
      <w:pStyle w:val="HeaderFootertags"/>
      <w:tabs>
        <w:tab w:val="right" w:pos="9071"/>
      </w:tabs>
      <w:ind w:left="-284"/>
      <w:rPr>
        <w:sz w:val="16"/>
        <w:szCs w:val="18"/>
      </w:rPr>
    </w:pPr>
    <w:r>
      <w:rPr>
        <w:noProof/>
        <w:color w:val="4F4F4F"/>
        <w:sz w:val="16"/>
        <w:szCs w:val="18"/>
        <w:lang w:val="en-GB"/>
      </w:rPr>
      <mc:AlternateContent>
        <mc:Choice Requires="wps">
          <w:drawing>
            <wp:anchor distT="0" distB="0" distL="0" distR="0" simplePos="0" relativeHeight="251661312" behindDoc="0" locked="0" layoutInCell="1" allowOverlap="1" wp14:anchorId="050D0421" wp14:editId="0956F96D">
              <wp:simplePos x="635" y="635"/>
              <wp:positionH relativeFrom="page">
                <wp:align>left</wp:align>
              </wp:positionH>
              <wp:positionV relativeFrom="page">
                <wp:align>bottom</wp:align>
              </wp:positionV>
              <wp:extent cx="1024255" cy="293370"/>
              <wp:effectExtent l="0" t="0" r="4445" b="0"/>
              <wp:wrapNone/>
              <wp:docPr id="144198396" name="Text Box 29"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24255" cy="293370"/>
                      </a:xfrm>
                      <a:prstGeom prst="rect">
                        <a:avLst/>
                      </a:prstGeom>
                      <a:noFill/>
                      <a:ln>
                        <a:noFill/>
                      </a:ln>
                    </wps:spPr>
                    <wps:txbx>
                      <w:txbxContent>
                        <w:p w14:paraId="1C5A511D" w14:textId="4FE6903D" w:rsidR="00B253A1" w:rsidRPr="00B253A1" w:rsidRDefault="00B253A1" w:rsidP="00B253A1">
                          <w:pPr>
                            <w:spacing w:after="0"/>
                            <w:rPr>
                              <w:rFonts w:ascii="Calibri" w:eastAsia="Calibri" w:hAnsi="Calibri" w:cs="Calibri"/>
                              <w:noProof/>
                              <w:color w:val="FF0000"/>
                              <w:sz w:val="12"/>
                              <w:szCs w:val="12"/>
                            </w:rPr>
                          </w:pPr>
                          <w:r w:rsidRPr="00B253A1">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50D0421" id="_x0000_t202" coordsize="21600,21600" o:spt="202" path="m,l,21600r21600,l21600,xe">
              <v:stroke joinstyle="miter"/>
              <v:path gradientshapeok="t" o:connecttype="rect"/>
            </v:shapetype>
            <v:shape id="Text Box 29" o:spid="_x0000_s1033" type="#_x0000_t202" alt="Classification: Controlled" style="position:absolute;left:0;text-align:left;margin-left:0;margin-top:0;width:80.65pt;height:23.1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" filled="f" stroked="f">
              <v:fill o:detectmouseclick="t"/>
              <v:textbox style="mso-fit-shape-to-text:t" inset="20pt,0,0,15pt">
                <w:txbxContent>
                  <w:p w14:paraId="1C5A511D" w14:textId="4FE6903D" w:rsidR="00B253A1" w:rsidRPr="00B253A1" w:rsidRDefault="00B253A1" w:rsidP="00B253A1">
                    <w:pPr>
                      <w:spacing w:after="0"/>
                      <w:rPr>
                        <w:rFonts w:ascii="Calibri" w:eastAsia="Calibri" w:hAnsi="Calibri" w:cs="Calibri"/>
                        <w:noProof/>
                        <w:color w:val="FF0000"/>
                        <w:sz w:val="12"/>
                        <w:szCs w:val="12"/>
                      </w:rPr>
                    </w:pPr>
                    <w:r w:rsidRPr="00B253A1">
                      <w:rPr>
                        <w:rFonts w:ascii="Calibri" w:eastAsia="Calibri" w:hAnsi="Calibri" w:cs="Calibri"/>
                        <w:noProof/>
                        <w:color w:val="FF0000"/>
                        <w:sz w:val="12"/>
                        <w:szCs w:val="12"/>
                      </w:rPr>
                      <w:t>Classification: Controlled</w:t>
                    </w:r>
                  </w:p>
                </w:txbxContent>
              </v:textbox>
              <w10:wrap anchorx="page" anchory="page"/>
            </v:shape>
          </w:pict>
        </mc:Fallback>
      </mc:AlternateContent>
    </w:r>
    <w:r w:rsidR="40F7FD7D" w:rsidRPr="00D22EAA">
      <w:rPr>
        <w:rStyle w:val="Bodytextversion1Char0"/>
        <w:rFonts w:asciiTheme="minorHAnsi" w:hAnsiTheme="minorHAnsi"/>
        <w:sz w:val="16"/>
        <w:szCs w:val="18"/>
      </w:rPr>
      <w:t>Copyright ©202</w:t>
    </w:r>
    <w:r w:rsidR="00D201C4" w:rsidRPr="00D22EAA">
      <w:rPr>
        <w:rStyle w:val="Bodytextversion1Char0"/>
        <w:rFonts w:asciiTheme="minorHAnsi" w:hAnsiTheme="minorHAnsi"/>
        <w:sz w:val="16"/>
        <w:szCs w:val="18"/>
      </w:rPr>
      <w:t>4</w:t>
    </w:r>
    <w:r w:rsidR="40F7FD7D" w:rsidRPr="00D22EAA">
      <w:rPr>
        <w:rStyle w:val="Bodytextversion1Char0"/>
        <w:rFonts w:asciiTheme="minorHAnsi" w:hAnsiTheme="minorHAnsi"/>
        <w:sz w:val="16"/>
        <w:szCs w:val="18"/>
      </w:rPr>
      <w:t xml:space="preserve"> Version 1. All rights reserved.</w:t>
    </w:r>
    <w:r w:rsidR="0082674D" w:rsidRPr="00D22EAA">
      <w:rPr>
        <w:sz w:val="16"/>
        <w:szCs w:val="18"/>
      </w:rPr>
      <w:tab/>
    </w:r>
    <w:r w:rsidR="40F7FD7D" w:rsidRPr="00D22EAA">
      <w:rPr>
        <w:rStyle w:val="Bodytextversion1Char0"/>
        <w:rFonts w:asciiTheme="minorHAnsi" w:hAnsiTheme="minorHAnsi"/>
        <w:sz w:val="16"/>
        <w:szCs w:val="18"/>
      </w:rPr>
      <w:t xml:space="preserve">Page </w:t>
    </w:r>
    <w:r w:rsidR="00B62F15" w:rsidRPr="00D22EAA">
      <w:rPr>
        <w:rStyle w:val="Bodytextversion1Char0"/>
        <w:rFonts w:asciiTheme="minorHAnsi" w:hAnsiTheme="minorHAnsi"/>
        <w:sz w:val="16"/>
        <w:szCs w:val="18"/>
      </w:rPr>
      <w:fldChar w:fldCharType="begin"/>
    </w:r>
    <w:r w:rsidR="00B62F15" w:rsidRPr="00D22EAA">
      <w:rPr>
        <w:rStyle w:val="Bodytextversion1Char0"/>
        <w:rFonts w:asciiTheme="minorHAnsi" w:hAnsiTheme="minorHAnsi"/>
        <w:sz w:val="16"/>
        <w:szCs w:val="18"/>
      </w:rPr>
      <w:instrText xml:space="preserve"> PAGE   \* MERGEFORMAT </w:instrText>
    </w:r>
    <w:r w:rsidR="00B62F15" w:rsidRPr="00D22EAA">
      <w:rPr>
        <w:rStyle w:val="Bodytextversion1Char0"/>
        <w:rFonts w:asciiTheme="minorHAnsi" w:hAnsiTheme="minorHAnsi"/>
        <w:sz w:val="16"/>
        <w:szCs w:val="18"/>
      </w:rPr>
      <w:fldChar w:fldCharType="separate"/>
    </w:r>
    <w:r w:rsidR="40F7FD7D" w:rsidRPr="00D22EAA">
      <w:rPr>
        <w:rStyle w:val="Bodytextversion1Char0"/>
        <w:rFonts w:asciiTheme="minorHAnsi" w:hAnsiTheme="minorHAnsi"/>
        <w:sz w:val="16"/>
        <w:szCs w:val="18"/>
      </w:rPr>
      <w:t>2</w:t>
    </w:r>
    <w:r w:rsidR="00B62F15" w:rsidRPr="00D22EAA">
      <w:rPr>
        <w:rStyle w:val="Bodytextversion1Char0"/>
        <w:rFonts w:asciiTheme="minorHAnsi" w:hAnsiTheme="minorHAnsi"/>
        <w:sz w:val="16"/>
        <w:szCs w:val="18"/>
      </w:rPr>
      <w:fldChar w:fldCharType="end"/>
    </w:r>
    <w:r w:rsidR="00AA1032" w:rsidRPr="00D22EAA">
      <w:rPr>
        <w:rStyle w:val="Bodytextversion1Char0"/>
        <w:rFonts w:asciiTheme="minorHAnsi" w:hAnsiTheme="minorHAnsi"/>
        <w:sz w:val="16"/>
        <w:szCs w:val="18"/>
      </w:rPr>
      <w:b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0045C" w14:textId="664868CB" w:rsidR="009A1BCD" w:rsidRDefault="00B253A1">
    <w:pPr>
      <w:pStyle w:val="Footer"/>
    </w:pPr>
    <w:r>
      <w:rPr>
        <w:noProof/>
      </w:rPr>
      <mc:AlternateContent>
        <mc:Choice Requires="wps">
          <w:drawing>
            <wp:anchor distT="0" distB="0" distL="0" distR="0" simplePos="0" relativeHeight="251659264" behindDoc="0" locked="0" layoutInCell="1" allowOverlap="1" wp14:anchorId="02E91FA6" wp14:editId="70015ECC">
              <wp:simplePos x="635" y="635"/>
              <wp:positionH relativeFrom="page">
                <wp:align>left</wp:align>
              </wp:positionH>
              <wp:positionV relativeFrom="page">
                <wp:align>bottom</wp:align>
              </wp:positionV>
              <wp:extent cx="1024255" cy="293370"/>
              <wp:effectExtent l="0" t="0" r="4445" b="0"/>
              <wp:wrapNone/>
              <wp:docPr id="880122164" name="Text Box 2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24255" cy="293370"/>
                      </a:xfrm>
                      <a:prstGeom prst="rect">
                        <a:avLst/>
                      </a:prstGeom>
                      <a:noFill/>
                      <a:ln>
                        <a:noFill/>
                      </a:ln>
                    </wps:spPr>
                    <wps:txbx>
                      <w:txbxContent>
                        <w:p w14:paraId="0F0BA54E" w14:textId="4CD14766" w:rsidR="00B253A1" w:rsidRPr="00B253A1" w:rsidRDefault="00B253A1" w:rsidP="00B253A1">
                          <w:pPr>
                            <w:spacing w:after="0"/>
                            <w:rPr>
                              <w:rFonts w:ascii="Calibri" w:eastAsia="Calibri" w:hAnsi="Calibri" w:cs="Calibri"/>
                              <w:noProof/>
                              <w:color w:val="FF0000"/>
                              <w:sz w:val="12"/>
                              <w:szCs w:val="12"/>
                            </w:rPr>
                          </w:pPr>
                          <w:r w:rsidRPr="00B253A1">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2E91FA6" id="_x0000_t202" coordsize="21600,21600" o:spt="202" path="m,l,21600r21600,l21600,xe">
              <v:stroke joinstyle="miter"/>
              <v:path gradientshapeok="t" o:connecttype="rect"/>
            </v:shapetype>
            <v:shape id="Text Box 27" o:spid="_x0000_s1034" type="#_x0000_t202" alt="Classification: Controlled" style="position:absolute;margin-left:0;margin-top:0;width:80.65pt;height:23.1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" filled="f" stroked="f">
              <v:fill o:detectmouseclick="t"/>
              <v:textbox style="mso-fit-shape-to-text:t" inset="20pt,0,0,15pt">
                <w:txbxContent>
                  <w:p w14:paraId="0F0BA54E" w14:textId="4CD14766" w:rsidR="00B253A1" w:rsidRPr="00B253A1" w:rsidRDefault="00B253A1" w:rsidP="00B253A1">
                    <w:pPr>
                      <w:spacing w:after="0"/>
                      <w:rPr>
                        <w:rFonts w:ascii="Calibri" w:eastAsia="Calibri" w:hAnsi="Calibri" w:cs="Calibri"/>
                        <w:noProof/>
                        <w:color w:val="FF0000"/>
                        <w:sz w:val="12"/>
                        <w:szCs w:val="12"/>
                      </w:rPr>
                    </w:pPr>
                    <w:r w:rsidRPr="00B253A1">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C3B986" w14:textId="77777777" w:rsidR="00913752" w:rsidRDefault="00913752" w:rsidP="00F31842">
      <w:r>
        <w:separator/>
      </w:r>
    </w:p>
  </w:footnote>
  <w:footnote w:type="continuationSeparator" w:id="0">
    <w:p w14:paraId="76371ED2" w14:textId="77777777" w:rsidR="00913752" w:rsidRDefault="00913752" w:rsidP="00F31842">
      <w:r>
        <w:continuationSeparator/>
      </w:r>
    </w:p>
  </w:footnote>
  <w:footnote w:type="continuationNotice" w:id="1">
    <w:p w14:paraId="74EC02E7" w14:textId="77777777" w:rsidR="00913752" w:rsidRDefault="0091375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C0E74" w14:textId="77777777" w:rsidR="003B73F2" w:rsidRPr="00285E76" w:rsidRDefault="00FF38A7" w:rsidP="00847FCF">
    <w:pPr>
      <w:pStyle w:val="Header"/>
      <w:tabs>
        <w:tab w:val="clear" w:pos="4153"/>
        <w:tab w:val="clear" w:pos="8306"/>
        <w:tab w:val="right" w:pos="8647"/>
      </w:tabs>
      <w:ind w:hanging="426"/>
      <w:rPr>
        <w:rFonts w:ascii="Calibri Light" w:hAnsi="Calibri Light" w:cs="Calibri Light"/>
        <w:b w:val="0"/>
        <w:sz w:val="20"/>
        <w:szCs w:val="18"/>
      </w:rPr>
    </w:pPr>
    <w:r w:rsidRPr="00285E76">
      <w:rPr>
        <w:rFonts w:ascii="Calibri Light" w:hAnsi="Calibri Light" w:cs="Calibri Light"/>
        <w:b w:val="0"/>
        <w:noProof/>
        <w:sz w:val="20"/>
        <w:szCs w:val="18"/>
        <w:lang w:eastAsia="en-GB"/>
      </w:rPr>
      <w:drawing>
        <wp:anchor distT="0" distB="0" distL="114300" distR="114300" simplePos="0" relativeHeight="251658240" behindDoc="0" locked="0" layoutInCell="1" allowOverlap="1" wp14:anchorId="2EF818DE" wp14:editId="7EDEC0AE">
          <wp:simplePos x="0" y="0"/>
          <wp:positionH relativeFrom="margin">
            <wp:posOffset>-114300</wp:posOffset>
          </wp:positionH>
          <wp:positionV relativeFrom="paragraph">
            <wp:posOffset>-173990</wp:posOffset>
          </wp:positionV>
          <wp:extent cx="1781175" cy="547370"/>
          <wp:effectExtent l="0" t="0" r="0" b="0"/>
          <wp:wrapTight wrapText="bothSides">
            <wp:wrapPolygon edited="0">
              <wp:start x="0" y="0"/>
              <wp:lineTo x="0" y="21049"/>
              <wp:lineTo x="21407" y="21049"/>
              <wp:lineTo x="2140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
                    <a:extLst>
                      <a:ext uri="{28A0092B-C50C-407E-A947-70E740481C1C}">
                        <a14:useLocalDpi xmlns:a14="http://schemas.microsoft.com/office/drawing/2010/main" val="0"/>
                      </a:ext>
                    </a:extLst>
                  </a:blip>
                  <a:stretch>
                    <a:fillRect/>
                  </a:stretch>
                </pic:blipFill>
                <pic:spPr>
                  <a:xfrm>
                    <a:off x="0" y="0"/>
                    <a:ext cx="1781175" cy="547370"/>
                  </a:xfrm>
                  <a:prstGeom prst="rect">
                    <a:avLst/>
                  </a:prstGeom>
                </pic:spPr>
              </pic:pic>
            </a:graphicData>
          </a:graphic>
          <wp14:sizeRelH relativeFrom="page">
            <wp14:pctWidth>0</wp14:pctWidth>
          </wp14:sizeRelH>
          <wp14:sizeRelV relativeFrom="page">
            <wp14:pctHeight>0</wp14:pctHeight>
          </wp14:sizeRelV>
        </wp:anchor>
      </w:drawing>
    </w:r>
    <w:r w:rsidR="003B73F2" w:rsidRPr="00285E76">
      <w:rPr>
        <w:rFonts w:ascii="Calibri Light" w:hAnsi="Calibri Light" w:cs="Calibri Light"/>
        <w:b w:val="0"/>
        <w:sz w:val="20"/>
        <w:szCs w:val="18"/>
      </w:rPr>
      <w:tab/>
    </w:r>
  </w:p>
  <w:p w14:paraId="5C933EA6" w14:textId="77777777" w:rsidR="003B73F2" w:rsidRDefault="003B73F2">
    <w:pPr>
      <w:pStyle w:val="Header"/>
      <w:tabs>
        <w:tab w:val="clear" w:pos="4153"/>
        <w:tab w:val="clear" w:pos="8306"/>
        <w:tab w:val="right" w:pos="864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F55437FE"/>
    <w:lvl w:ilvl="0">
      <w:start w:val="1"/>
      <w:numFmt w:val="decimal"/>
      <w:pStyle w:val="Heading1"/>
      <w:lvlText w:val="%1."/>
      <w:lvlJc w:val="left"/>
      <w:pPr>
        <w:tabs>
          <w:tab w:val="num" w:pos="361"/>
        </w:tabs>
        <w:ind w:left="361" w:hanging="360"/>
      </w:pPr>
      <w:rPr>
        <w:rFonts w:hint="default"/>
        <w:b/>
        <w:i w:val="0"/>
      </w:rPr>
    </w:lvl>
    <w:lvl w:ilvl="1">
      <w:start w:val="1"/>
      <w:numFmt w:val="decimal"/>
      <w:pStyle w:val="Heading2"/>
      <w:lvlText w:val="%1.%2."/>
      <w:lvlJc w:val="left"/>
      <w:pPr>
        <w:tabs>
          <w:tab w:val="num" w:pos="0"/>
        </w:tabs>
        <w:ind w:left="709" w:hanging="708"/>
      </w:pPr>
      <w:rPr>
        <w:rFonts w:hint="default"/>
      </w:rPr>
    </w:lvl>
    <w:lvl w:ilvl="2">
      <w:start w:val="1"/>
      <w:numFmt w:val="decimal"/>
      <w:pStyle w:val="Heading3"/>
      <w:lvlText w:val="%1.%2.%3."/>
      <w:lvlJc w:val="left"/>
      <w:pPr>
        <w:tabs>
          <w:tab w:val="num" w:pos="-285"/>
        </w:tabs>
        <w:ind w:left="1133" w:hanging="708"/>
      </w:pPr>
      <w:rPr>
        <w:rFonts w:hint="default"/>
      </w:rPr>
    </w:lvl>
    <w:lvl w:ilvl="3">
      <w:start w:val="1"/>
      <w:numFmt w:val="decimal"/>
      <w:pStyle w:val="Heading4"/>
      <w:lvlText w:val="%1.%2.%3.%4."/>
      <w:lvlJc w:val="left"/>
      <w:pPr>
        <w:tabs>
          <w:tab w:val="num" w:pos="0"/>
        </w:tabs>
        <w:ind w:left="2832"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pStyle w:val="Heading6"/>
      <w:lvlText w:val="%1.%2.%3.%4.%5.%6."/>
      <w:lvlJc w:val="left"/>
      <w:pPr>
        <w:tabs>
          <w:tab w:val="num" w:pos="0"/>
        </w:tabs>
        <w:ind w:left="4248" w:hanging="708"/>
      </w:pPr>
      <w:rPr>
        <w:rFonts w:hint="default"/>
      </w:rPr>
    </w:lvl>
    <w:lvl w:ilvl="6">
      <w:start w:val="1"/>
      <w:numFmt w:val="decimal"/>
      <w:pStyle w:val="Heading7"/>
      <w:lvlText w:val="%1.%2.%3.%4.%5.%6.%7."/>
      <w:lvlJc w:val="left"/>
      <w:pPr>
        <w:tabs>
          <w:tab w:val="num" w:pos="0"/>
        </w:tabs>
        <w:ind w:left="4956" w:hanging="708"/>
      </w:pPr>
      <w:rPr>
        <w:rFonts w:hint="default"/>
      </w:rPr>
    </w:lvl>
    <w:lvl w:ilvl="7">
      <w:start w:val="1"/>
      <w:numFmt w:val="decimal"/>
      <w:pStyle w:val="Heading8"/>
      <w:lvlText w:val="%1.%2.%3.%4.%5.%6.%7.%8."/>
      <w:lvlJc w:val="left"/>
      <w:pPr>
        <w:tabs>
          <w:tab w:val="num" w:pos="0"/>
        </w:tabs>
        <w:ind w:left="5664" w:hanging="708"/>
      </w:pPr>
      <w:rPr>
        <w:rFonts w:hint="default"/>
      </w:rPr>
    </w:lvl>
    <w:lvl w:ilvl="8">
      <w:start w:val="1"/>
      <w:numFmt w:val="decimal"/>
      <w:pStyle w:val="Heading9"/>
      <w:lvlText w:val="%1.%2.%3.%4.%5.%6.%7.%8.%9."/>
      <w:lvlJc w:val="left"/>
      <w:pPr>
        <w:tabs>
          <w:tab w:val="num" w:pos="0"/>
        </w:tabs>
        <w:ind w:left="6372" w:hanging="708"/>
      </w:pPr>
      <w:rPr>
        <w:rFonts w:hint="default"/>
      </w:rPr>
    </w:lvl>
  </w:abstractNum>
  <w:abstractNum w:abstractNumId="1" w15:restartNumberingAfterBreak="0">
    <w:nsid w:val="05B06E29"/>
    <w:multiLevelType w:val="hybridMultilevel"/>
    <w:tmpl w:val="D286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9F6D87"/>
    <w:multiLevelType w:val="hybridMultilevel"/>
    <w:tmpl w:val="CFACB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061BF6"/>
    <w:multiLevelType w:val="hybridMultilevel"/>
    <w:tmpl w:val="BC6E70D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DD2612"/>
    <w:multiLevelType w:val="hybridMultilevel"/>
    <w:tmpl w:val="4D80BF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A91010"/>
    <w:multiLevelType w:val="multilevel"/>
    <w:tmpl w:val="DA64A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0A28CC"/>
    <w:multiLevelType w:val="multilevel"/>
    <w:tmpl w:val="9072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DA24B3"/>
    <w:multiLevelType w:val="multilevel"/>
    <w:tmpl w:val="D980A38A"/>
    <w:lvl w:ilvl="0">
      <w:start w:val="1"/>
      <w:numFmt w:val="decimal"/>
      <w:pStyle w:val="Version1-Heading1"/>
      <w:lvlText w:val="%1."/>
      <w:lvlJc w:val="left"/>
      <w:pPr>
        <w:ind w:left="721" w:hanging="720"/>
      </w:pPr>
      <w:rPr>
        <w:rFonts w:hint="default"/>
      </w:rPr>
    </w:lvl>
    <w:lvl w:ilvl="1">
      <w:start w:val="1"/>
      <w:numFmt w:val="decimal"/>
      <w:isLgl/>
      <w:lvlText w:val="%1.%2."/>
      <w:lvlJc w:val="left"/>
      <w:pPr>
        <w:ind w:left="721" w:hanging="720"/>
      </w:pPr>
      <w:rPr>
        <w:rFonts w:hint="default"/>
      </w:rPr>
    </w:lvl>
    <w:lvl w:ilvl="2">
      <w:start w:val="1"/>
      <w:numFmt w:val="decimal"/>
      <w:pStyle w:val="Version1-Heading3"/>
      <w:isLgl/>
      <w:lvlText w:val="%1.%2.%3."/>
      <w:lvlJc w:val="left"/>
      <w:pPr>
        <w:ind w:left="1081" w:hanging="1080"/>
      </w:pPr>
      <w:rPr>
        <w:rFonts w:hint="default"/>
      </w:rPr>
    </w:lvl>
    <w:lvl w:ilvl="3">
      <w:start w:val="1"/>
      <w:numFmt w:val="decimal"/>
      <w:isLgl/>
      <w:lvlText w:val="%1.%2.%3.%4."/>
      <w:lvlJc w:val="left"/>
      <w:pPr>
        <w:ind w:left="1441" w:hanging="1440"/>
      </w:pPr>
      <w:rPr>
        <w:rFonts w:hint="default"/>
      </w:rPr>
    </w:lvl>
    <w:lvl w:ilvl="4">
      <w:start w:val="1"/>
      <w:numFmt w:val="decimal"/>
      <w:isLgl/>
      <w:lvlText w:val="%1.%2.%3.%4.%5."/>
      <w:lvlJc w:val="left"/>
      <w:pPr>
        <w:ind w:left="1801" w:hanging="1800"/>
      </w:pPr>
      <w:rPr>
        <w:rFonts w:hint="default"/>
      </w:rPr>
    </w:lvl>
    <w:lvl w:ilvl="5">
      <w:start w:val="1"/>
      <w:numFmt w:val="decimal"/>
      <w:isLgl/>
      <w:lvlText w:val="%1.%2.%3.%4.%5.%6."/>
      <w:lvlJc w:val="left"/>
      <w:pPr>
        <w:ind w:left="1801" w:hanging="1800"/>
      </w:pPr>
      <w:rPr>
        <w:rFonts w:hint="default"/>
      </w:rPr>
    </w:lvl>
    <w:lvl w:ilvl="6">
      <w:start w:val="1"/>
      <w:numFmt w:val="decimal"/>
      <w:isLgl/>
      <w:lvlText w:val="%1.%2.%3.%4.%5.%6.%7."/>
      <w:lvlJc w:val="left"/>
      <w:pPr>
        <w:ind w:left="2161" w:hanging="2160"/>
      </w:pPr>
      <w:rPr>
        <w:rFonts w:hint="default"/>
      </w:rPr>
    </w:lvl>
    <w:lvl w:ilvl="7">
      <w:start w:val="1"/>
      <w:numFmt w:val="decimal"/>
      <w:isLgl/>
      <w:lvlText w:val="%1.%2.%3.%4.%5.%6.%7.%8."/>
      <w:lvlJc w:val="left"/>
      <w:pPr>
        <w:ind w:left="2521" w:hanging="2520"/>
      </w:pPr>
      <w:rPr>
        <w:rFonts w:hint="default"/>
      </w:rPr>
    </w:lvl>
    <w:lvl w:ilvl="8">
      <w:start w:val="1"/>
      <w:numFmt w:val="decimal"/>
      <w:isLgl/>
      <w:lvlText w:val="%1.%2.%3.%4.%5.%6.%7.%8.%9."/>
      <w:lvlJc w:val="left"/>
      <w:pPr>
        <w:ind w:left="2881" w:hanging="2880"/>
      </w:pPr>
      <w:rPr>
        <w:rFonts w:hint="default"/>
      </w:rPr>
    </w:lvl>
  </w:abstractNum>
  <w:abstractNum w:abstractNumId="8" w15:restartNumberingAfterBreak="0">
    <w:nsid w:val="1C6B74DB"/>
    <w:multiLevelType w:val="multilevel"/>
    <w:tmpl w:val="7A883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7C5A54"/>
    <w:multiLevelType w:val="hybridMultilevel"/>
    <w:tmpl w:val="04DCC67A"/>
    <w:lvl w:ilvl="0" w:tplc="0809000B">
      <w:start w:val="1"/>
      <w:numFmt w:val="bullet"/>
      <w:lvlText w:val=""/>
      <w:lvlJc w:val="left"/>
      <w:pPr>
        <w:ind w:left="1480" w:hanging="360"/>
      </w:pPr>
      <w:rPr>
        <w:rFonts w:ascii="Wingdings" w:hAnsi="Wingdings" w:hint="default"/>
      </w:rPr>
    </w:lvl>
    <w:lvl w:ilvl="1" w:tplc="08090003" w:tentative="1">
      <w:start w:val="1"/>
      <w:numFmt w:val="bullet"/>
      <w:lvlText w:val="o"/>
      <w:lvlJc w:val="left"/>
      <w:pPr>
        <w:ind w:left="2200" w:hanging="360"/>
      </w:pPr>
      <w:rPr>
        <w:rFonts w:ascii="Courier New" w:hAnsi="Courier New" w:cs="Courier New" w:hint="default"/>
      </w:rPr>
    </w:lvl>
    <w:lvl w:ilvl="2" w:tplc="08090005" w:tentative="1">
      <w:start w:val="1"/>
      <w:numFmt w:val="bullet"/>
      <w:lvlText w:val=""/>
      <w:lvlJc w:val="left"/>
      <w:pPr>
        <w:ind w:left="2920" w:hanging="360"/>
      </w:pPr>
      <w:rPr>
        <w:rFonts w:ascii="Wingdings" w:hAnsi="Wingdings" w:hint="default"/>
      </w:rPr>
    </w:lvl>
    <w:lvl w:ilvl="3" w:tplc="08090001" w:tentative="1">
      <w:start w:val="1"/>
      <w:numFmt w:val="bullet"/>
      <w:lvlText w:val=""/>
      <w:lvlJc w:val="left"/>
      <w:pPr>
        <w:ind w:left="3640" w:hanging="360"/>
      </w:pPr>
      <w:rPr>
        <w:rFonts w:ascii="Symbol" w:hAnsi="Symbol" w:hint="default"/>
      </w:rPr>
    </w:lvl>
    <w:lvl w:ilvl="4" w:tplc="08090003" w:tentative="1">
      <w:start w:val="1"/>
      <w:numFmt w:val="bullet"/>
      <w:lvlText w:val="o"/>
      <w:lvlJc w:val="left"/>
      <w:pPr>
        <w:ind w:left="4360" w:hanging="360"/>
      </w:pPr>
      <w:rPr>
        <w:rFonts w:ascii="Courier New" w:hAnsi="Courier New" w:cs="Courier New" w:hint="default"/>
      </w:rPr>
    </w:lvl>
    <w:lvl w:ilvl="5" w:tplc="08090005" w:tentative="1">
      <w:start w:val="1"/>
      <w:numFmt w:val="bullet"/>
      <w:lvlText w:val=""/>
      <w:lvlJc w:val="left"/>
      <w:pPr>
        <w:ind w:left="5080" w:hanging="360"/>
      </w:pPr>
      <w:rPr>
        <w:rFonts w:ascii="Wingdings" w:hAnsi="Wingdings" w:hint="default"/>
      </w:rPr>
    </w:lvl>
    <w:lvl w:ilvl="6" w:tplc="08090001" w:tentative="1">
      <w:start w:val="1"/>
      <w:numFmt w:val="bullet"/>
      <w:lvlText w:val=""/>
      <w:lvlJc w:val="left"/>
      <w:pPr>
        <w:ind w:left="5800" w:hanging="360"/>
      </w:pPr>
      <w:rPr>
        <w:rFonts w:ascii="Symbol" w:hAnsi="Symbol" w:hint="default"/>
      </w:rPr>
    </w:lvl>
    <w:lvl w:ilvl="7" w:tplc="08090003" w:tentative="1">
      <w:start w:val="1"/>
      <w:numFmt w:val="bullet"/>
      <w:lvlText w:val="o"/>
      <w:lvlJc w:val="left"/>
      <w:pPr>
        <w:ind w:left="6520" w:hanging="360"/>
      </w:pPr>
      <w:rPr>
        <w:rFonts w:ascii="Courier New" w:hAnsi="Courier New" w:cs="Courier New" w:hint="default"/>
      </w:rPr>
    </w:lvl>
    <w:lvl w:ilvl="8" w:tplc="08090005" w:tentative="1">
      <w:start w:val="1"/>
      <w:numFmt w:val="bullet"/>
      <w:lvlText w:val=""/>
      <w:lvlJc w:val="left"/>
      <w:pPr>
        <w:ind w:left="7240" w:hanging="360"/>
      </w:pPr>
      <w:rPr>
        <w:rFonts w:ascii="Wingdings" w:hAnsi="Wingdings" w:hint="default"/>
      </w:rPr>
    </w:lvl>
  </w:abstractNum>
  <w:abstractNum w:abstractNumId="10" w15:restartNumberingAfterBreak="0">
    <w:nsid w:val="1F332BD8"/>
    <w:multiLevelType w:val="hybridMultilevel"/>
    <w:tmpl w:val="4EF691C2"/>
    <w:lvl w:ilvl="0" w:tplc="309A0CB0">
      <w:start w:val="1"/>
      <w:numFmt w:val="bullet"/>
      <w:lvlText w:val=""/>
      <w:lvlJc w:val="left"/>
      <w:pPr>
        <w:ind w:left="720" w:hanging="360"/>
      </w:pPr>
      <w:rPr>
        <w:rFonts w:ascii="Symbol" w:hAnsi="Symbol" w:hint="default"/>
      </w:rPr>
    </w:lvl>
    <w:lvl w:ilvl="1" w:tplc="040200D0">
      <w:start w:val="1"/>
      <w:numFmt w:val="bullet"/>
      <w:lvlText w:val="o"/>
      <w:lvlJc w:val="left"/>
      <w:pPr>
        <w:ind w:left="1440" w:hanging="360"/>
      </w:pPr>
      <w:rPr>
        <w:rFonts w:ascii="Courier New" w:hAnsi="Courier New" w:hint="default"/>
      </w:rPr>
    </w:lvl>
    <w:lvl w:ilvl="2" w:tplc="9934D2B4">
      <w:start w:val="1"/>
      <w:numFmt w:val="bullet"/>
      <w:lvlText w:val=""/>
      <w:lvlJc w:val="left"/>
      <w:pPr>
        <w:ind w:left="2160" w:hanging="360"/>
      </w:pPr>
      <w:rPr>
        <w:rFonts w:ascii="Wingdings" w:hAnsi="Wingdings" w:hint="default"/>
      </w:rPr>
    </w:lvl>
    <w:lvl w:ilvl="3" w:tplc="CEBCA396">
      <w:start w:val="1"/>
      <w:numFmt w:val="bullet"/>
      <w:lvlText w:val=""/>
      <w:lvlJc w:val="left"/>
      <w:pPr>
        <w:ind w:left="2880" w:hanging="360"/>
      </w:pPr>
      <w:rPr>
        <w:rFonts w:ascii="Symbol" w:hAnsi="Symbol" w:hint="default"/>
      </w:rPr>
    </w:lvl>
    <w:lvl w:ilvl="4" w:tplc="207EEBD0">
      <w:start w:val="1"/>
      <w:numFmt w:val="bullet"/>
      <w:lvlText w:val="o"/>
      <w:lvlJc w:val="left"/>
      <w:pPr>
        <w:ind w:left="3600" w:hanging="360"/>
      </w:pPr>
      <w:rPr>
        <w:rFonts w:ascii="Courier New" w:hAnsi="Courier New" w:hint="default"/>
      </w:rPr>
    </w:lvl>
    <w:lvl w:ilvl="5" w:tplc="3EE68884">
      <w:start w:val="1"/>
      <w:numFmt w:val="bullet"/>
      <w:lvlText w:val=""/>
      <w:lvlJc w:val="left"/>
      <w:pPr>
        <w:ind w:left="4320" w:hanging="360"/>
      </w:pPr>
      <w:rPr>
        <w:rFonts w:ascii="Wingdings" w:hAnsi="Wingdings" w:hint="default"/>
      </w:rPr>
    </w:lvl>
    <w:lvl w:ilvl="6" w:tplc="D506BEE6">
      <w:start w:val="1"/>
      <w:numFmt w:val="bullet"/>
      <w:lvlText w:val=""/>
      <w:lvlJc w:val="left"/>
      <w:pPr>
        <w:ind w:left="5040" w:hanging="360"/>
      </w:pPr>
      <w:rPr>
        <w:rFonts w:ascii="Symbol" w:hAnsi="Symbol" w:hint="default"/>
      </w:rPr>
    </w:lvl>
    <w:lvl w:ilvl="7" w:tplc="119499B6">
      <w:start w:val="1"/>
      <w:numFmt w:val="bullet"/>
      <w:lvlText w:val="o"/>
      <w:lvlJc w:val="left"/>
      <w:pPr>
        <w:ind w:left="5760" w:hanging="360"/>
      </w:pPr>
      <w:rPr>
        <w:rFonts w:ascii="Courier New" w:hAnsi="Courier New" w:hint="default"/>
      </w:rPr>
    </w:lvl>
    <w:lvl w:ilvl="8" w:tplc="7A8E3C5A">
      <w:start w:val="1"/>
      <w:numFmt w:val="bullet"/>
      <w:lvlText w:val=""/>
      <w:lvlJc w:val="left"/>
      <w:pPr>
        <w:ind w:left="6480" w:hanging="360"/>
      </w:pPr>
      <w:rPr>
        <w:rFonts w:ascii="Wingdings" w:hAnsi="Wingdings" w:hint="default"/>
      </w:rPr>
    </w:lvl>
  </w:abstractNum>
  <w:abstractNum w:abstractNumId="11" w15:restartNumberingAfterBreak="0">
    <w:nsid w:val="222F29CE"/>
    <w:multiLevelType w:val="hybridMultilevel"/>
    <w:tmpl w:val="FEE066C0"/>
    <w:lvl w:ilvl="0" w:tplc="08090001">
      <w:start w:val="1"/>
      <w:numFmt w:val="bullet"/>
      <w:lvlText w:val=""/>
      <w:lvlJc w:val="left"/>
      <w:pPr>
        <w:ind w:left="2243" w:hanging="360"/>
      </w:pPr>
      <w:rPr>
        <w:rFonts w:ascii="Symbol" w:hAnsi="Symbol" w:hint="default"/>
      </w:rPr>
    </w:lvl>
    <w:lvl w:ilvl="1" w:tplc="FFFFFFFF" w:tentative="1">
      <w:start w:val="1"/>
      <w:numFmt w:val="bullet"/>
      <w:lvlText w:val="o"/>
      <w:lvlJc w:val="left"/>
      <w:pPr>
        <w:ind w:left="2963" w:hanging="360"/>
      </w:pPr>
      <w:rPr>
        <w:rFonts w:ascii="Courier New" w:hAnsi="Courier New" w:cs="Courier New" w:hint="default"/>
      </w:rPr>
    </w:lvl>
    <w:lvl w:ilvl="2" w:tplc="FFFFFFFF" w:tentative="1">
      <w:start w:val="1"/>
      <w:numFmt w:val="bullet"/>
      <w:lvlText w:val=""/>
      <w:lvlJc w:val="left"/>
      <w:pPr>
        <w:ind w:left="3683" w:hanging="360"/>
      </w:pPr>
      <w:rPr>
        <w:rFonts w:ascii="Wingdings" w:hAnsi="Wingdings" w:hint="default"/>
      </w:rPr>
    </w:lvl>
    <w:lvl w:ilvl="3" w:tplc="FFFFFFFF" w:tentative="1">
      <w:start w:val="1"/>
      <w:numFmt w:val="bullet"/>
      <w:lvlText w:val=""/>
      <w:lvlJc w:val="left"/>
      <w:pPr>
        <w:ind w:left="4403" w:hanging="360"/>
      </w:pPr>
      <w:rPr>
        <w:rFonts w:ascii="Symbol" w:hAnsi="Symbol" w:hint="default"/>
      </w:rPr>
    </w:lvl>
    <w:lvl w:ilvl="4" w:tplc="FFFFFFFF" w:tentative="1">
      <w:start w:val="1"/>
      <w:numFmt w:val="bullet"/>
      <w:lvlText w:val="o"/>
      <w:lvlJc w:val="left"/>
      <w:pPr>
        <w:ind w:left="5123" w:hanging="360"/>
      </w:pPr>
      <w:rPr>
        <w:rFonts w:ascii="Courier New" w:hAnsi="Courier New" w:cs="Courier New" w:hint="default"/>
      </w:rPr>
    </w:lvl>
    <w:lvl w:ilvl="5" w:tplc="FFFFFFFF" w:tentative="1">
      <w:start w:val="1"/>
      <w:numFmt w:val="bullet"/>
      <w:lvlText w:val=""/>
      <w:lvlJc w:val="left"/>
      <w:pPr>
        <w:ind w:left="5843" w:hanging="360"/>
      </w:pPr>
      <w:rPr>
        <w:rFonts w:ascii="Wingdings" w:hAnsi="Wingdings" w:hint="default"/>
      </w:rPr>
    </w:lvl>
    <w:lvl w:ilvl="6" w:tplc="FFFFFFFF" w:tentative="1">
      <w:start w:val="1"/>
      <w:numFmt w:val="bullet"/>
      <w:lvlText w:val=""/>
      <w:lvlJc w:val="left"/>
      <w:pPr>
        <w:ind w:left="6563" w:hanging="360"/>
      </w:pPr>
      <w:rPr>
        <w:rFonts w:ascii="Symbol" w:hAnsi="Symbol" w:hint="default"/>
      </w:rPr>
    </w:lvl>
    <w:lvl w:ilvl="7" w:tplc="FFFFFFFF" w:tentative="1">
      <w:start w:val="1"/>
      <w:numFmt w:val="bullet"/>
      <w:lvlText w:val="o"/>
      <w:lvlJc w:val="left"/>
      <w:pPr>
        <w:ind w:left="7283" w:hanging="360"/>
      </w:pPr>
      <w:rPr>
        <w:rFonts w:ascii="Courier New" w:hAnsi="Courier New" w:cs="Courier New" w:hint="default"/>
      </w:rPr>
    </w:lvl>
    <w:lvl w:ilvl="8" w:tplc="FFFFFFFF" w:tentative="1">
      <w:start w:val="1"/>
      <w:numFmt w:val="bullet"/>
      <w:lvlText w:val=""/>
      <w:lvlJc w:val="left"/>
      <w:pPr>
        <w:ind w:left="8003" w:hanging="360"/>
      </w:pPr>
      <w:rPr>
        <w:rFonts w:ascii="Wingdings" w:hAnsi="Wingdings" w:hint="default"/>
      </w:rPr>
    </w:lvl>
  </w:abstractNum>
  <w:abstractNum w:abstractNumId="12" w15:restartNumberingAfterBreak="0">
    <w:nsid w:val="22985761"/>
    <w:multiLevelType w:val="hybridMultilevel"/>
    <w:tmpl w:val="CD5A99BE"/>
    <w:lvl w:ilvl="0" w:tplc="0809000B">
      <w:start w:val="1"/>
      <w:numFmt w:val="bullet"/>
      <w:lvlText w:val=""/>
      <w:lvlJc w:val="left"/>
      <w:pPr>
        <w:ind w:left="1390" w:hanging="360"/>
      </w:pPr>
      <w:rPr>
        <w:rFonts w:ascii="Wingdings" w:hAnsi="Wingdings" w:hint="default"/>
      </w:rPr>
    </w:lvl>
    <w:lvl w:ilvl="1" w:tplc="08090003" w:tentative="1">
      <w:start w:val="1"/>
      <w:numFmt w:val="bullet"/>
      <w:lvlText w:val="o"/>
      <w:lvlJc w:val="left"/>
      <w:pPr>
        <w:ind w:left="2110" w:hanging="360"/>
      </w:pPr>
      <w:rPr>
        <w:rFonts w:ascii="Courier New" w:hAnsi="Courier New" w:cs="Courier New" w:hint="default"/>
      </w:rPr>
    </w:lvl>
    <w:lvl w:ilvl="2" w:tplc="08090005" w:tentative="1">
      <w:start w:val="1"/>
      <w:numFmt w:val="bullet"/>
      <w:lvlText w:val=""/>
      <w:lvlJc w:val="left"/>
      <w:pPr>
        <w:ind w:left="2830" w:hanging="360"/>
      </w:pPr>
      <w:rPr>
        <w:rFonts w:ascii="Wingdings" w:hAnsi="Wingdings" w:hint="default"/>
      </w:rPr>
    </w:lvl>
    <w:lvl w:ilvl="3" w:tplc="08090001" w:tentative="1">
      <w:start w:val="1"/>
      <w:numFmt w:val="bullet"/>
      <w:lvlText w:val=""/>
      <w:lvlJc w:val="left"/>
      <w:pPr>
        <w:ind w:left="3550" w:hanging="360"/>
      </w:pPr>
      <w:rPr>
        <w:rFonts w:ascii="Symbol" w:hAnsi="Symbol" w:hint="default"/>
      </w:rPr>
    </w:lvl>
    <w:lvl w:ilvl="4" w:tplc="08090003" w:tentative="1">
      <w:start w:val="1"/>
      <w:numFmt w:val="bullet"/>
      <w:lvlText w:val="o"/>
      <w:lvlJc w:val="left"/>
      <w:pPr>
        <w:ind w:left="4270" w:hanging="360"/>
      </w:pPr>
      <w:rPr>
        <w:rFonts w:ascii="Courier New" w:hAnsi="Courier New" w:cs="Courier New" w:hint="default"/>
      </w:rPr>
    </w:lvl>
    <w:lvl w:ilvl="5" w:tplc="08090005" w:tentative="1">
      <w:start w:val="1"/>
      <w:numFmt w:val="bullet"/>
      <w:lvlText w:val=""/>
      <w:lvlJc w:val="left"/>
      <w:pPr>
        <w:ind w:left="4990" w:hanging="360"/>
      </w:pPr>
      <w:rPr>
        <w:rFonts w:ascii="Wingdings" w:hAnsi="Wingdings" w:hint="default"/>
      </w:rPr>
    </w:lvl>
    <w:lvl w:ilvl="6" w:tplc="08090001" w:tentative="1">
      <w:start w:val="1"/>
      <w:numFmt w:val="bullet"/>
      <w:lvlText w:val=""/>
      <w:lvlJc w:val="left"/>
      <w:pPr>
        <w:ind w:left="5710" w:hanging="360"/>
      </w:pPr>
      <w:rPr>
        <w:rFonts w:ascii="Symbol" w:hAnsi="Symbol" w:hint="default"/>
      </w:rPr>
    </w:lvl>
    <w:lvl w:ilvl="7" w:tplc="08090003" w:tentative="1">
      <w:start w:val="1"/>
      <w:numFmt w:val="bullet"/>
      <w:lvlText w:val="o"/>
      <w:lvlJc w:val="left"/>
      <w:pPr>
        <w:ind w:left="6430" w:hanging="360"/>
      </w:pPr>
      <w:rPr>
        <w:rFonts w:ascii="Courier New" w:hAnsi="Courier New" w:cs="Courier New" w:hint="default"/>
      </w:rPr>
    </w:lvl>
    <w:lvl w:ilvl="8" w:tplc="08090005" w:tentative="1">
      <w:start w:val="1"/>
      <w:numFmt w:val="bullet"/>
      <w:lvlText w:val=""/>
      <w:lvlJc w:val="left"/>
      <w:pPr>
        <w:ind w:left="7150" w:hanging="360"/>
      </w:pPr>
      <w:rPr>
        <w:rFonts w:ascii="Wingdings" w:hAnsi="Wingdings" w:hint="default"/>
      </w:rPr>
    </w:lvl>
  </w:abstractNum>
  <w:abstractNum w:abstractNumId="13" w15:restartNumberingAfterBreak="0">
    <w:nsid w:val="23FC3308"/>
    <w:multiLevelType w:val="hybridMultilevel"/>
    <w:tmpl w:val="D31446C0"/>
    <w:lvl w:ilvl="0" w:tplc="08090005">
      <w:start w:val="1"/>
      <w:numFmt w:val="bullet"/>
      <w:lvlText w:val=""/>
      <w:lvlJc w:val="left"/>
      <w:pPr>
        <w:ind w:left="1464" w:hanging="360"/>
      </w:pPr>
      <w:rPr>
        <w:rFonts w:ascii="Wingdings" w:hAnsi="Wingdings" w:hint="default"/>
      </w:rPr>
    </w:lvl>
    <w:lvl w:ilvl="1" w:tplc="08090003" w:tentative="1">
      <w:start w:val="1"/>
      <w:numFmt w:val="bullet"/>
      <w:lvlText w:val="o"/>
      <w:lvlJc w:val="left"/>
      <w:pPr>
        <w:ind w:left="2184" w:hanging="360"/>
      </w:pPr>
      <w:rPr>
        <w:rFonts w:ascii="Courier New" w:hAnsi="Courier New" w:cs="Courier New" w:hint="default"/>
      </w:rPr>
    </w:lvl>
    <w:lvl w:ilvl="2" w:tplc="08090005" w:tentative="1">
      <w:start w:val="1"/>
      <w:numFmt w:val="bullet"/>
      <w:lvlText w:val=""/>
      <w:lvlJc w:val="left"/>
      <w:pPr>
        <w:ind w:left="2904" w:hanging="360"/>
      </w:pPr>
      <w:rPr>
        <w:rFonts w:ascii="Wingdings" w:hAnsi="Wingdings" w:hint="default"/>
      </w:rPr>
    </w:lvl>
    <w:lvl w:ilvl="3" w:tplc="08090001" w:tentative="1">
      <w:start w:val="1"/>
      <w:numFmt w:val="bullet"/>
      <w:lvlText w:val=""/>
      <w:lvlJc w:val="left"/>
      <w:pPr>
        <w:ind w:left="3624" w:hanging="360"/>
      </w:pPr>
      <w:rPr>
        <w:rFonts w:ascii="Symbol" w:hAnsi="Symbol" w:hint="default"/>
      </w:rPr>
    </w:lvl>
    <w:lvl w:ilvl="4" w:tplc="08090003" w:tentative="1">
      <w:start w:val="1"/>
      <w:numFmt w:val="bullet"/>
      <w:lvlText w:val="o"/>
      <w:lvlJc w:val="left"/>
      <w:pPr>
        <w:ind w:left="4344" w:hanging="360"/>
      </w:pPr>
      <w:rPr>
        <w:rFonts w:ascii="Courier New" w:hAnsi="Courier New" w:cs="Courier New" w:hint="default"/>
      </w:rPr>
    </w:lvl>
    <w:lvl w:ilvl="5" w:tplc="08090005" w:tentative="1">
      <w:start w:val="1"/>
      <w:numFmt w:val="bullet"/>
      <w:lvlText w:val=""/>
      <w:lvlJc w:val="left"/>
      <w:pPr>
        <w:ind w:left="5064" w:hanging="360"/>
      </w:pPr>
      <w:rPr>
        <w:rFonts w:ascii="Wingdings" w:hAnsi="Wingdings" w:hint="default"/>
      </w:rPr>
    </w:lvl>
    <w:lvl w:ilvl="6" w:tplc="08090001" w:tentative="1">
      <w:start w:val="1"/>
      <w:numFmt w:val="bullet"/>
      <w:lvlText w:val=""/>
      <w:lvlJc w:val="left"/>
      <w:pPr>
        <w:ind w:left="5784" w:hanging="360"/>
      </w:pPr>
      <w:rPr>
        <w:rFonts w:ascii="Symbol" w:hAnsi="Symbol" w:hint="default"/>
      </w:rPr>
    </w:lvl>
    <w:lvl w:ilvl="7" w:tplc="08090003" w:tentative="1">
      <w:start w:val="1"/>
      <w:numFmt w:val="bullet"/>
      <w:lvlText w:val="o"/>
      <w:lvlJc w:val="left"/>
      <w:pPr>
        <w:ind w:left="6504" w:hanging="360"/>
      </w:pPr>
      <w:rPr>
        <w:rFonts w:ascii="Courier New" w:hAnsi="Courier New" w:cs="Courier New" w:hint="default"/>
      </w:rPr>
    </w:lvl>
    <w:lvl w:ilvl="8" w:tplc="08090005" w:tentative="1">
      <w:start w:val="1"/>
      <w:numFmt w:val="bullet"/>
      <w:lvlText w:val=""/>
      <w:lvlJc w:val="left"/>
      <w:pPr>
        <w:ind w:left="7224" w:hanging="360"/>
      </w:pPr>
      <w:rPr>
        <w:rFonts w:ascii="Wingdings" w:hAnsi="Wingdings" w:hint="default"/>
      </w:rPr>
    </w:lvl>
  </w:abstractNum>
  <w:abstractNum w:abstractNumId="14" w15:restartNumberingAfterBreak="0">
    <w:nsid w:val="29735C0D"/>
    <w:multiLevelType w:val="hybridMultilevel"/>
    <w:tmpl w:val="4C14E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FD0FC2"/>
    <w:multiLevelType w:val="hybridMultilevel"/>
    <w:tmpl w:val="70BEA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111207"/>
    <w:multiLevelType w:val="hybridMultilevel"/>
    <w:tmpl w:val="42DED2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2053167"/>
    <w:multiLevelType w:val="hybridMultilevel"/>
    <w:tmpl w:val="2CE83528"/>
    <w:lvl w:ilvl="0" w:tplc="81EE0C96">
      <w:start w:val="1"/>
      <w:numFmt w:val="bullet"/>
      <w:pStyle w:val="BTBullets2"/>
      <w:lvlText w:val="o"/>
      <w:lvlJc w:val="left"/>
      <w:pPr>
        <w:ind w:left="1420" w:hanging="360"/>
      </w:pPr>
      <w:rPr>
        <w:rFonts w:ascii="Courier New" w:hAnsi="Courier New" w:cs="Courier New" w:hint="default"/>
      </w:rPr>
    </w:lvl>
    <w:lvl w:ilvl="1" w:tplc="08090003" w:tentative="1">
      <w:start w:val="1"/>
      <w:numFmt w:val="bullet"/>
      <w:lvlText w:val="o"/>
      <w:lvlJc w:val="left"/>
      <w:pPr>
        <w:ind w:left="2140" w:hanging="360"/>
      </w:pPr>
      <w:rPr>
        <w:rFonts w:ascii="Courier New" w:hAnsi="Courier New" w:cs="Courier New" w:hint="default"/>
      </w:rPr>
    </w:lvl>
    <w:lvl w:ilvl="2" w:tplc="08090005" w:tentative="1">
      <w:start w:val="1"/>
      <w:numFmt w:val="bullet"/>
      <w:lvlText w:val=""/>
      <w:lvlJc w:val="left"/>
      <w:pPr>
        <w:ind w:left="2860" w:hanging="360"/>
      </w:pPr>
      <w:rPr>
        <w:rFonts w:ascii="Wingdings" w:hAnsi="Wingdings" w:hint="default"/>
      </w:rPr>
    </w:lvl>
    <w:lvl w:ilvl="3" w:tplc="08090001" w:tentative="1">
      <w:start w:val="1"/>
      <w:numFmt w:val="bullet"/>
      <w:lvlText w:val=""/>
      <w:lvlJc w:val="left"/>
      <w:pPr>
        <w:ind w:left="3580" w:hanging="360"/>
      </w:pPr>
      <w:rPr>
        <w:rFonts w:ascii="Symbol" w:hAnsi="Symbol" w:hint="default"/>
      </w:rPr>
    </w:lvl>
    <w:lvl w:ilvl="4" w:tplc="08090003" w:tentative="1">
      <w:start w:val="1"/>
      <w:numFmt w:val="bullet"/>
      <w:lvlText w:val="o"/>
      <w:lvlJc w:val="left"/>
      <w:pPr>
        <w:ind w:left="4300" w:hanging="360"/>
      </w:pPr>
      <w:rPr>
        <w:rFonts w:ascii="Courier New" w:hAnsi="Courier New" w:cs="Courier New" w:hint="default"/>
      </w:rPr>
    </w:lvl>
    <w:lvl w:ilvl="5" w:tplc="08090005" w:tentative="1">
      <w:start w:val="1"/>
      <w:numFmt w:val="bullet"/>
      <w:lvlText w:val=""/>
      <w:lvlJc w:val="left"/>
      <w:pPr>
        <w:ind w:left="5020" w:hanging="360"/>
      </w:pPr>
      <w:rPr>
        <w:rFonts w:ascii="Wingdings" w:hAnsi="Wingdings" w:hint="default"/>
      </w:rPr>
    </w:lvl>
    <w:lvl w:ilvl="6" w:tplc="08090001" w:tentative="1">
      <w:start w:val="1"/>
      <w:numFmt w:val="bullet"/>
      <w:lvlText w:val=""/>
      <w:lvlJc w:val="left"/>
      <w:pPr>
        <w:ind w:left="5740" w:hanging="360"/>
      </w:pPr>
      <w:rPr>
        <w:rFonts w:ascii="Symbol" w:hAnsi="Symbol" w:hint="default"/>
      </w:rPr>
    </w:lvl>
    <w:lvl w:ilvl="7" w:tplc="08090003" w:tentative="1">
      <w:start w:val="1"/>
      <w:numFmt w:val="bullet"/>
      <w:lvlText w:val="o"/>
      <w:lvlJc w:val="left"/>
      <w:pPr>
        <w:ind w:left="6460" w:hanging="360"/>
      </w:pPr>
      <w:rPr>
        <w:rFonts w:ascii="Courier New" w:hAnsi="Courier New" w:cs="Courier New" w:hint="default"/>
      </w:rPr>
    </w:lvl>
    <w:lvl w:ilvl="8" w:tplc="08090005" w:tentative="1">
      <w:start w:val="1"/>
      <w:numFmt w:val="bullet"/>
      <w:lvlText w:val=""/>
      <w:lvlJc w:val="left"/>
      <w:pPr>
        <w:ind w:left="7180" w:hanging="360"/>
      </w:pPr>
      <w:rPr>
        <w:rFonts w:ascii="Wingdings" w:hAnsi="Wingdings" w:hint="default"/>
      </w:rPr>
    </w:lvl>
  </w:abstractNum>
  <w:abstractNum w:abstractNumId="18" w15:restartNumberingAfterBreak="0">
    <w:nsid w:val="35FF26B7"/>
    <w:multiLevelType w:val="hybridMultilevel"/>
    <w:tmpl w:val="00F2C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C037826"/>
    <w:multiLevelType w:val="hybridMultilevel"/>
    <w:tmpl w:val="4CA6D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A42016"/>
    <w:multiLevelType w:val="multilevel"/>
    <w:tmpl w:val="4638578A"/>
    <w:lvl w:ilvl="0">
      <w:start w:val="3"/>
      <w:numFmt w:val="decimal"/>
      <w:lvlText w:val="%1."/>
      <w:lvlJc w:val="left"/>
      <w:pPr>
        <w:ind w:left="576" w:hanging="576"/>
      </w:pPr>
      <w:rPr>
        <w:rFonts w:eastAsiaTheme="majorEastAsia" w:cstheme="majorBidi" w:hint="default"/>
      </w:rPr>
    </w:lvl>
    <w:lvl w:ilvl="1">
      <w:start w:val="1"/>
      <w:numFmt w:val="decimal"/>
      <w:lvlText w:val="%1.%2."/>
      <w:lvlJc w:val="left"/>
      <w:pPr>
        <w:ind w:left="1170" w:hanging="720"/>
      </w:pPr>
      <w:rPr>
        <w:rFonts w:eastAsiaTheme="majorEastAsia" w:cstheme="majorBidi" w:hint="default"/>
      </w:rPr>
    </w:lvl>
    <w:lvl w:ilvl="2">
      <w:start w:val="1"/>
      <w:numFmt w:val="decimal"/>
      <w:lvlText w:val="%1.%2.%3."/>
      <w:lvlJc w:val="left"/>
      <w:pPr>
        <w:ind w:left="1980" w:hanging="1080"/>
      </w:pPr>
      <w:rPr>
        <w:rFonts w:eastAsiaTheme="majorEastAsia" w:cstheme="majorBidi" w:hint="default"/>
      </w:rPr>
    </w:lvl>
    <w:lvl w:ilvl="3">
      <w:start w:val="1"/>
      <w:numFmt w:val="decimal"/>
      <w:lvlText w:val="%1.%2.%3.%4."/>
      <w:lvlJc w:val="left"/>
      <w:pPr>
        <w:ind w:left="2790" w:hanging="1440"/>
      </w:pPr>
      <w:rPr>
        <w:rFonts w:eastAsiaTheme="majorEastAsia" w:cstheme="majorBidi" w:hint="default"/>
      </w:rPr>
    </w:lvl>
    <w:lvl w:ilvl="4">
      <w:start w:val="1"/>
      <w:numFmt w:val="decimal"/>
      <w:lvlText w:val="%1.%2.%3.%4.%5."/>
      <w:lvlJc w:val="left"/>
      <w:pPr>
        <w:ind w:left="3600" w:hanging="1800"/>
      </w:pPr>
      <w:rPr>
        <w:rFonts w:eastAsiaTheme="majorEastAsia" w:cstheme="majorBidi" w:hint="default"/>
      </w:rPr>
    </w:lvl>
    <w:lvl w:ilvl="5">
      <w:start w:val="1"/>
      <w:numFmt w:val="decimal"/>
      <w:lvlText w:val="%1.%2.%3.%4.%5.%6."/>
      <w:lvlJc w:val="left"/>
      <w:pPr>
        <w:ind w:left="4410" w:hanging="2160"/>
      </w:pPr>
      <w:rPr>
        <w:rFonts w:eastAsiaTheme="majorEastAsia" w:cstheme="majorBidi" w:hint="default"/>
      </w:rPr>
    </w:lvl>
    <w:lvl w:ilvl="6">
      <w:start w:val="1"/>
      <w:numFmt w:val="decimal"/>
      <w:lvlText w:val="%1.%2.%3.%4.%5.%6.%7."/>
      <w:lvlJc w:val="left"/>
      <w:pPr>
        <w:ind w:left="5220" w:hanging="2520"/>
      </w:pPr>
      <w:rPr>
        <w:rFonts w:eastAsiaTheme="majorEastAsia" w:cstheme="majorBidi" w:hint="default"/>
      </w:rPr>
    </w:lvl>
    <w:lvl w:ilvl="7">
      <w:start w:val="1"/>
      <w:numFmt w:val="decimal"/>
      <w:lvlText w:val="%1.%2.%3.%4.%5.%6.%7.%8."/>
      <w:lvlJc w:val="left"/>
      <w:pPr>
        <w:ind w:left="6030" w:hanging="2880"/>
      </w:pPr>
      <w:rPr>
        <w:rFonts w:eastAsiaTheme="majorEastAsia" w:cstheme="majorBidi" w:hint="default"/>
      </w:rPr>
    </w:lvl>
    <w:lvl w:ilvl="8">
      <w:start w:val="1"/>
      <w:numFmt w:val="decimal"/>
      <w:lvlText w:val="%1.%2.%3.%4.%5.%6.%7.%8.%9."/>
      <w:lvlJc w:val="left"/>
      <w:pPr>
        <w:ind w:left="6480" w:hanging="2880"/>
      </w:pPr>
      <w:rPr>
        <w:rFonts w:eastAsiaTheme="majorEastAsia" w:cstheme="majorBidi" w:hint="default"/>
      </w:rPr>
    </w:lvl>
  </w:abstractNum>
  <w:abstractNum w:abstractNumId="21" w15:restartNumberingAfterBreak="0">
    <w:nsid w:val="3FCE7A6F"/>
    <w:multiLevelType w:val="hybridMultilevel"/>
    <w:tmpl w:val="86200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B41B8B"/>
    <w:multiLevelType w:val="hybridMultilevel"/>
    <w:tmpl w:val="8D4E4C38"/>
    <w:lvl w:ilvl="0" w:tplc="08090001">
      <w:start w:val="1"/>
      <w:numFmt w:val="bullet"/>
      <w:lvlText w:val=""/>
      <w:lvlJc w:val="left"/>
      <w:pPr>
        <w:ind w:left="2243" w:hanging="360"/>
      </w:pPr>
      <w:rPr>
        <w:rFonts w:ascii="Symbol" w:hAnsi="Symbol" w:hint="default"/>
      </w:rPr>
    </w:lvl>
    <w:lvl w:ilvl="1" w:tplc="08090003" w:tentative="1">
      <w:start w:val="1"/>
      <w:numFmt w:val="bullet"/>
      <w:lvlText w:val="o"/>
      <w:lvlJc w:val="left"/>
      <w:pPr>
        <w:ind w:left="2963" w:hanging="360"/>
      </w:pPr>
      <w:rPr>
        <w:rFonts w:ascii="Courier New" w:hAnsi="Courier New" w:cs="Courier New" w:hint="default"/>
      </w:rPr>
    </w:lvl>
    <w:lvl w:ilvl="2" w:tplc="08090005" w:tentative="1">
      <w:start w:val="1"/>
      <w:numFmt w:val="bullet"/>
      <w:lvlText w:val=""/>
      <w:lvlJc w:val="left"/>
      <w:pPr>
        <w:ind w:left="3683" w:hanging="360"/>
      </w:pPr>
      <w:rPr>
        <w:rFonts w:ascii="Wingdings" w:hAnsi="Wingdings" w:hint="default"/>
      </w:rPr>
    </w:lvl>
    <w:lvl w:ilvl="3" w:tplc="08090001" w:tentative="1">
      <w:start w:val="1"/>
      <w:numFmt w:val="bullet"/>
      <w:lvlText w:val=""/>
      <w:lvlJc w:val="left"/>
      <w:pPr>
        <w:ind w:left="4403" w:hanging="360"/>
      </w:pPr>
      <w:rPr>
        <w:rFonts w:ascii="Symbol" w:hAnsi="Symbol" w:hint="default"/>
      </w:rPr>
    </w:lvl>
    <w:lvl w:ilvl="4" w:tplc="08090003" w:tentative="1">
      <w:start w:val="1"/>
      <w:numFmt w:val="bullet"/>
      <w:lvlText w:val="o"/>
      <w:lvlJc w:val="left"/>
      <w:pPr>
        <w:ind w:left="5123" w:hanging="360"/>
      </w:pPr>
      <w:rPr>
        <w:rFonts w:ascii="Courier New" w:hAnsi="Courier New" w:cs="Courier New" w:hint="default"/>
      </w:rPr>
    </w:lvl>
    <w:lvl w:ilvl="5" w:tplc="08090005" w:tentative="1">
      <w:start w:val="1"/>
      <w:numFmt w:val="bullet"/>
      <w:lvlText w:val=""/>
      <w:lvlJc w:val="left"/>
      <w:pPr>
        <w:ind w:left="5843" w:hanging="360"/>
      </w:pPr>
      <w:rPr>
        <w:rFonts w:ascii="Wingdings" w:hAnsi="Wingdings" w:hint="default"/>
      </w:rPr>
    </w:lvl>
    <w:lvl w:ilvl="6" w:tplc="08090001" w:tentative="1">
      <w:start w:val="1"/>
      <w:numFmt w:val="bullet"/>
      <w:lvlText w:val=""/>
      <w:lvlJc w:val="left"/>
      <w:pPr>
        <w:ind w:left="6563" w:hanging="360"/>
      </w:pPr>
      <w:rPr>
        <w:rFonts w:ascii="Symbol" w:hAnsi="Symbol" w:hint="default"/>
      </w:rPr>
    </w:lvl>
    <w:lvl w:ilvl="7" w:tplc="08090003" w:tentative="1">
      <w:start w:val="1"/>
      <w:numFmt w:val="bullet"/>
      <w:lvlText w:val="o"/>
      <w:lvlJc w:val="left"/>
      <w:pPr>
        <w:ind w:left="7283" w:hanging="360"/>
      </w:pPr>
      <w:rPr>
        <w:rFonts w:ascii="Courier New" w:hAnsi="Courier New" w:cs="Courier New" w:hint="default"/>
      </w:rPr>
    </w:lvl>
    <w:lvl w:ilvl="8" w:tplc="08090005" w:tentative="1">
      <w:start w:val="1"/>
      <w:numFmt w:val="bullet"/>
      <w:lvlText w:val=""/>
      <w:lvlJc w:val="left"/>
      <w:pPr>
        <w:ind w:left="8003" w:hanging="360"/>
      </w:pPr>
      <w:rPr>
        <w:rFonts w:ascii="Wingdings" w:hAnsi="Wingdings" w:hint="default"/>
      </w:rPr>
    </w:lvl>
  </w:abstractNum>
  <w:abstractNum w:abstractNumId="23" w15:restartNumberingAfterBreak="0">
    <w:nsid w:val="504A79E3"/>
    <w:multiLevelType w:val="hybridMultilevel"/>
    <w:tmpl w:val="A5DEC3CA"/>
    <w:lvl w:ilvl="0" w:tplc="08090005">
      <w:start w:val="1"/>
      <w:numFmt w:val="bullet"/>
      <w:lvlText w:val=""/>
      <w:lvlJc w:val="left"/>
      <w:pPr>
        <w:ind w:left="2963" w:hanging="360"/>
      </w:pPr>
      <w:rPr>
        <w:rFonts w:ascii="Wingdings" w:hAnsi="Wingdings" w:hint="default"/>
      </w:rPr>
    </w:lvl>
    <w:lvl w:ilvl="1" w:tplc="08090003" w:tentative="1">
      <w:start w:val="1"/>
      <w:numFmt w:val="bullet"/>
      <w:lvlText w:val="o"/>
      <w:lvlJc w:val="left"/>
      <w:pPr>
        <w:ind w:left="3683" w:hanging="360"/>
      </w:pPr>
      <w:rPr>
        <w:rFonts w:ascii="Courier New" w:hAnsi="Courier New" w:cs="Courier New" w:hint="default"/>
      </w:rPr>
    </w:lvl>
    <w:lvl w:ilvl="2" w:tplc="08090005" w:tentative="1">
      <w:start w:val="1"/>
      <w:numFmt w:val="bullet"/>
      <w:lvlText w:val=""/>
      <w:lvlJc w:val="left"/>
      <w:pPr>
        <w:ind w:left="4403" w:hanging="360"/>
      </w:pPr>
      <w:rPr>
        <w:rFonts w:ascii="Wingdings" w:hAnsi="Wingdings" w:hint="default"/>
      </w:rPr>
    </w:lvl>
    <w:lvl w:ilvl="3" w:tplc="08090001" w:tentative="1">
      <w:start w:val="1"/>
      <w:numFmt w:val="bullet"/>
      <w:lvlText w:val=""/>
      <w:lvlJc w:val="left"/>
      <w:pPr>
        <w:ind w:left="5123" w:hanging="360"/>
      </w:pPr>
      <w:rPr>
        <w:rFonts w:ascii="Symbol" w:hAnsi="Symbol" w:hint="default"/>
      </w:rPr>
    </w:lvl>
    <w:lvl w:ilvl="4" w:tplc="08090003" w:tentative="1">
      <w:start w:val="1"/>
      <w:numFmt w:val="bullet"/>
      <w:lvlText w:val="o"/>
      <w:lvlJc w:val="left"/>
      <w:pPr>
        <w:ind w:left="5843" w:hanging="360"/>
      </w:pPr>
      <w:rPr>
        <w:rFonts w:ascii="Courier New" w:hAnsi="Courier New" w:cs="Courier New" w:hint="default"/>
      </w:rPr>
    </w:lvl>
    <w:lvl w:ilvl="5" w:tplc="08090005" w:tentative="1">
      <w:start w:val="1"/>
      <w:numFmt w:val="bullet"/>
      <w:lvlText w:val=""/>
      <w:lvlJc w:val="left"/>
      <w:pPr>
        <w:ind w:left="6563" w:hanging="360"/>
      </w:pPr>
      <w:rPr>
        <w:rFonts w:ascii="Wingdings" w:hAnsi="Wingdings" w:hint="default"/>
      </w:rPr>
    </w:lvl>
    <w:lvl w:ilvl="6" w:tplc="08090001" w:tentative="1">
      <w:start w:val="1"/>
      <w:numFmt w:val="bullet"/>
      <w:lvlText w:val=""/>
      <w:lvlJc w:val="left"/>
      <w:pPr>
        <w:ind w:left="7283" w:hanging="360"/>
      </w:pPr>
      <w:rPr>
        <w:rFonts w:ascii="Symbol" w:hAnsi="Symbol" w:hint="default"/>
      </w:rPr>
    </w:lvl>
    <w:lvl w:ilvl="7" w:tplc="08090003" w:tentative="1">
      <w:start w:val="1"/>
      <w:numFmt w:val="bullet"/>
      <w:lvlText w:val="o"/>
      <w:lvlJc w:val="left"/>
      <w:pPr>
        <w:ind w:left="8003" w:hanging="360"/>
      </w:pPr>
      <w:rPr>
        <w:rFonts w:ascii="Courier New" w:hAnsi="Courier New" w:cs="Courier New" w:hint="default"/>
      </w:rPr>
    </w:lvl>
    <w:lvl w:ilvl="8" w:tplc="08090005" w:tentative="1">
      <w:start w:val="1"/>
      <w:numFmt w:val="bullet"/>
      <w:lvlText w:val=""/>
      <w:lvlJc w:val="left"/>
      <w:pPr>
        <w:ind w:left="8723" w:hanging="360"/>
      </w:pPr>
      <w:rPr>
        <w:rFonts w:ascii="Wingdings" w:hAnsi="Wingdings" w:hint="default"/>
      </w:rPr>
    </w:lvl>
  </w:abstractNum>
  <w:abstractNum w:abstractNumId="24" w15:restartNumberingAfterBreak="0">
    <w:nsid w:val="50EE796F"/>
    <w:multiLevelType w:val="hybridMultilevel"/>
    <w:tmpl w:val="743ED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4952D50"/>
    <w:multiLevelType w:val="multilevel"/>
    <w:tmpl w:val="24346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B73040"/>
    <w:multiLevelType w:val="hybridMultilevel"/>
    <w:tmpl w:val="42DED2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8BE277C"/>
    <w:multiLevelType w:val="hybridMultilevel"/>
    <w:tmpl w:val="2F46E5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4933958"/>
    <w:multiLevelType w:val="hybridMultilevel"/>
    <w:tmpl w:val="58009300"/>
    <w:lvl w:ilvl="0" w:tplc="08090005">
      <w:start w:val="1"/>
      <w:numFmt w:val="bullet"/>
      <w:lvlText w:val=""/>
      <w:lvlJc w:val="left"/>
      <w:pPr>
        <w:ind w:left="1960" w:hanging="360"/>
      </w:pPr>
      <w:rPr>
        <w:rFonts w:ascii="Wingdings" w:hAnsi="Wingdings" w:hint="default"/>
      </w:rPr>
    </w:lvl>
    <w:lvl w:ilvl="1" w:tplc="08090003" w:tentative="1">
      <w:start w:val="1"/>
      <w:numFmt w:val="bullet"/>
      <w:lvlText w:val="o"/>
      <w:lvlJc w:val="left"/>
      <w:pPr>
        <w:ind w:left="2680" w:hanging="360"/>
      </w:pPr>
      <w:rPr>
        <w:rFonts w:ascii="Courier New" w:hAnsi="Courier New" w:cs="Courier New" w:hint="default"/>
      </w:rPr>
    </w:lvl>
    <w:lvl w:ilvl="2" w:tplc="08090005" w:tentative="1">
      <w:start w:val="1"/>
      <w:numFmt w:val="bullet"/>
      <w:lvlText w:val=""/>
      <w:lvlJc w:val="left"/>
      <w:pPr>
        <w:ind w:left="3400" w:hanging="360"/>
      </w:pPr>
      <w:rPr>
        <w:rFonts w:ascii="Wingdings" w:hAnsi="Wingdings" w:hint="default"/>
      </w:rPr>
    </w:lvl>
    <w:lvl w:ilvl="3" w:tplc="08090001" w:tentative="1">
      <w:start w:val="1"/>
      <w:numFmt w:val="bullet"/>
      <w:lvlText w:val=""/>
      <w:lvlJc w:val="left"/>
      <w:pPr>
        <w:ind w:left="4120" w:hanging="360"/>
      </w:pPr>
      <w:rPr>
        <w:rFonts w:ascii="Symbol" w:hAnsi="Symbol" w:hint="default"/>
      </w:rPr>
    </w:lvl>
    <w:lvl w:ilvl="4" w:tplc="08090003" w:tentative="1">
      <w:start w:val="1"/>
      <w:numFmt w:val="bullet"/>
      <w:lvlText w:val="o"/>
      <w:lvlJc w:val="left"/>
      <w:pPr>
        <w:ind w:left="4840" w:hanging="360"/>
      </w:pPr>
      <w:rPr>
        <w:rFonts w:ascii="Courier New" w:hAnsi="Courier New" w:cs="Courier New" w:hint="default"/>
      </w:rPr>
    </w:lvl>
    <w:lvl w:ilvl="5" w:tplc="08090005" w:tentative="1">
      <w:start w:val="1"/>
      <w:numFmt w:val="bullet"/>
      <w:lvlText w:val=""/>
      <w:lvlJc w:val="left"/>
      <w:pPr>
        <w:ind w:left="5560" w:hanging="360"/>
      </w:pPr>
      <w:rPr>
        <w:rFonts w:ascii="Wingdings" w:hAnsi="Wingdings" w:hint="default"/>
      </w:rPr>
    </w:lvl>
    <w:lvl w:ilvl="6" w:tplc="08090001" w:tentative="1">
      <w:start w:val="1"/>
      <w:numFmt w:val="bullet"/>
      <w:lvlText w:val=""/>
      <w:lvlJc w:val="left"/>
      <w:pPr>
        <w:ind w:left="6280" w:hanging="360"/>
      </w:pPr>
      <w:rPr>
        <w:rFonts w:ascii="Symbol" w:hAnsi="Symbol" w:hint="default"/>
      </w:rPr>
    </w:lvl>
    <w:lvl w:ilvl="7" w:tplc="08090003" w:tentative="1">
      <w:start w:val="1"/>
      <w:numFmt w:val="bullet"/>
      <w:lvlText w:val="o"/>
      <w:lvlJc w:val="left"/>
      <w:pPr>
        <w:ind w:left="7000" w:hanging="360"/>
      </w:pPr>
      <w:rPr>
        <w:rFonts w:ascii="Courier New" w:hAnsi="Courier New" w:cs="Courier New" w:hint="default"/>
      </w:rPr>
    </w:lvl>
    <w:lvl w:ilvl="8" w:tplc="08090005" w:tentative="1">
      <w:start w:val="1"/>
      <w:numFmt w:val="bullet"/>
      <w:lvlText w:val=""/>
      <w:lvlJc w:val="left"/>
      <w:pPr>
        <w:ind w:left="7720" w:hanging="360"/>
      </w:pPr>
      <w:rPr>
        <w:rFonts w:ascii="Wingdings" w:hAnsi="Wingdings" w:hint="default"/>
      </w:rPr>
    </w:lvl>
  </w:abstractNum>
  <w:abstractNum w:abstractNumId="29" w15:restartNumberingAfterBreak="0">
    <w:nsid w:val="684440B3"/>
    <w:multiLevelType w:val="hybridMultilevel"/>
    <w:tmpl w:val="CE80900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BE21133"/>
    <w:multiLevelType w:val="multilevel"/>
    <w:tmpl w:val="00E2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5E00E4"/>
    <w:multiLevelType w:val="hybridMultilevel"/>
    <w:tmpl w:val="8CDA2ADA"/>
    <w:lvl w:ilvl="0" w:tplc="4A588348">
      <w:start w:val="1"/>
      <w:numFmt w:val="decimal"/>
      <w:lvlText w:val="%1."/>
      <w:lvlJc w:val="left"/>
      <w:pPr>
        <w:ind w:left="720" w:hanging="360"/>
      </w:pPr>
    </w:lvl>
    <w:lvl w:ilvl="1" w:tplc="01382A22">
      <w:start w:val="1"/>
      <w:numFmt w:val="lowerLetter"/>
      <w:lvlText w:val="%2."/>
      <w:lvlJc w:val="left"/>
      <w:pPr>
        <w:ind w:left="1440" w:hanging="360"/>
      </w:pPr>
    </w:lvl>
    <w:lvl w:ilvl="2" w:tplc="9DBA9616">
      <w:start w:val="1"/>
      <w:numFmt w:val="lowerRoman"/>
      <w:lvlText w:val="%3."/>
      <w:lvlJc w:val="right"/>
      <w:pPr>
        <w:ind w:left="2160" w:hanging="180"/>
      </w:pPr>
    </w:lvl>
    <w:lvl w:ilvl="3" w:tplc="30766812">
      <w:start w:val="1"/>
      <w:numFmt w:val="decimal"/>
      <w:lvlText w:val="%4."/>
      <w:lvlJc w:val="left"/>
      <w:pPr>
        <w:ind w:left="2880" w:hanging="360"/>
      </w:pPr>
    </w:lvl>
    <w:lvl w:ilvl="4" w:tplc="F74CC514">
      <w:start w:val="1"/>
      <w:numFmt w:val="lowerLetter"/>
      <w:lvlText w:val="%5."/>
      <w:lvlJc w:val="left"/>
      <w:pPr>
        <w:ind w:left="3600" w:hanging="360"/>
      </w:pPr>
    </w:lvl>
    <w:lvl w:ilvl="5" w:tplc="2ABE2044">
      <w:start w:val="1"/>
      <w:numFmt w:val="lowerRoman"/>
      <w:lvlText w:val="%6."/>
      <w:lvlJc w:val="right"/>
      <w:pPr>
        <w:ind w:left="4320" w:hanging="180"/>
      </w:pPr>
    </w:lvl>
    <w:lvl w:ilvl="6" w:tplc="3D9E60D0">
      <w:start w:val="1"/>
      <w:numFmt w:val="decimal"/>
      <w:lvlText w:val="%7."/>
      <w:lvlJc w:val="left"/>
      <w:pPr>
        <w:ind w:left="5040" w:hanging="360"/>
      </w:pPr>
    </w:lvl>
    <w:lvl w:ilvl="7" w:tplc="723A872C">
      <w:start w:val="1"/>
      <w:numFmt w:val="lowerLetter"/>
      <w:lvlText w:val="%8."/>
      <w:lvlJc w:val="left"/>
      <w:pPr>
        <w:ind w:left="5760" w:hanging="360"/>
      </w:pPr>
    </w:lvl>
    <w:lvl w:ilvl="8" w:tplc="1B26FDA4">
      <w:start w:val="1"/>
      <w:numFmt w:val="lowerRoman"/>
      <w:lvlText w:val="%9."/>
      <w:lvlJc w:val="right"/>
      <w:pPr>
        <w:ind w:left="6480" w:hanging="180"/>
      </w:pPr>
    </w:lvl>
  </w:abstractNum>
  <w:abstractNum w:abstractNumId="32" w15:restartNumberingAfterBreak="0">
    <w:nsid w:val="6FF855F8"/>
    <w:multiLevelType w:val="hybridMultilevel"/>
    <w:tmpl w:val="BC28FEB4"/>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33" w15:restartNumberingAfterBreak="0">
    <w:nsid w:val="727701BC"/>
    <w:multiLevelType w:val="hybridMultilevel"/>
    <w:tmpl w:val="057CA76A"/>
    <w:lvl w:ilvl="0" w:tplc="02828350">
      <w:start w:val="1"/>
      <w:numFmt w:val="bullet"/>
      <w:pStyle w:val="BTBullets"/>
      <w:lvlText w:val=""/>
      <w:lvlJc w:val="left"/>
      <w:pPr>
        <w:ind w:left="1060" w:hanging="360"/>
      </w:pPr>
      <w:rPr>
        <w:rFonts w:ascii="Symbol" w:hAnsi="Symbol" w:hint="default"/>
      </w:rPr>
    </w:lvl>
    <w:lvl w:ilvl="1" w:tplc="08090003">
      <w:start w:val="1"/>
      <w:numFmt w:val="bullet"/>
      <w:lvlText w:val="o"/>
      <w:lvlJc w:val="left"/>
      <w:pPr>
        <w:ind w:left="1780" w:hanging="360"/>
      </w:pPr>
      <w:rPr>
        <w:rFonts w:ascii="Courier New" w:hAnsi="Courier New" w:cs="Courier New" w:hint="default"/>
      </w:rPr>
    </w:lvl>
    <w:lvl w:ilvl="2" w:tplc="08090005">
      <w:start w:val="1"/>
      <w:numFmt w:val="bullet"/>
      <w:lvlText w:val=""/>
      <w:lvlJc w:val="left"/>
      <w:pPr>
        <w:ind w:left="2500" w:hanging="360"/>
      </w:pPr>
      <w:rPr>
        <w:rFonts w:ascii="Wingdings" w:hAnsi="Wingdings" w:hint="default"/>
      </w:rPr>
    </w:lvl>
    <w:lvl w:ilvl="3" w:tplc="08090001">
      <w:start w:val="1"/>
      <w:numFmt w:val="bullet"/>
      <w:lvlText w:val=""/>
      <w:lvlJc w:val="left"/>
      <w:pPr>
        <w:ind w:left="3220" w:hanging="360"/>
      </w:pPr>
      <w:rPr>
        <w:rFonts w:ascii="Symbol" w:hAnsi="Symbol" w:hint="default"/>
      </w:rPr>
    </w:lvl>
    <w:lvl w:ilvl="4" w:tplc="08090003">
      <w:start w:val="1"/>
      <w:numFmt w:val="bullet"/>
      <w:lvlText w:val="o"/>
      <w:lvlJc w:val="left"/>
      <w:pPr>
        <w:ind w:left="3940" w:hanging="360"/>
      </w:pPr>
      <w:rPr>
        <w:rFonts w:ascii="Courier New" w:hAnsi="Courier New" w:cs="Courier New" w:hint="default"/>
      </w:rPr>
    </w:lvl>
    <w:lvl w:ilvl="5" w:tplc="08090005">
      <w:start w:val="1"/>
      <w:numFmt w:val="bullet"/>
      <w:lvlText w:val=""/>
      <w:lvlJc w:val="left"/>
      <w:pPr>
        <w:ind w:left="4660" w:hanging="360"/>
      </w:pPr>
      <w:rPr>
        <w:rFonts w:ascii="Wingdings" w:hAnsi="Wingdings" w:hint="default"/>
      </w:rPr>
    </w:lvl>
    <w:lvl w:ilvl="6" w:tplc="0809000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34" w15:restartNumberingAfterBreak="0">
    <w:nsid w:val="77820441"/>
    <w:multiLevelType w:val="hybridMultilevel"/>
    <w:tmpl w:val="4FBE87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E8206D4"/>
    <w:multiLevelType w:val="hybridMultilevel"/>
    <w:tmpl w:val="55726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33825345">
    <w:abstractNumId w:val="0"/>
  </w:num>
  <w:num w:numId="2" w16cid:durableId="20206593">
    <w:abstractNumId w:val="7"/>
  </w:num>
  <w:num w:numId="3" w16cid:durableId="1012682228">
    <w:abstractNumId w:val="33"/>
  </w:num>
  <w:num w:numId="4" w16cid:durableId="562134106">
    <w:abstractNumId w:val="17"/>
  </w:num>
  <w:num w:numId="5" w16cid:durableId="2112242044">
    <w:abstractNumId w:val="1"/>
  </w:num>
  <w:num w:numId="6" w16cid:durableId="202523115">
    <w:abstractNumId w:val="21"/>
  </w:num>
  <w:num w:numId="7" w16cid:durableId="2054425602">
    <w:abstractNumId w:val="18"/>
  </w:num>
  <w:num w:numId="8" w16cid:durableId="753207209">
    <w:abstractNumId w:val="35"/>
  </w:num>
  <w:num w:numId="9" w16cid:durableId="833185645">
    <w:abstractNumId w:val="19"/>
  </w:num>
  <w:num w:numId="10" w16cid:durableId="1310137629">
    <w:abstractNumId w:val="10"/>
  </w:num>
  <w:num w:numId="11" w16cid:durableId="1504466049">
    <w:abstractNumId w:val="31"/>
  </w:num>
  <w:num w:numId="12" w16cid:durableId="16000640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62610058">
    <w:abstractNumId w:val="20"/>
  </w:num>
  <w:num w:numId="14" w16cid:durableId="332145965">
    <w:abstractNumId w:val="32"/>
  </w:num>
  <w:num w:numId="15" w16cid:durableId="1186751710">
    <w:abstractNumId w:val="34"/>
  </w:num>
  <w:num w:numId="16" w16cid:durableId="1902401000">
    <w:abstractNumId w:val="29"/>
  </w:num>
  <w:num w:numId="17" w16cid:durableId="872381669">
    <w:abstractNumId w:val="12"/>
  </w:num>
  <w:num w:numId="18" w16cid:durableId="2081319651">
    <w:abstractNumId w:val="22"/>
  </w:num>
  <w:num w:numId="19" w16cid:durableId="452359644">
    <w:abstractNumId w:val="23"/>
  </w:num>
  <w:num w:numId="20" w16cid:durableId="1390491783">
    <w:abstractNumId w:val="28"/>
  </w:num>
  <w:num w:numId="21" w16cid:durableId="200754747">
    <w:abstractNumId w:val="11"/>
  </w:num>
  <w:num w:numId="22" w16cid:durableId="1372995598">
    <w:abstractNumId w:val="14"/>
  </w:num>
  <w:num w:numId="23" w16cid:durableId="970987289">
    <w:abstractNumId w:val="24"/>
  </w:num>
  <w:num w:numId="24" w16cid:durableId="518856819">
    <w:abstractNumId w:val="3"/>
  </w:num>
  <w:num w:numId="25" w16cid:durableId="679696570">
    <w:abstractNumId w:val="9"/>
  </w:num>
  <w:num w:numId="26" w16cid:durableId="339432070">
    <w:abstractNumId w:val="13"/>
  </w:num>
  <w:num w:numId="27" w16cid:durableId="807866592">
    <w:abstractNumId w:val="4"/>
  </w:num>
  <w:num w:numId="28" w16cid:durableId="2116363952">
    <w:abstractNumId w:val="26"/>
  </w:num>
  <w:num w:numId="29" w16cid:durableId="1104033783">
    <w:abstractNumId w:val="16"/>
  </w:num>
  <w:num w:numId="30" w16cid:durableId="514686668">
    <w:abstractNumId w:val="5"/>
  </w:num>
  <w:num w:numId="31" w16cid:durableId="332875531">
    <w:abstractNumId w:val="25"/>
  </w:num>
  <w:num w:numId="32" w16cid:durableId="983002199">
    <w:abstractNumId w:val="6"/>
  </w:num>
  <w:num w:numId="33" w16cid:durableId="1271547504">
    <w:abstractNumId w:val="30"/>
  </w:num>
  <w:num w:numId="34" w16cid:durableId="991910928">
    <w:abstractNumId w:val="15"/>
  </w:num>
  <w:num w:numId="35" w16cid:durableId="1864786930">
    <w:abstractNumId w:val="27"/>
  </w:num>
  <w:num w:numId="36" w16cid:durableId="1280378509">
    <w:abstractNumId w:val="2"/>
  </w:num>
  <w:num w:numId="37" w16cid:durableId="1563322961">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ctiveWritingStyle w:appName="MSWord" w:lang="en-US" w:vendorID="64" w:dllVersion="0" w:nlCheck="1" w:checkStyle="0"/>
  <w:activeWritingStyle w:appName="MSWord" w:lang="en-GB" w:vendorID="64" w:dllVersion="0" w:nlCheck="1" w:checkStyle="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wMzExMTe0MLO0NDBW0lEKTi0uzszPAykwqgUAw4Y0yiwAAAA="/>
  </w:docVars>
  <w:rsids>
    <w:rsidRoot w:val="00CD7CBB"/>
    <w:rsid w:val="00000776"/>
    <w:rsid w:val="00000A89"/>
    <w:rsid w:val="00001ED6"/>
    <w:rsid w:val="00002C9D"/>
    <w:rsid w:val="0000391E"/>
    <w:rsid w:val="00003936"/>
    <w:rsid w:val="000043D9"/>
    <w:rsid w:val="00004D54"/>
    <w:rsid w:val="00004F41"/>
    <w:rsid w:val="00005370"/>
    <w:rsid w:val="00006E73"/>
    <w:rsid w:val="000073C5"/>
    <w:rsid w:val="00007BAA"/>
    <w:rsid w:val="000105EB"/>
    <w:rsid w:val="00010841"/>
    <w:rsid w:val="00010F8E"/>
    <w:rsid w:val="000136CC"/>
    <w:rsid w:val="000143A1"/>
    <w:rsid w:val="000158EA"/>
    <w:rsid w:val="000162E9"/>
    <w:rsid w:val="00016F4A"/>
    <w:rsid w:val="000173A0"/>
    <w:rsid w:val="000219CE"/>
    <w:rsid w:val="00021C44"/>
    <w:rsid w:val="0002248D"/>
    <w:rsid w:val="00022E05"/>
    <w:rsid w:val="00023106"/>
    <w:rsid w:val="00023565"/>
    <w:rsid w:val="00024A9F"/>
    <w:rsid w:val="00024AEA"/>
    <w:rsid w:val="000251FA"/>
    <w:rsid w:val="000253B9"/>
    <w:rsid w:val="0002551F"/>
    <w:rsid w:val="00025CA4"/>
    <w:rsid w:val="00026710"/>
    <w:rsid w:val="00027421"/>
    <w:rsid w:val="00027623"/>
    <w:rsid w:val="000303FD"/>
    <w:rsid w:val="00030CA3"/>
    <w:rsid w:val="00031B99"/>
    <w:rsid w:val="00031BDE"/>
    <w:rsid w:val="00031CD7"/>
    <w:rsid w:val="00031E1B"/>
    <w:rsid w:val="00032197"/>
    <w:rsid w:val="00032A3F"/>
    <w:rsid w:val="00032AF1"/>
    <w:rsid w:val="0003345F"/>
    <w:rsid w:val="000334A5"/>
    <w:rsid w:val="00033B12"/>
    <w:rsid w:val="00033F58"/>
    <w:rsid w:val="0003476E"/>
    <w:rsid w:val="00035A7C"/>
    <w:rsid w:val="000361A0"/>
    <w:rsid w:val="00036329"/>
    <w:rsid w:val="00037135"/>
    <w:rsid w:val="000371ED"/>
    <w:rsid w:val="00037628"/>
    <w:rsid w:val="00037750"/>
    <w:rsid w:val="00037B66"/>
    <w:rsid w:val="00040BF8"/>
    <w:rsid w:val="00041281"/>
    <w:rsid w:val="00041B85"/>
    <w:rsid w:val="00042C07"/>
    <w:rsid w:val="00042E70"/>
    <w:rsid w:val="00043BD3"/>
    <w:rsid w:val="0004413E"/>
    <w:rsid w:val="00046C2A"/>
    <w:rsid w:val="00046F07"/>
    <w:rsid w:val="0005051A"/>
    <w:rsid w:val="000506AD"/>
    <w:rsid w:val="000507B4"/>
    <w:rsid w:val="00050DE3"/>
    <w:rsid w:val="00052B1B"/>
    <w:rsid w:val="00052F09"/>
    <w:rsid w:val="00055D63"/>
    <w:rsid w:val="0005602B"/>
    <w:rsid w:val="00056856"/>
    <w:rsid w:val="00056B04"/>
    <w:rsid w:val="00057E5E"/>
    <w:rsid w:val="000630F2"/>
    <w:rsid w:val="00064291"/>
    <w:rsid w:val="000643D0"/>
    <w:rsid w:val="00065135"/>
    <w:rsid w:val="000654DD"/>
    <w:rsid w:val="0006599F"/>
    <w:rsid w:val="00065CB3"/>
    <w:rsid w:val="00066168"/>
    <w:rsid w:val="0006663C"/>
    <w:rsid w:val="0006700D"/>
    <w:rsid w:val="0006773E"/>
    <w:rsid w:val="00067B22"/>
    <w:rsid w:val="000703E6"/>
    <w:rsid w:val="00070857"/>
    <w:rsid w:val="00070D78"/>
    <w:rsid w:val="00071124"/>
    <w:rsid w:val="000713ED"/>
    <w:rsid w:val="00071D4F"/>
    <w:rsid w:val="00072AF3"/>
    <w:rsid w:val="00072C2B"/>
    <w:rsid w:val="00074545"/>
    <w:rsid w:val="000755E9"/>
    <w:rsid w:val="00075966"/>
    <w:rsid w:val="00075CDC"/>
    <w:rsid w:val="00081CB0"/>
    <w:rsid w:val="00081CC4"/>
    <w:rsid w:val="00082E43"/>
    <w:rsid w:val="00083762"/>
    <w:rsid w:val="00083E46"/>
    <w:rsid w:val="00084968"/>
    <w:rsid w:val="00084CB5"/>
    <w:rsid w:val="0008533B"/>
    <w:rsid w:val="00085CF2"/>
    <w:rsid w:val="00086176"/>
    <w:rsid w:val="00086CD1"/>
    <w:rsid w:val="00086F32"/>
    <w:rsid w:val="00087588"/>
    <w:rsid w:val="00090BC1"/>
    <w:rsid w:val="00090D7E"/>
    <w:rsid w:val="0009224E"/>
    <w:rsid w:val="00093628"/>
    <w:rsid w:val="00093D1C"/>
    <w:rsid w:val="00094D25"/>
    <w:rsid w:val="00094F69"/>
    <w:rsid w:val="00095710"/>
    <w:rsid w:val="000969F7"/>
    <w:rsid w:val="00096E07"/>
    <w:rsid w:val="00097C78"/>
    <w:rsid w:val="00097CB7"/>
    <w:rsid w:val="000A0435"/>
    <w:rsid w:val="000A227B"/>
    <w:rsid w:val="000A2BA2"/>
    <w:rsid w:val="000A3483"/>
    <w:rsid w:val="000A34FE"/>
    <w:rsid w:val="000A35B2"/>
    <w:rsid w:val="000A42C6"/>
    <w:rsid w:val="000A476C"/>
    <w:rsid w:val="000A598B"/>
    <w:rsid w:val="000A5AE1"/>
    <w:rsid w:val="000A68CE"/>
    <w:rsid w:val="000A6ED7"/>
    <w:rsid w:val="000A70AC"/>
    <w:rsid w:val="000B01B8"/>
    <w:rsid w:val="000B092D"/>
    <w:rsid w:val="000B09C6"/>
    <w:rsid w:val="000B0A87"/>
    <w:rsid w:val="000B0E17"/>
    <w:rsid w:val="000B126D"/>
    <w:rsid w:val="000B210E"/>
    <w:rsid w:val="000B288D"/>
    <w:rsid w:val="000B3710"/>
    <w:rsid w:val="000B3893"/>
    <w:rsid w:val="000B4008"/>
    <w:rsid w:val="000B465F"/>
    <w:rsid w:val="000B46A7"/>
    <w:rsid w:val="000B47BA"/>
    <w:rsid w:val="000B6174"/>
    <w:rsid w:val="000B6378"/>
    <w:rsid w:val="000B6404"/>
    <w:rsid w:val="000B6EE8"/>
    <w:rsid w:val="000B70C5"/>
    <w:rsid w:val="000B7629"/>
    <w:rsid w:val="000B7C96"/>
    <w:rsid w:val="000B7C9E"/>
    <w:rsid w:val="000C0182"/>
    <w:rsid w:val="000C06D0"/>
    <w:rsid w:val="000C0B7C"/>
    <w:rsid w:val="000C168C"/>
    <w:rsid w:val="000C2ECB"/>
    <w:rsid w:val="000C2F0B"/>
    <w:rsid w:val="000C312A"/>
    <w:rsid w:val="000C337F"/>
    <w:rsid w:val="000C391E"/>
    <w:rsid w:val="000C3A31"/>
    <w:rsid w:val="000C3EA9"/>
    <w:rsid w:val="000C4289"/>
    <w:rsid w:val="000C4678"/>
    <w:rsid w:val="000C4B80"/>
    <w:rsid w:val="000C4D58"/>
    <w:rsid w:val="000C59A5"/>
    <w:rsid w:val="000C74FA"/>
    <w:rsid w:val="000C7F84"/>
    <w:rsid w:val="000D0A26"/>
    <w:rsid w:val="000D0EBA"/>
    <w:rsid w:val="000D176E"/>
    <w:rsid w:val="000D1A8D"/>
    <w:rsid w:val="000D249C"/>
    <w:rsid w:val="000D29A1"/>
    <w:rsid w:val="000D2D57"/>
    <w:rsid w:val="000D46AF"/>
    <w:rsid w:val="000D4B26"/>
    <w:rsid w:val="000D5EB6"/>
    <w:rsid w:val="000D610E"/>
    <w:rsid w:val="000D6557"/>
    <w:rsid w:val="000D6CA6"/>
    <w:rsid w:val="000D6EAE"/>
    <w:rsid w:val="000D6F19"/>
    <w:rsid w:val="000E0271"/>
    <w:rsid w:val="000E15DB"/>
    <w:rsid w:val="000E16F0"/>
    <w:rsid w:val="000E1ED3"/>
    <w:rsid w:val="000E302E"/>
    <w:rsid w:val="000E3199"/>
    <w:rsid w:val="000E3852"/>
    <w:rsid w:val="000E3D02"/>
    <w:rsid w:val="000E4132"/>
    <w:rsid w:val="000E4196"/>
    <w:rsid w:val="000E51C9"/>
    <w:rsid w:val="000E57A7"/>
    <w:rsid w:val="000E624A"/>
    <w:rsid w:val="000E6639"/>
    <w:rsid w:val="000E67D7"/>
    <w:rsid w:val="000E6B43"/>
    <w:rsid w:val="000E6DF6"/>
    <w:rsid w:val="000E7D58"/>
    <w:rsid w:val="000E7D8F"/>
    <w:rsid w:val="000F056B"/>
    <w:rsid w:val="000F0EB0"/>
    <w:rsid w:val="000F1012"/>
    <w:rsid w:val="000F103B"/>
    <w:rsid w:val="000F3151"/>
    <w:rsid w:val="000F3212"/>
    <w:rsid w:val="000F469A"/>
    <w:rsid w:val="000F46FC"/>
    <w:rsid w:val="000F4CEF"/>
    <w:rsid w:val="000F6396"/>
    <w:rsid w:val="000F6B34"/>
    <w:rsid w:val="000F743D"/>
    <w:rsid w:val="000F7609"/>
    <w:rsid w:val="001005D7"/>
    <w:rsid w:val="00100C2E"/>
    <w:rsid w:val="00101613"/>
    <w:rsid w:val="001018F6"/>
    <w:rsid w:val="001038A3"/>
    <w:rsid w:val="00103CD4"/>
    <w:rsid w:val="001057A0"/>
    <w:rsid w:val="00105D59"/>
    <w:rsid w:val="001061C2"/>
    <w:rsid w:val="0010768F"/>
    <w:rsid w:val="0011057C"/>
    <w:rsid w:val="00111550"/>
    <w:rsid w:val="0011168F"/>
    <w:rsid w:val="001116E6"/>
    <w:rsid w:val="00111F7F"/>
    <w:rsid w:val="0011263E"/>
    <w:rsid w:val="0011321E"/>
    <w:rsid w:val="0011582F"/>
    <w:rsid w:val="00115D49"/>
    <w:rsid w:val="00117B5D"/>
    <w:rsid w:val="00117E26"/>
    <w:rsid w:val="00117E9C"/>
    <w:rsid w:val="001205E0"/>
    <w:rsid w:val="001209D7"/>
    <w:rsid w:val="00121111"/>
    <w:rsid w:val="001214F9"/>
    <w:rsid w:val="00121941"/>
    <w:rsid w:val="00121B58"/>
    <w:rsid w:val="0012217D"/>
    <w:rsid w:val="001232D4"/>
    <w:rsid w:val="00123786"/>
    <w:rsid w:val="0012410A"/>
    <w:rsid w:val="001242DF"/>
    <w:rsid w:val="001246CF"/>
    <w:rsid w:val="00125578"/>
    <w:rsid w:val="00125DD7"/>
    <w:rsid w:val="001264AB"/>
    <w:rsid w:val="00127C9C"/>
    <w:rsid w:val="00127D86"/>
    <w:rsid w:val="00130B92"/>
    <w:rsid w:val="001313E8"/>
    <w:rsid w:val="00131C8E"/>
    <w:rsid w:val="00131E86"/>
    <w:rsid w:val="00131FD4"/>
    <w:rsid w:val="0013272B"/>
    <w:rsid w:val="00132DBF"/>
    <w:rsid w:val="0013457D"/>
    <w:rsid w:val="001350B5"/>
    <w:rsid w:val="00135608"/>
    <w:rsid w:val="00135AD1"/>
    <w:rsid w:val="00135F44"/>
    <w:rsid w:val="00136531"/>
    <w:rsid w:val="0013724D"/>
    <w:rsid w:val="0013749F"/>
    <w:rsid w:val="001378B7"/>
    <w:rsid w:val="0014153F"/>
    <w:rsid w:val="0014260C"/>
    <w:rsid w:val="00142A7A"/>
    <w:rsid w:val="0014373F"/>
    <w:rsid w:val="001451CE"/>
    <w:rsid w:val="00145889"/>
    <w:rsid w:val="00145C2C"/>
    <w:rsid w:val="00145F9B"/>
    <w:rsid w:val="00146F48"/>
    <w:rsid w:val="00146F53"/>
    <w:rsid w:val="0014754B"/>
    <w:rsid w:val="00147B35"/>
    <w:rsid w:val="00150975"/>
    <w:rsid w:val="001512B8"/>
    <w:rsid w:val="00152427"/>
    <w:rsid w:val="00152443"/>
    <w:rsid w:val="0015262B"/>
    <w:rsid w:val="001531E3"/>
    <w:rsid w:val="001533FE"/>
    <w:rsid w:val="001536D7"/>
    <w:rsid w:val="00153F8F"/>
    <w:rsid w:val="00153F9E"/>
    <w:rsid w:val="001540E0"/>
    <w:rsid w:val="001548D3"/>
    <w:rsid w:val="00156F98"/>
    <w:rsid w:val="0015739D"/>
    <w:rsid w:val="00160895"/>
    <w:rsid w:val="00162DA9"/>
    <w:rsid w:val="001631DD"/>
    <w:rsid w:val="0016322E"/>
    <w:rsid w:val="001633DD"/>
    <w:rsid w:val="001646DB"/>
    <w:rsid w:val="00164B50"/>
    <w:rsid w:val="0016527B"/>
    <w:rsid w:val="00165B94"/>
    <w:rsid w:val="00165CEC"/>
    <w:rsid w:val="00166A20"/>
    <w:rsid w:val="00166AA9"/>
    <w:rsid w:val="0016724F"/>
    <w:rsid w:val="00167B6E"/>
    <w:rsid w:val="00167E10"/>
    <w:rsid w:val="00170946"/>
    <w:rsid w:val="00170D9A"/>
    <w:rsid w:val="00171289"/>
    <w:rsid w:val="00171F5C"/>
    <w:rsid w:val="00172C71"/>
    <w:rsid w:val="00175007"/>
    <w:rsid w:val="00175AA8"/>
    <w:rsid w:val="00175C74"/>
    <w:rsid w:val="00175E51"/>
    <w:rsid w:val="00175F5C"/>
    <w:rsid w:val="001764A0"/>
    <w:rsid w:val="00180CE0"/>
    <w:rsid w:val="00180D80"/>
    <w:rsid w:val="00180F01"/>
    <w:rsid w:val="0018178B"/>
    <w:rsid w:val="00182439"/>
    <w:rsid w:val="00183461"/>
    <w:rsid w:val="00183664"/>
    <w:rsid w:val="0018368F"/>
    <w:rsid w:val="001838BB"/>
    <w:rsid w:val="00183ACF"/>
    <w:rsid w:val="001840AB"/>
    <w:rsid w:val="00186B80"/>
    <w:rsid w:val="00186BDE"/>
    <w:rsid w:val="00186E6E"/>
    <w:rsid w:val="00187E74"/>
    <w:rsid w:val="00190383"/>
    <w:rsid w:val="001923C4"/>
    <w:rsid w:val="00192504"/>
    <w:rsid w:val="001928AB"/>
    <w:rsid w:val="001935DB"/>
    <w:rsid w:val="00193C84"/>
    <w:rsid w:val="00194DFC"/>
    <w:rsid w:val="001956CD"/>
    <w:rsid w:val="00195AAB"/>
    <w:rsid w:val="00195AEC"/>
    <w:rsid w:val="001964D9"/>
    <w:rsid w:val="0019712B"/>
    <w:rsid w:val="001A0057"/>
    <w:rsid w:val="001A0DC1"/>
    <w:rsid w:val="001A0E6B"/>
    <w:rsid w:val="001A16CB"/>
    <w:rsid w:val="001A1969"/>
    <w:rsid w:val="001A1B86"/>
    <w:rsid w:val="001A32C0"/>
    <w:rsid w:val="001A3985"/>
    <w:rsid w:val="001A3AA3"/>
    <w:rsid w:val="001A3EED"/>
    <w:rsid w:val="001A41FF"/>
    <w:rsid w:val="001A4CFA"/>
    <w:rsid w:val="001A50EA"/>
    <w:rsid w:val="001A5486"/>
    <w:rsid w:val="001A6C22"/>
    <w:rsid w:val="001A6E6C"/>
    <w:rsid w:val="001A7EDD"/>
    <w:rsid w:val="001B014E"/>
    <w:rsid w:val="001B0A10"/>
    <w:rsid w:val="001B0AEC"/>
    <w:rsid w:val="001B157E"/>
    <w:rsid w:val="001B273A"/>
    <w:rsid w:val="001B30F0"/>
    <w:rsid w:val="001B39A0"/>
    <w:rsid w:val="001B3EED"/>
    <w:rsid w:val="001B42B3"/>
    <w:rsid w:val="001B4E51"/>
    <w:rsid w:val="001B5DD1"/>
    <w:rsid w:val="001B670E"/>
    <w:rsid w:val="001B6899"/>
    <w:rsid w:val="001B7083"/>
    <w:rsid w:val="001B785A"/>
    <w:rsid w:val="001C00C9"/>
    <w:rsid w:val="001C0322"/>
    <w:rsid w:val="001C05EA"/>
    <w:rsid w:val="001C2955"/>
    <w:rsid w:val="001C436E"/>
    <w:rsid w:val="001C4B3F"/>
    <w:rsid w:val="001C4C38"/>
    <w:rsid w:val="001C503F"/>
    <w:rsid w:val="001C5171"/>
    <w:rsid w:val="001C5927"/>
    <w:rsid w:val="001C7D35"/>
    <w:rsid w:val="001C7DF8"/>
    <w:rsid w:val="001D12F1"/>
    <w:rsid w:val="001D147B"/>
    <w:rsid w:val="001D1C07"/>
    <w:rsid w:val="001D215B"/>
    <w:rsid w:val="001D2198"/>
    <w:rsid w:val="001D26AD"/>
    <w:rsid w:val="001D2836"/>
    <w:rsid w:val="001D3923"/>
    <w:rsid w:val="001D529B"/>
    <w:rsid w:val="001D550A"/>
    <w:rsid w:val="001D6691"/>
    <w:rsid w:val="001E0C29"/>
    <w:rsid w:val="001E1245"/>
    <w:rsid w:val="001E1665"/>
    <w:rsid w:val="001E198D"/>
    <w:rsid w:val="001E2765"/>
    <w:rsid w:val="001E3ECB"/>
    <w:rsid w:val="001E4137"/>
    <w:rsid w:val="001E4574"/>
    <w:rsid w:val="001E4639"/>
    <w:rsid w:val="001E4E11"/>
    <w:rsid w:val="001E56F8"/>
    <w:rsid w:val="001E57F8"/>
    <w:rsid w:val="001E5FC1"/>
    <w:rsid w:val="001E603B"/>
    <w:rsid w:val="001E6284"/>
    <w:rsid w:val="001E6A46"/>
    <w:rsid w:val="001E6C75"/>
    <w:rsid w:val="001E6E82"/>
    <w:rsid w:val="001E70E3"/>
    <w:rsid w:val="001F15CF"/>
    <w:rsid w:val="001F1C65"/>
    <w:rsid w:val="001F2968"/>
    <w:rsid w:val="001F30E8"/>
    <w:rsid w:val="001F35A2"/>
    <w:rsid w:val="001F4ED8"/>
    <w:rsid w:val="001F508C"/>
    <w:rsid w:val="001F5DE7"/>
    <w:rsid w:val="001F5E5E"/>
    <w:rsid w:val="001F664D"/>
    <w:rsid w:val="002008EF"/>
    <w:rsid w:val="00200A3F"/>
    <w:rsid w:val="00201045"/>
    <w:rsid w:val="00201E36"/>
    <w:rsid w:val="002035E8"/>
    <w:rsid w:val="00203FE1"/>
    <w:rsid w:val="00204E76"/>
    <w:rsid w:val="00204FEA"/>
    <w:rsid w:val="00205E55"/>
    <w:rsid w:val="00206039"/>
    <w:rsid w:val="0020610E"/>
    <w:rsid w:val="0020672F"/>
    <w:rsid w:val="00206816"/>
    <w:rsid w:val="00206B16"/>
    <w:rsid w:val="00207CF4"/>
    <w:rsid w:val="0021072B"/>
    <w:rsid w:val="00211A2C"/>
    <w:rsid w:val="00211AE6"/>
    <w:rsid w:val="00211FEC"/>
    <w:rsid w:val="002128B5"/>
    <w:rsid w:val="0021362A"/>
    <w:rsid w:val="00215472"/>
    <w:rsid w:val="002169CA"/>
    <w:rsid w:val="00217949"/>
    <w:rsid w:val="00217D63"/>
    <w:rsid w:val="00217FB2"/>
    <w:rsid w:val="002202E5"/>
    <w:rsid w:val="00220D52"/>
    <w:rsid w:val="00220EAB"/>
    <w:rsid w:val="00221508"/>
    <w:rsid w:val="002216EF"/>
    <w:rsid w:val="0022266D"/>
    <w:rsid w:val="00222A07"/>
    <w:rsid w:val="00222AA5"/>
    <w:rsid w:val="00224FEF"/>
    <w:rsid w:val="00225708"/>
    <w:rsid w:val="00225C7D"/>
    <w:rsid w:val="00226C47"/>
    <w:rsid w:val="00226E8E"/>
    <w:rsid w:val="00227055"/>
    <w:rsid w:val="002273F6"/>
    <w:rsid w:val="0022748B"/>
    <w:rsid w:val="002277CE"/>
    <w:rsid w:val="00227BC9"/>
    <w:rsid w:val="00230754"/>
    <w:rsid w:val="00230E72"/>
    <w:rsid w:val="0023149C"/>
    <w:rsid w:val="00232327"/>
    <w:rsid w:val="0023322B"/>
    <w:rsid w:val="00234AF2"/>
    <w:rsid w:val="002359A0"/>
    <w:rsid w:val="00237FD9"/>
    <w:rsid w:val="002408FA"/>
    <w:rsid w:val="002428CA"/>
    <w:rsid w:val="00243C23"/>
    <w:rsid w:val="00243D5E"/>
    <w:rsid w:val="00244156"/>
    <w:rsid w:val="00244B27"/>
    <w:rsid w:val="00244DD8"/>
    <w:rsid w:val="00245120"/>
    <w:rsid w:val="00245A4C"/>
    <w:rsid w:val="002478B3"/>
    <w:rsid w:val="00247A09"/>
    <w:rsid w:val="00247A98"/>
    <w:rsid w:val="00250220"/>
    <w:rsid w:val="00250809"/>
    <w:rsid w:val="00250F0A"/>
    <w:rsid w:val="0025148F"/>
    <w:rsid w:val="00253F97"/>
    <w:rsid w:val="00254D4B"/>
    <w:rsid w:val="002556D7"/>
    <w:rsid w:val="00256FC6"/>
    <w:rsid w:val="0025740C"/>
    <w:rsid w:val="00257993"/>
    <w:rsid w:val="00257F70"/>
    <w:rsid w:val="00260840"/>
    <w:rsid w:val="00260DA1"/>
    <w:rsid w:val="002637A6"/>
    <w:rsid w:val="00264330"/>
    <w:rsid w:val="002646A5"/>
    <w:rsid w:val="0026470A"/>
    <w:rsid w:val="00265913"/>
    <w:rsid w:val="002659FE"/>
    <w:rsid w:val="00265B68"/>
    <w:rsid w:val="00265E45"/>
    <w:rsid w:val="00270CA9"/>
    <w:rsid w:val="00270CDB"/>
    <w:rsid w:val="00270E02"/>
    <w:rsid w:val="002717C4"/>
    <w:rsid w:val="00272781"/>
    <w:rsid w:val="00273B98"/>
    <w:rsid w:val="0027476F"/>
    <w:rsid w:val="0027486A"/>
    <w:rsid w:val="00274E8F"/>
    <w:rsid w:val="00275DD8"/>
    <w:rsid w:val="0027620E"/>
    <w:rsid w:val="00276229"/>
    <w:rsid w:val="0027642B"/>
    <w:rsid w:val="00277052"/>
    <w:rsid w:val="00280FAA"/>
    <w:rsid w:val="002811EB"/>
    <w:rsid w:val="002817BC"/>
    <w:rsid w:val="00284456"/>
    <w:rsid w:val="002846A3"/>
    <w:rsid w:val="00284F49"/>
    <w:rsid w:val="0028577A"/>
    <w:rsid w:val="00285B81"/>
    <w:rsid w:val="00285E76"/>
    <w:rsid w:val="0028636C"/>
    <w:rsid w:val="00287B5E"/>
    <w:rsid w:val="00287B74"/>
    <w:rsid w:val="00287D87"/>
    <w:rsid w:val="00290105"/>
    <w:rsid w:val="002907F8"/>
    <w:rsid w:val="00290E44"/>
    <w:rsid w:val="00291D4F"/>
    <w:rsid w:val="00292FC5"/>
    <w:rsid w:val="00293FCB"/>
    <w:rsid w:val="002943A8"/>
    <w:rsid w:val="0029458A"/>
    <w:rsid w:val="002946A5"/>
    <w:rsid w:val="00294EBF"/>
    <w:rsid w:val="00295511"/>
    <w:rsid w:val="00295AF7"/>
    <w:rsid w:val="002963F5"/>
    <w:rsid w:val="00296836"/>
    <w:rsid w:val="002970CF"/>
    <w:rsid w:val="002972A4"/>
    <w:rsid w:val="002A01E5"/>
    <w:rsid w:val="002A0484"/>
    <w:rsid w:val="002A156B"/>
    <w:rsid w:val="002A2429"/>
    <w:rsid w:val="002A2A7E"/>
    <w:rsid w:val="002A2AF1"/>
    <w:rsid w:val="002A2C91"/>
    <w:rsid w:val="002A356C"/>
    <w:rsid w:val="002A3978"/>
    <w:rsid w:val="002A489E"/>
    <w:rsid w:val="002A4E8B"/>
    <w:rsid w:val="002A5239"/>
    <w:rsid w:val="002A539B"/>
    <w:rsid w:val="002A550A"/>
    <w:rsid w:val="002A61CE"/>
    <w:rsid w:val="002A64DC"/>
    <w:rsid w:val="002A6CE4"/>
    <w:rsid w:val="002A6D41"/>
    <w:rsid w:val="002A72D2"/>
    <w:rsid w:val="002A763D"/>
    <w:rsid w:val="002B1270"/>
    <w:rsid w:val="002B1BC6"/>
    <w:rsid w:val="002B24B1"/>
    <w:rsid w:val="002B294D"/>
    <w:rsid w:val="002B4C8B"/>
    <w:rsid w:val="002B57FD"/>
    <w:rsid w:val="002B663C"/>
    <w:rsid w:val="002B6BEC"/>
    <w:rsid w:val="002B70DB"/>
    <w:rsid w:val="002B7B73"/>
    <w:rsid w:val="002C0138"/>
    <w:rsid w:val="002C047C"/>
    <w:rsid w:val="002C0507"/>
    <w:rsid w:val="002C0AE1"/>
    <w:rsid w:val="002C1380"/>
    <w:rsid w:val="002C213F"/>
    <w:rsid w:val="002C33CD"/>
    <w:rsid w:val="002C3C66"/>
    <w:rsid w:val="002C4A18"/>
    <w:rsid w:val="002C6B29"/>
    <w:rsid w:val="002C6DD4"/>
    <w:rsid w:val="002C7595"/>
    <w:rsid w:val="002C7E12"/>
    <w:rsid w:val="002D1805"/>
    <w:rsid w:val="002D2B89"/>
    <w:rsid w:val="002D348F"/>
    <w:rsid w:val="002D4CFC"/>
    <w:rsid w:val="002D79F9"/>
    <w:rsid w:val="002E1C1D"/>
    <w:rsid w:val="002E24DE"/>
    <w:rsid w:val="002E2B52"/>
    <w:rsid w:val="002E2C7E"/>
    <w:rsid w:val="002E2CF1"/>
    <w:rsid w:val="002E3271"/>
    <w:rsid w:val="002E4678"/>
    <w:rsid w:val="002E4F73"/>
    <w:rsid w:val="002E559D"/>
    <w:rsid w:val="002E68C9"/>
    <w:rsid w:val="002E6DF0"/>
    <w:rsid w:val="002E7A4B"/>
    <w:rsid w:val="002E7BE2"/>
    <w:rsid w:val="002E7E8C"/>
    <w:rsid w:val="002E7FC4"/>
    <w:rsid w:val="002F010C"/>
    <w:rsid w:val="002F015E"/>
    <w:rsid w:val="002F0CD1"/>
    <w:rsid w:val="002F144E"/>
    <w:rsid w:val="002F18C5"/>
    <w:rsid w:val="002F1B5D"/>
    <w:rsid w:val="002F1C8C"/>
    <w:rsid w:val="002F29EE"/>
    <w:rsid w:val="002F2DEE"/>
    <w:rsid w:val="002F33EE"/>
    <w:rsid w:val="002F4367"/>
    <w:rsid w:val="002F58B2"/>
    <w:rsid w:val="002F5A0C"/>
    <w:rsid w:val="002F6A4B"/>
    <w:rsid w:val="002F6C1F"/>
    <w:rsid w:val="002F78C3"/>
    <w:rsid w:val="003007A5"/>
    <w:rsid w:val="00300A50"/>
    <w:rsid w:val="00301DE7"/>
    <w:rsid w:val="00302411"/>
    <w:rsid w:val="0030272E"/>
    <w:rsid w:val="00302B9D"/>
    <w:rsid w:val="00303864"/>
    <w:rsid w:val="003046A7"/>
    <w:rsid w:val="00304FAA"/>
    <w:rsid w:val="003055EE"/>
    <w:rsid w:val="0030567B"/>
    <w:rsid w:val="003057BD"/>
    <w:rsid w:val="00305B12"/>
    <w:rsid w:val="00305D41"/>
    <w:rsid w:val="00305EDE"/>
    <w:rsid w:val="003062A6"/>
    <w:rsid w:val="00306516"/>
    <w:rsid w:val="003065B1"/>
    <w:rsid w:val="003074BC"/>
    <w:rsid w:val="00312607"/>
    <w:rsid w:val="00312EAB"/>
    <w:rsid w:val="0031349F"/>
    <w:rsid w:val="00314B36"/>
    <w:rsid w:val="003153EA"/>
    <w:rsid w:val="00315FFD"/>
    <w:rsid w:val="0031631D"/>
    <w:rsid w:val="003164BC"/>
    <w:rsid w:val="00316BB8"/>
    <w:rsid w:val="00317A1E"/>
    <w:rsid w:val="00317D56"/>
    <w:rsid w:val="00320A2C"/>
    <w:rsid w:val="00320CCE"/>
    <w:rsid w:val="00320E99"/>
    <w:rsid w:val="003222FF"/>
    <w:rsid w:val="00323946"/>
    <w:rsid w:val="003246E8"/>
    <w:rsid w:val="0032546E"/>
    <w:rsid w:val="003257E6"/>
    <w:rsid w:val="00325A74"/>
    <w:rsid w:val="0032776E"/>
    <w:rsid w:val="003279E5"/>
    <w:rsid w:val="0033091D"/>
    <w:rsid w:val="00330D12"/>
    <w:rsid w:val="00330E6D"/>
    <w:rsid w:val="0033147B"/>
    <w:rsid w:val="00332018"/>
    <w:rsid w:val="00332019"/>
    <w:rsid w:val="00332094"/>
    <w:rsid w:val="003320F9"/>
    <w:rsid w:val="00332103"/>
    <w:rsid w:val="003332D4"/>
    <w:rsid w:val="00333354"/>
    <w:rsid w:val="00333583"/>
    <w:rsid w:val="00334D48"/>
    <w:rsid w:val="0033589E"/>
    <w:rsid w:val="00335B5F"/>
    <w:rsid w:val="00336459"/>
    <w:rsid w:val="0033680C"/>
    <w:rsid w:val="00340040"/>
    <w:rsid w:val="003400A7"/>
    <w:rsid w:val="003401F0"/>
    <w:rsid w:val="00340E68"/>
    <w:rsid w:val="00341185"/>
    <w:rsid w:val="00342122"/>
    <w:rsid w:val="00342244"/>
    <w:rsid w:val="00342744"/>
    <w:rsid w:val="0034283B"/>
    <w:rsid w:val="00344344"/>
    <w:rsid w:val="003455C0"/>
    <w:rsid w:val="00345894"/>
    <w:rsid w:val="003463EF"/>
    <w:rsid w:val="0034667F"/>
    <w:rsid w:val="00346ADF"/>
    <w:rsid w:val="00347960"/>
    <w:rsid w:val="00350061"/>
    <w:rsid w:val="0035146B"/>
    <w:rsid w:val="00351B53"/>
    <w:rsid w:val="00352485"/>
    <w:rsid w:val="00352750"/>
    <w:rsid w:val="003534EF"/>
    <w:rsid w:val="003538B0"/>
    <w:rsid w:val="00353949"/>
    <w:rsid w:val="0035494A"/>
    <w:rsid w:val="003557B1"/>
    <w:rsid w:val="00355855"/>
    <w:rsid w:val="00355D9D"/>
    <w:rsid w:val="0035622B"/>
    <w:rsid w:val="00356559"/>
    <w:rsid w:val="00356B2D"/>
    <w:rsid w:val="00357257"/>
    <w:rsid w:val="003573B4"/>
    <w:rsid w:val="003608AB"/>
    <w:rsid w:val="00361227"/>
    <w:rsid w:val="0036147E"/>
    <w:rsid w:val="00362088"/>
    <w:rsid w:val="003647F2"/>
    <w:rsid w:val="00364B4D"/>
    <w:rsid w:val="00364CE4"/>
    <w:rsid w:val="00364D19"/>
    <w:rsid w:val="0036512B"/>
    <w:rsid w:val="0036535D"/>
    <w:rsid w:val="00367C36"/>
    <w:rsid w:val="00367CDB"/>
    <w:rsid w:val="00370425"/>
    <w:rsid w:val="00370698"/>
    <w:rsid w:val="00370750"/>
    <w:rsid w:val="00370B87"/>
    <w:rsid w:val="003719C3"/>
    <w:rsid w:val="003725B9"/>
    <w:rsid w:val="00372C88"/>
    <w:rsid w:val="00372EF7"/>
    <w:rsid w:val="00373176"/>
    <w:rsid w:val="0037353E"/>
    <w:rsid w:val="003744BE"/>
    <w:rsid w:val="003745A3"/>
    <w:rsid w:val="00374B11"/>
    <w:rsid w:val="00375404"/>
    <w:rsid w:val="003758E7"/>
    <w:rsid w:val="00375B12"/>
    <w:rsid w:val="003763C0"/>
    <w:rsid w:val="00377C00"/>
    <w:rsid w:val="003801BB"/>
    <w:rsid w:val="00380706"/>
    <w:rsid w:val="00381F8A"/>
    <w:rsid w:val="00382708"/>
    <w:rsid w:val="003827A8"/>
    <w:rsid w:val="00382972"/>
    <w:rsid w:val="00382B57"/>
    <w:rsid w:val="0038347B"/>
    <w:rsid w:val="003840CC"/>
    <w:rsid w:val="003847C1"/>
    <w:rsid w:val="003847C5"/>
    <w:rsid w:val="00385377"/>
    <w:rsid w:val="003858E1"/>
    <w:rsid w:val="0038620C"/>
    <w:rsid w:val="00386537"/>
    <w:rsid w:val="00387361"/>
    <w:rsid w:val="003873D9"/>
    <w:rsid w:val="003874A0"/>
    <w:rsid w:val="003876E1"/>
    <w:rsid w:val="00387715"/>
    <w:rsid w:val="00387DDE"/>
    <w:rsid w:val="00392025"/>
    <w:rsid w:val="00392623"/>
    <w:rsid w:val="00393222"/>
    <w:rsid w:val="003938A0"/>
    <w:rsid w:val="0039435D"/>
    <w:rsid w:val="00397149"/>
    <w:rsid w:val="00397469"/>
    <w:rsid w:val="00397621"/>
    <w:rsid w:val="003A0D5D"/>
    <w:rsid w:val="003A1465"/>
    <w:rsid w:val="003A1B1F"/>
    <w:rsid w:val="003A3F1C"/>
    <w:rsid w:val="003A4CF6"/>
    <w:rsid w:val="003A4D51"/>
    <w:rsid w:val="003A7661"/>
    <w:rsid w:val="003A7CC9"/>
    <w:rsid w:val="003B011C"/>
    <w:rsid w:val="003B0461"/>
    <w:rsid w:val="003B04EC"/>
    <w:rsid w:val="003B05CC"/>
    <w:rsid w:val="003B08FC"/>
    <w:rsid w:val="003B0BE1"/>
    <w:rsid w:val="003B1272"/>
    <w:rsid w:val="003B1760"/>
    <w:rsid w:val="003B1CEB"/>
    <w:rsid w:val="003B65EF"/>
    <w:rsid w:val="003B73F2"/>
    <w:rsid w:val="003B7C96"/>
    <w:rsid w:val="003C005E"/>
    <w:rsid w:val="003C1097"/>
    <w:rsid w:val="003C18F1"/>
    <w:rsid w:val="003C19B7"/>
    <w:rsid w:val="003C1C22"/>
    <w:rsid w:val="003C2C3C"/>
    <w:rsid w:val="003C2D5E"/>
    <w:rsid w:val="003C31D2"/>
    <w:rsid w:val="003C4772"/>
    <w:rsid w:val="003C49D3"/>
    <w:rsid w:val="003C515B"/>
    <w:rsid w:val="003C5F81"/>
    <w:rsid w:val="003D09E9"/>
    <w:rsid w:val="003D10A5"/>
    <w:rsid w:val="003D15CC"/>
    <w:rsid w:val="003D1BB2"/>
    <w:rsid w:val="003D1DF5"/>
    <w:rsid w:val="003D36E7"/>
    <w:rsid w:val="003D38B7"/>
    <w:rsid w:val="003D391E"/>
    <w:rsid w:val="003D49C1"/>
    <w:rsid w:val="003D49EA"/>
    <w:rsid w:val="003D4CF9"/>
    <w:rsid w:val="003D5173"/>
    <w:rsid w:val="003D62D9"/>
    <w:rsid w:val="003D682F"/>
    <w:rsid w:val="003D6DB9"/>
    <w:rsid w:val="003D7711"/>
    <w:rsid w:val="003E0C9C"/>
    <w:rsid w:val="003E0F01"/>
    <w:rsid w:val="003E1EEE"/>
    <w:rsid w:val="003E235A"/>
    <w:rsid w:val="003E3895"/>
    <w:rsid w:val="003E53CC"/>
    <w:rsid w:val="003E58AF"/>
    <w:rsid w:val="003E620A"/>
    <w:rsid w:val="003E734E"/>
    <w:rsid w:val="003E7381"/>
    <w:rsid w:val="003F0821"/>
    <w:rsid w:val="003F0A69"/>
    <w:rsid w:val="003F0A70"/>
    <w:rsid w:val="003F1828"/>
    <w:rsid w:val="003F1F97"/>
    <w:rsid w:val="003F228F"/>
    <w:rsid w:val="003F2A7B"/>
    <w:rsid w:val="003F39FE"/>
    <w:rsid w:val="003F3DA5"/>
    <w:rsid w:val="003F3DE8"/>
    <w:rsid w:val="003F4328"/>
    <w:rsid w:val="003F49BB"/>
    <w:rsid w:val="003F52B1"/>
    <w:rsid w:val="003F5490"/>
    <w:rsid w:val="003F5595"/>
    <w:rsid w:val="003F5B94"/>
    <w:rsid w:val="003F749E"/>
    <w:rsid w:val="003F758A"/>
    <w:rsid w:val="003F7636"/>
    <w:rsid w:val="003F7C8B"/>
    <w:rsid w:val="003F7DF6"/>
    <w:rsid w:val="00400F8C"/>
    <w:rsid w:val="00401A74"/>
    <w:rsid w:val="0040223E"/>
    <w:rsid w:val="00403095"/>
    <w:rsid w:val="00403245"/>
    <w:rsid w:val="004049F3"/>
    <w:rsid w:val="00404A11"/>
    <w:rsid w:val="0040570C"/>
    <w:rsid w:val="0040621B"/>
    <w:rsid w:val="00406448"/>
    <w:rsid w:val="0040726A"/>
    <w:rsid w:val="00410C76"/>
    <w:rsid w:val="004115D1"/>
    <w:rsid w:val="00411A53"/>
    <w:rsid w:val="00412403"/>
    <w:rsid w:val="00412618"/>
    <w:rsid w:val="004133FF"/>
    <w:rsid w:val="00413D59"/>
    <w:rsid w:val="004140A0"/>
    <w:rsid w:val="00415545"/>
    <w:rsid w:val="004166BD"/>
    <w:rsid w:val="0041711C"/>
    <w:rsid w:val="00417812"/>
    <w:rsid w:val="00417954"/>
    <w:rsid w:val="00417AFC"/>
    <w:rsid w:val="00417D3D"/>
    <w:rsid w:val="00420023"/>
    <w:rsid w:val="00420D16"/>
    <w:rsid w:val="00422D7F"/>
    <w:rsid w:val="00422DEA"/>
    <w:rsid w:val="004233E5"/>
    <w:rsid w:val="004244C7"/>
    <w:rsid w:val="00424612"/>
    <w:rsid w:val="00424A34"/>
    <w:rsid w:val="0042512C"/>
    <w:rsid w:val="004252C9"/>
    <w:rsid w:val="00425B77"/>
    <w:rsid w:val="00425D1A"/>
    <w:rsid w:val="0042668B"/>
    <w:rsid w:val="00426D50"/>
    <w:rsid w:val="004276A1"/>
    <w:rsid w:val="00430409"/>
    <w:rsid w:val="00430687"/>
    <w:rsid w:val="004310D9"/>
    <w:rsid w:val="00431A9B"/>
    <w:rsid w:val="00431B77"/>
    <w:rsid w:val="00432175"/>
    <w:rsid w:val="00432D53"/>
    <w:rsid w:val="00433A09"/>
    <w:rsid w:val="00434E41"/>
    <w:rsid w:val="00435D80"/>
    <w:rsid w:val="004369B9"/>
    <w:rsid w:val="004372FD"/>
    <w:rsid w:val="00437A1E"/>
    <w:rsid w:val="004404DA"/>
    <w:rsid w:val="00440AE5"/>
    <w:rsid w:val="004414E1"/>
    <w:rsid w:val="004415B2"/>
    <w:rsid w:val="004420B8"/>
    <w:rsid w:val="004424F1"/>
    <w:rsid w:val="004438FB"/>
    <w:rsid w:val="00443E48"/>
    <w:rsid w:val="00444033"/>
    <w:rsid w:val="0044468F"/>
    <w:rsid w:val="0044474A"/>
    <w:rsid w:val="00445607"/>
    <w:rsid w:val="00445E2A"/>
    <w:rsid w:val="0044718E"/>
    <w:rsid w:val="00447719"/>
    <w:rsid w:val="004501B7"/>
    <w:rsid w:val="004503BC"/>
    <w:rsid w:val="004508B4"/>
    <w:rsid w:val="004510E3"/>
    <w:rsid w:val="00451EB7"/>
    <w:rsid w:val="0045211D"/>
    <w:rsid w:val="004538A3"/>
    <w:rsid w:val="004540FE"/>
    <w:rsid w:val="004547F6"/>
    <w:rsid w:val="00454D81"/>
    <w:rsid w:val="00454F3A"/>
    <w:rsid w:val="0045500D"/>
    <w:rsid w:val="00455106"/>
    <w:rsid w:val="004555F5"/>
    <w:rsid w:val="00456086"/>
    <w:rsid w:val="00456687"/>
    <w:rsid w:val="00456AE2"/>
    <w:rsid w:val="004576F4"/>
    <w:rsid w:val="00457A06"/>
    <w:rsid w:val="004608DA"/>
    <w:rsid w:val="00460EAD"/>
    <w:rsid w:val="00460F4E"/>
    <w:rsid w:val="0046182A"/>
    <w:rsid w:val="00461B62"/>
    <w:rsid w:val="00461F09"/>
    <w:rsid w:val="0046271F"/>
    <w:rsid w:val="00462894"/>
    <w:rsid w:val="00463A1E"/>
    <w:rsid w:val="00464A16"/>
    <w:rsid w:val="00464D67"/>
    <w:rsid w:val="00465505"/>
    <w:rsid w:val="00465DC3"/>
    <w:rsid w:val="004674F9"/>
    <w:rsid w:val="00467615"/>
    <w:rsid w:val="004676A3"/>
    <w:rsid w:val="004676F9"/>
    <w:rsid w:val="00471744"/>
    <w:rsid w:val="004748AB"/>
    <w:rsid w:val="004748E4"/>
    <w:rsid w:val="0047537B"/>
    <w:rsid w:val="00476AC8"/>
    <w:rsid w:val="00476B4E"/>
    <w:rsid w:val="00477421"/>
    <w:rsid w:val="00477580"/>
    <w:rsid w:val="00477A4E"/>
    <w:rsid w:val="004804A6"/>
    <w:rsid w:val="004806FE"/>
    <w:rsid w:val="00481EA6"/>
    <w:rsid w:val="00483219"/>
    <w:rsid w:val="00483A58"/>
    <w:rsid w:val="00484A99"/>
    <w:rsid w:val="004851A9"/>
    <w:rsid w:val="004857D1"/>
    <w:rsid w:val="00485EC4"/>
    <w:rsid w:val="00486639"/>
    <w:rsid w:val="004873CF"/>
    <w:rsid w:val="004874B0"/>
    <w:rsid w:val="00487800"/>
    <w:rsid w:val="004879F7"/>
    <w:rsid w:val="00490A8F"/>
    <w:rsid w:val="00490E1E"/>
    <w:rsid w:val="00491167"/>
    <w:rsid w:val="0049130E"/>
    <w:rsid w:val="00491B3C"/>
    <w:rsid w:val="004925C4"/>
    <w:rsid w:val="004947F2"/>
    <w:rsid w:val="00495054"/>
    <w:rsid w:val="00495371"/>
    <w:rsid w:val="00496C00"/>
    <w:rsid w:val="004970A7"/>
    <w:rsid w:val="004975CE"/>
    <w:rsid w:val="00497B69"/>
    <w:rsid w:val="004A0213"/>
    <w:rsid w:val="004A1233"/>
    <w:rsid w:val="004A192C"/>
    <w:rsid w:val="004A2053"/>
    <w:rsid w:val="004A258E"/>
    <w:rsid w:val="004A26C9"/>
    <w:rsid w:val="004A32CA"/>
    <w:rsid w:val="004A3871"/>
    <w:rsid w:val="004A3B76"/>
    <w:rsid w:val="004A4AF3"/>
    <w:rsid w:val="004A564A"/>
    <w:rsid w:val="004A5979"/>
    <w:rsid w:val="004A5CD8"/>
    <w:rsid w:val="004A70B9"/>
    <w:rsid w:val="004B11D6"/>
    <w:rsid w:val="004B14CA"/>
    <w:rsid w:val="004B3681"/>
    <w:rsid w:val="004B3BB2"/>
    <w:rsid w:val="004B42A4"/>
    <w:rsid w:val="004B4A66"/>
    <w:rsid w:val="004B4D85"/>
    <w:rsid w:val="004B533A"/>
    <w:rsid w:val="004B5C2E"/>
    <w:rsid w:val="004B6429"/>
    <w:rsid w:val="004B7685"/>
    <w:rsid w:val="004C0637"/>
    <w:rsid w:val="004C0A19"/>
    <w:rsid w:val="004C0B01"/>
    <w:rsid w:val="004C0C16"/>
    <w:rsid w:val="004C1567"/>
    <w:rsid w:val="004C1CB6"/>
    <w:rsid w:val="004C1EE4"/>
    <w:rsid w:val="004C2C05"/>
    <w:rsid w:val="004C306E"/>
    <w:rsid w:val="004C5031"/>
    <w:rsid w:val="004C50BE"/>
    <w:rsid w:val="004C524D"/>
    <w:rsid w:val="004C5738"/>
    <w:rsid w:val="004C5D75"/>
    <w:rsid w:val="004C761B"/>
    <w:rsid w:val="004C7E08"/>
    <w:rsid w:val="004D00F2"/>
    <w:rsid w:val="004D04AF"/>
    <w:rsid w:val="004D123F"/>
    <w:rsid w:val="004D1703"/>
    <w:rsid w:val="004D1A21"/>
    <w:rsid w:val="004D32F8"/>
    <w:rsid w:val="004D4B45"/>
    <w:rsid w:val="004D4B78"/>
    <w:rsid w:val="004D4DBA"/>
    <w:rsid w:val="004D58FE"/>
    <w:rsid w:val="004D5D0E"/>
    <w:rsid w:val="004D5F0E"/>
    <w:rsid w:val="004D7382"/>
    <w:rsid w:val="004D78C3"/>
    <w:rsid w:val="004E0223"/>
    <w:rsid w:val="004E21A0"/>
    <w:rsid w:val="004E255E"/>
    <w:rsid w:val="004E2B6E"/>
    <w:rsid w:val="004E2D41"/>
    <w:rsid w:val="004E34AF"/>
    <w:rsid w:val="004E3512"/>
    <w:rsid w:val="004E42CB"/>
    <w:rsid w:val="004E48FD"/>
    <w:rsid w:val="004E4A98"/>
    <w:rsid w:val="004E547F"/>
    <w:rsid w:val="004E5811"/>
    <w:rsid w:val="004E6241"/>
    <w:rsid w:val="004E62C9"/>
    <w:rsid w:val="004E6A93"/>
    <w:rsid w:val="004F039D"/>
    <w:rsid w:val="004F1189"/>
    <w:rsid w:val="004F13D1"/>
    <w:rsid w:val="004F1EB6"/>
    <w:rsid w:val="004F23AB"/>
    <w:rsid w:val="004F2A1B"/>
    <w:rsid w:val="004F32CC"/>
    <w:rsid w:val="004F32DC"/>
    <w:rsid w:val="004F3653"/>
    <w:rsid w:val="004F3780"/>
    <w:rsid w:val="004F3DD4"/>
    <w:rsid w:val="004F43DA"/>
    <w:rsid w:val="004F44F2"/>
    <w:rsid w:val="004F5463"/>
    <w:rsid w:val="004F5F7E"/>
    <w:rsid w:val="004F691B"/>
    <w:rsid w:val="004F6A79"/>
    <w:rsid w:val="004F760B"/>
    <w:rsid w:val="004F77D1"/>
    <w:rsid w:val="0050007E"/>
    <w:rsid w:val="00500107"/>
    <w:rsid w:val="005002AB"/>
    <w:rsid w:val="005010A1"/>
    <w:rsid w:val="00501B12"/>
    <w:rsid w:val="0050369B"/>
    <w:rsid w:val="0050391F"/>
    <w:rsid w:val="00504332"/>
    <w:rsid w:val="005043C5"/>
    <w:rsid w:val="0050582B"/>
    <w:rsid w:val="00506604"/>
    <w:rsid w:val="00507770"/>
    <w:rsid w:val="0050782F"/>
    <w:rsid w:val="00507D2C"/>
    <w:rsid w:val="00510EFF"/>
    <w:rsid w:val="00512C90"/>
    <w:rsid w:val="00512FE9"/>
    <w:rsid w:val="00514DB7"/>
    <w:rsid w:val="00515471"/>
    <w:rsid w:val="00515B31"/>
    <w:rsid w:val="00515EC4"/>
    <w:rsid w:val="005170E9"/>
    <w:rsid w:val="005175A3"/>
    <w:rsid w:val="005177BE"/>
    <w:rsid w:val="005201C5"/>
    <w:rsid w:val="00520510"/>
    <w:rsid w:val="00520A94"/>
    <w:rsid w:val="0052180F"/>
    <w:rsid w:val="005219CF"/>
    <w:rsid w:val="00521EBA"/>
    <w:rsid w:val="00522C25"/>
    <w:rsid w:val="00523B81"/>
    <w:rsid w:val="00523C40"/>
    <w:rsid w:val="00524740"/>
    <w:rsid w:val="00525650"/>
    <w:rsid w:val="00525681"/>
    <w:rsid w:val="00525E18"/>
    <w:rsid w:val="00526934"/>
    <w:rsid w:val="005269B1"/>
    <w:rsid w:val="005274D6"/>
    <w:rsid w:val="005278F9"/>
    <w:rsid w:val="00527A23"/>
    <w:rsid w:val="005306C6"/>
    <w:rsid w:val="0053088F"/>
    <w:rsid w:val="00530A72"/>
    <w:rsid w:val="0053159F"/>
    <w:rsid w:val="005316B8"/>
    <w:rsid w:val="00533CBF"/>
    <w:rsid w:val="00533D75"/>
    <w:rsid w:val="00533E90"/>
    <w:rsid w:val="00534AA6"/>
    <w:rsid w:val="00534F2A"/>
    <w:rsid w:val="00536D07"/>
    <w:rsid w:val="00537835"/>
    <w:rsid w:val="00537B02"/>
    <w:rsid w:val="005403D9"/>
    <w:rsid w:val="005417DF"/>
    <w:rsid w:val="00542314"/>
    <w:rsid w:val="00542342"/>
    <w:rsid w:val="00542EB1"/>
    <w:rsid w:val="0054381F"/>
    <w:rsid w:val="00543854"/>
    <w:rsid w:val="0054453A"/>
    <w:rsid w:val="00544600"/>
    <w:rsid w:val="00544A90"/>
    <w:rsid w:val="00544B60"/>
    <w:rsid w:val="00544BF5"/>
    <w:rsid w:val="00546052"/>
    <w:rsid w:val="005460FF"/>
    <w:rsid w:val="005461E2"/>
    <w:rsid w:val="00546C53"/>
    <w:rsid w:val="00546C8D"/>
    <w:rsid w:val="00546CD1"/>
    <w:rsid w:val="00546CD5"/>
    <w:rsid w:val="0054724D"/>
    <w:rsid w:val="00550769"/>
    <w:rsid w:val="00551207"/>
    <w:rsid w:val="00551C03"/>
    <w:rsid w:val="005523F9"/>
    <w:rsid w:val="00552692"/>
    <w:rsid w:val="005534DF"/>
    <w:rsid w:val="005535BD"/>
    <w:rsid w:val="005548F7"/>
    <w:rsid w:val="00554C8A"/>
    <w:rsid w:val="005550A8"/>
    <w:rsid w:val="0055546A"/>
    <w:rsid w:val="00555B0D"/>
    <w:rsid w:val="005565B3"/>
    <w:rsid w:val="0055702E"/>
    <w:rsid w:val="005576C4"/>
    <w:rsid w:val="00557D6C"/>
    <w:rsid w:val="00557DE7"/>
    <w:rsid w:val="0056099F"/>
    <w:rsid w:val="00560D72"/>
    <w:rsid w:val="0056229B"/>
    <w:rsid w:val="00562CCE"/>
    <w:rsid w:val="005646AC"/>
    <w:rsid w:val="005649B7"/>
    <w:rsid w:val="00564D24"/>
    <w:rsid w:val="00564F91"/>
    <w:rsid w:val="0056546E"/>
    <w:rsid w:val="005658DB"/>
    <w:rsid w:val="00566FCF"/>
    <w:rsid w:val="0056795E"/>
    <w:rsid w:val="00567CB3"/>
    <w:rsid w:val="00570434"/>
    <w:rsid w:val="00570A26"/>
    <w:rsid w:val="005717AC"/>
    <w:rsid w:val="00571B6A"/>
    <w:rsid w:val="00571BDB"/>
    <w:rsid w:val="005728A2"/>
    <w:rsid w:val="00572DFA"/>
    <w:rsid w:val="00573215"/>
    <w:rsid w:val="00573810"/>
    <w:rsid w:val="00573FF0"/>
    <w:rsid w:val="005751B4"/>
    <w:rsid w:val="00576080"/>
    <w:rsid w:val="00576B3F"/>
    <w:rsid w:val="00577845"/>
    <w:rsid w:val="00577F3B"/>
    <w:rsid w:val="00581867"/>
    <w:rsid w:val="00582790"/>
    <w:rsid w:val="00582B29"/>
    <w:rsid w:val="00582C8E"/>
    <w:rsid w:val="00584136"/>
    <w:rsid w:val="005842AA"/>
    <w:rsid w:val="0058713A"/>
    <w:rsid w:val="005871CB"/>
    <w:rsid w:val="00590078"/>
    <w:rsid w:val="0059169C"/>
    <w:rsid w:val="00592529"/>
    <w:rsid w:val="0059304B"/>
    <w:rsid w:val="0059344E"/>
    <w:rsid w:val="0059369C"/>
    <w:rsid w:val="005945D0"/>
    <w:rsid w:val="00595012"/>
    <w:rsid w:val="0059530D"/>
    <w:rsid w:val="00595FCF"/>
    <w:rsid w:val="005961DF"/>
    <w:rsid w:val="00597EA2"/>
    <w:rsid w:val="005A0E50"/>
    <w:rsid w:val="005A0FA7"/>
    <w:rsid w:val="005A128D"/>
    <w:rsid w:val="005A1568"/>
    <w:rsid w:val="005A1953"/>
    <w:rsid w:val="005A2152"/>
    <w:rsid w:val="005A2261"/>
    <w:rsid w:val="005A36C5"/>
    <w:rsid w:val="005A36D6"/>
    <w:rsid w:val="005A465B"/>
    <w:rsid w:val="005A477F"/>
    <w:rsid w:val="005A4AFE"/>
    <w:rsid w:val="005A6E69"/>
    <w:rsid w:val="005A7683"/>
    <w:rsid w:val="005A7898"/>
    <w:rsid w:val="005B07B4"/>
    <w:rsid w:val="005B0F6C"/>
    <w:rsid w:val="005B12D0"/>
    <w:rsid w:val="005B2258"/>
    <w:rsid w:val="005B284F"/>
    <w:rsid w:val="005B2B6D"/>
    <w:rsid w:val="005B2E2C"/>
    <w:rsid w:val="005B2E52"/>
    <w:rsid w:val="005B32D0"/>
    <w:rsid w:val="005B3411"/>
    <w:rsid w:val="005B3AA5"/>
    <w:rsid w:val="005B41FE"/>
    <w:rsid w:val="005B4662"/>
    <w:rsid w:val="005B5BDE"/>
    <w:rsid w:val="005B5CCD"/>
    <w:rsid w:val="005B5D30"/>
    <w:rsid w:val="005B6B9E"/>
    <w:rsid w:val="005B6D6F"/>
    <w:rsid w:val="005C02F3"/>
    <w:rsid w:val="005C0970"/>
    <w:rsid w:val="005C0FDD"/>
    <w:rsid w:val="005C2316"/>
    <w:rsid w:val="005C234E"/>
    <w:rsid w:val="005C2638"/>
    <w:rsid w:val="005C3A56"/>
    <w:rsid w:val="005C3BAE"/>
    <w:rsid w:val="005C4F81"/>
    <w:rsid w:val="005C5874"/>
    <w:rsid w:val="005C5E5C"/>
    <w:rsid w:val="005C5F9D"/>
    <w:rsid w:val="005C63AB"/>
    <w:rsid w:val="005C6D29"/>
    <w:rsid w:val="005C7D7E"/>
    <w:rsid w:val="005D0710"/>
    <w:rsid w:val="005D0A22"/>
    <w:rsid w:val="005D1874"/>
    <w:rsid w:val="005D1994"/>
    <w:rsid w:val="005D1CAE"/>
    <w:rsid w:val="005D297F"/>
    <w:rsid w:val="005D5706"/>
    <w:rsid w:val="005D5CB0"/>
    <w:rsid w:val="005D6942"/>
    <w:rsid w:val="005E03AD"/>
    <w:rsid w:val="005E10AA"/>
    <w:rsid w:val="005E13B5"/>
    <w:rsid w:val="005E1608"/>
    <w:rsid w:val="005E23BE"/>
    <w:rsid w:val="005E26DD"/>
    <w:rsid w:val="005E3063"/>
    <w:rsid w:val="005E33CE"/>
    <w:rsid w:val="005E46A0"/>
    <w:rsid w:val="005E62E5"/>
    <w:rsid w:val="005E6EA8"/>
    <w:rsid w:val="005E7EA4"/>
    <w:rsid w:val="005E7FCB"/>
    <w:rsid w:val="005F197A"/>
    <w:rsid w:val="005F20A9"/>
    <w:rsid w:val="005F247F"/>
    <w:rsid w:val="005F28F2"/>
    <w:rsid w:val="005F37A7"/>
    <w:rsid w:val="005F434A"/>
    <w:rsid w:val="005F4AB8"/>
    <w:rsid w:val="005F4CAD"/>
    <w:rsid w:val="005F54BA"/>
    <w:rsid w:val="005F5D93"/>
    <w:rsid w:val="005F60EE"/>
    <w:rsid w:val="005F6199"/>
    <w:rsid w:val="005F7576"/>
    <w:rsid w:val="005F7A3E"/>
    <w:rsid w:val="0060080B"/>
    <w:rsid w:val="0060101F"/>
    <w:rsid w:val="00601100"/>
    <w:rsid w:val="0060128D"/>
    <w:rsid w:val="006015C4"/>
    <w:rsid w:val="006015D6"/>
    <w:rsid w:val="00602098"/>
    <w:rsid w:val="00602225"/>
    <w:rsid w:val="006023F5"/>
    <w:rsid w:val="006024F6"/>
    <w:rsid w:val="00603F2C"/>
    <w:rsid w:val="006049C0"/>
    <w:rsid w:val="00604FAB"/>
    <w:rsid w:val="00605CEF"/>
    <w:rsid w:val="00605D56"/>
    <w:rsid w:val="00610D5A"/>
    <w:rsid w:val="00611204"/>
    <w:rsid w:val="0061123C"/>
    <w:rsid w:val="00611281"/>
    <w:rsid w:val="0061138D"/>
    <w:rsid w:val="00611752"/>
    <w:rsid w:val="006119A9"/>
    <w:rsid w:val="0061230E"/>
    <w:rsid w:val="006125B5"/>
    <w:rsid w:val="0061288F"/>
    <w:rsid w:val="0061310E"/>
    <w:rsid w:val="006137F6"/>
    <w:rsid w:val="0061471B"/>
    <w:rsid w:val="0061539A"/>
    <w:rsid w:val="00615C1B"/>
    <w:rsid w:val="00615FF4"/>
    <w:rsid w:val="00616AEB"/>
    <w:rsid w:val="00617E61"/>
    <w:rsid w:val="00621D29"/>
    <w:rsid w:val="00621E2F"/>
    <w:rsid w:val="006228DE"/>
    <w:rsid w:val="00622B6B"/>
    <w:rsid w:val="00622CC5"/>
    <w:rsid w:val="00624370"/>
    <w:rsid w:val="00625236"/>
    <w:rsid w:val="006254CF"/>
    <w:rsid w:val="0062660A"/>
    <w:rsid w:val="00626936"/>
    <w:rsid w:val="006269EB"/>
    <w:rsid w:val="00626ED8"/>
    <w:rsid w:val="00630BE0"/>
    <w:rsid w:val="00630D84"/>
    <w:rsid w:val="00631783"/>
    <w:rsid w:val="00631DEE"/>
    <w:rsid w:val="00631E2B"/>
    <w:rsid w:val="006337D6"/>
    <w:rsid w:val="00633852"/>
    <w:rsid w:val="00633CD3"/>
    <w:rsid w:val="006366CE"/>
    <w:rsid w:val="006372AE"/>
    <w:rsid w:val="006403E9"/>
    <w:rsid w:val="0064119D"/>
    <w:rsid w:val="00642234"/>
    <w:rsid w:val="006425F4"/>
    <w:rsid w:val="00642912"/>
    <w:rsid w:val="00642C04"/>
    <w:rsid w:val="00642E6A"/>
    <w:rsid w:val="00642F8E"/>
    <w:rsid w:val="0064421B"/>
    <w:rsid w:val="00644527"/>
    <w:rsid w:val="00645160"/>
    <w:rsid w:val="006459BA"/>
    <w:rsid w:val="00645E9B"/>
    <w:rsid w:val="006472B3"/>
    <w:rsid w:val="0064746A"/>
    <w:rsid w:val="00647EBF"/>
    <w:rsid w:val="00650D3C"/>
    <w:rsid w:val="00650E00"/>
    <w:rsid w:val="00650EC2"/>
    <w:rsid w:val="00650FEF"/>
    <w:rsid w:val="00651460"/>
    <w:rsid w:val="006520D7"/>
    <w:rsid w:val="0065344C"/>
    <w:rsid w:val="00653824"/>
    <w:rsid w:val="00653922"/>
    <w:rsid w:val="006541DF"/>
    <w:rsid w:val="00654745"/>
    <w:rsid w:val="006549B2"/>
    <w:rsid w:val="00654B47"/>
    <w:rsid w:val="006554BD"/>
    <w:rsid w:val="00656BCF"/>
    <w:rsid w:val="00657D92"/>
    <w:rsid w:val="00660118"/>
    <w:rsid w:val="006607FA"/>
    <w:rsid w:val="00660F68"/>
    <w:rsid w:val="00661275"/>
    <w:rsid w:val="0066152E"/>
    <w:rsid w:val="0066159D"/>
    <w:rsid w:val="00662CE1"/>
    <w:rsid w:val="00663013"/>
    <w:rsid w:val="006635C7"/>
    <w:rsid w:val="00663D29"/>
    <w:rsid w:val="00664111"/>
    <w:rsid w:val="00664CC6"/>
    <w:rsid w:val="00665095"/>
    <w:rsid w:val="00665FF4"/>
    <w:rsid w:val="006667CE"/>
    <w:rsid w:val="0066794C"/>
    <w:rsid w:val="00667D6B"/>
    <w:rsid w:val="006700DE"/>
    <w:rsid w:val="00670156"/>
    <w:rsid w:val="00670C06"/>
    <w:rsid w:val="00671317"/>
    <w:rsid w:val="00671EB2"/>
    <w:rsid w:val="00671FE2"/>
    <w:rsid w:val="0067271F"/>
    <w:rsid w:val="00673E25"/>
    <w:rsid w:val="00673FA5"/>
    <w:rsid w:val="00674055"/>
    <w:rsid w:val="00674822"/>
    <w:rsid w:val="00675230"/>
    <w:rsid w:val="00675301"/>
    <w:rsid w:val="0067537D"/>
    <w:rsid w:val="006753AE"/>
    <w:rsid w:val="00675AB7"/>
    <w:rsid w:val="00676E56"/>
    <w:rsid w:val="00681018"/>
    <w:rsid w:val="00681367"/>
    <w:rsid w:val="00682E80"/>
    <w:rsid w:val="00683217"/>
    <w:rsid w:val="00683241"/>
    <w:rsid w:val="0068413B"/>
    <w:rsid w:val="006864A1"/>
    <w:rsid w:val="00686663"/>
    <w:rsid w:val="00686CCC"/>
    <w:rsid w:val="00687309"/>
    <w:rsid w:val="00687C50"/>
    <w:rsid w:val="00687CBB"/>
    <w:rsid w:val="00693688"/>
    <w:rsid w:val="00693AD8"/>
    <w:rsid w:val="00694555"/>
    <w:rsid w:val="006951A7"/>
    <w:rsid w:val="00695A2F"/>
    <w:rsid w:val="00695D9C"/>
    <w:rsid w:val="00696111"/>
    <w:rsid w:val="00696EA3"/>
    <w:rsid w:val="0069747E"/>
    <w:rsid w:val="006A058A"/>
    <w:rsid w:val="006A0BEA"/>
    <w:rsid w:val="006A11C8"/>
    <w:rsid w:val="006A1EDD"/>
    <w:rsid w:val="006A20A6"/>
    <w:rsid w:val="006A2898"/>
    <w:rsid w:val="006A3F2F"/>
    <w:rsid w:val="006A440A"/>
    <w:rsid w:val="006A48D2"/>
    <w:rsid w:val="006A4D91"/>
    <w:rsid w:val="006A4DBA"/>
    <w:rsid w:val="006A4F2B"/>
    <w:rsid w:val="006A554A"/>
    <w:rsid w:val="006A75EB"/>
    <w:rsid w:val="006A78E3"/>
    <w:rsid w:val="006B040D"/>
    <w:rsid w:val="006B188C"/>
    <w:rsid w:val="006B1F05"/>
    <w:rsid w:val="006B1F93"/>
    <w:rsid w:val="006B2A3E"/>
    <w:rsid w:val="006B2BD4"/>
    <w:rsid w:val="006B39B3"/>
    <w:rsid w:val="006B4F29"/>
    <w:rsid w:val="006B5D1A"/>
    <w:rsid w:val="006B5EE6"/>
    <w:rsid w:val="006B5F37"/>
    <w:rsid w:val="006B5F86"/>
    <w:rsid w:val="006B75A0"/>
    <w:rsid w:val="006C01A9"/>
    <w:rsid w:val="006C0837"/>
    <w:rsid w:val="006C0A51"/>
    <w:rsid w:val="006C1666"/>
    <w:rsid w:val="006C1BC8"/>
    <w:rsid w:val="006C2751"/>
    <w:rsid w:val="006C306A"/>
    <w:rsid w:val="006C3C58"/>
    <w:rsid w:val="006C3D83"/>
    <w:rsid w:val="006C46E2"/>
    <w:rsid w:val="006C48F3"/>
    <w:rsid w:val="006C5393"/>
    <w:rsid w:val="006C5C14"/>
    <w:rsid w:val="006C5EBB"/>
    <w:rsid w:val="006C7578"/>
    <w:rsid w:val="006D090E"/>
    <w:rsid w:val="006D0A4F"/>
    <w:rsid w:val="006D0E8A"/>
    <w:rsid w:val="006D1CC5"/>
    <w:rsid w:val="006D2579"/>
    <w:rsid w:val="006D2FDC"/>
    <w:rsid w:val="006D45D6"/>
    <w:rsid w:val="006D51B9"/>
    <w:rsid w:val="006D7060"/>
    <w:rsid w:val="006E0C51"/>
    <w:rsid w:val="006E1839"/>
    <w:rsid w:val="006E20CE"/>
    <w:rsid w:val="006E2C0C"/>
    <w:rsid w:val="006E2EAC"/>
    <w:rsid w:val="006E399D"/>
    <w:rsid w:val="006E3EE2"/>
    <w:rsid w:val="006E42A8"/>
    <w:rsid w:val="006E4550"/>
    <w:rsid w:val="006E4ABE"/>
    <w:rsid w:val="006E4F06"/>
    <w:rsid w:val="006E4FAF"/>
    <w:rsid w:val="006E6B6D"/>
    <w:rsid w:val="006E6F2A"/>
    <w:rsid w:val="006E75FC"/>
    <w:rsid w:val="006F088C"/>
    <w:rsid w:val="006F11B0"/>
    <w:rsid w:val="006F11EC"/>
    <w:rsid w:val="006F1AE9"/>
    <w:rsid w:val="006F262E"/>
    <w:rsid w:val="006F3D09"/>
    <w:rsid w:val="006F45AD"/>
    <w:rsid w:val="006F5268"/>
    <w:rsid w:val="006F5513"/>
    <w:rsid w:val="006F56B6"/>
    <w:rsid w:val="006F5BAC"/>
    <w:rsid w:val="006F6A16"/>
    <w:rsid w:val="0070027B"/>
    <w:rsid w:val="00701615"/>
    <w:rsid w:val="007020A6"/>
    <w:rsid w:val="00702AFA"/>
    <w:rsid w:val="00702E8C"/>
    <w:rsid w:val="00703114"/>
    <w:rsid w:val="00703345"/>
    <w:rsid w:val="00703757"/>
    <w:rsid w:val="007037A3"/>
    <w:rsid w:val="00703B9E"/>
    <w:rsid w:val="00704C4A"/>
    <w:rsid w:val="00705C0E"/>
    <w:rsid w:val="0070653C"/>
    <w:rsid w:val="007066F6"/>
    <w:rsid w:val="0070706D"/>
    <w:rsid w:val="00711007"/>
    <w:rsid w:val="00711BD0"/>
    <w:rsid w:val="00712AC8"/>
    <w:rsid w:val="007134E3"/>
    <w:rsid w:val="00713ACB"/>
    <w:rsid w:val="00713CAF"/>
    <w:rsid w:val="00714C25"/>
    <w:rsid w:val="00714EF2"/>
    <w:rsid w:val="00716054"/>
    <w:rsid w:val="0071675C"/>
    <w:rsid w:val="00716ABE"/>
    <w:rsid w:val="00717925"/>
    <w:rsid w:val="00717FB1"/>
    <w:rsid w:val="007214C5"/>
    <w:rsid w:val="00722239"/>
    <w:rsid w:val="007234E5"/>
    <w:rsid w:val="00723668"/>
    <w:rsid w:val="00725DB1"/>
    <w:rsid w:val="00725E68"/>
    <w:rsid w:val="00726418"/>
    <w:rsid w:val="007267A8"/>
    <w:rsid w:val="00727637"/>
    <w:rsid w:val="007309FC"/>
    <w:rsid w:val="0073297A"/>
    <w:rsid w:val="007346AA"/>
    <w:rsid w:val="00735374"/>
    <w:rsid w:val="00735C7F"/>
    <w:rsid w:val="007368E3"/>
    <w:rsid w:val="00736BA8"/>
    <w:rsid w:val="00737296"/>
    <w:rsid w:val="0073761F"/>
    <w:rsid w:val="00737AF5"/>
    <w:rsid w:val="00737CED"/>
    <w:rsid w:val="00737FC4"/>
    <w:rsid w:val="00740003"/>
    <w:rsid w:val="007425C6"/>
    <w:rsid w:val="007425F7"/>
    <w:rsid w:val="00742908"/>
    <w:rsid w:val="00743263"/>
    <w:rsid w:val="00743F29"/>
    <w:rsid w:val="00744D74"/>
    <w:rsid w:val="00744F36"/>
    <w:rsid w:val="00746179"/>
    <w:rsid w:val="0074774B"/>
    <w:rsid w:val="00747BF1"/>
    <w:rsid w:val="007514F7"/>
    <w:rsid w:val="00752752"/>
    <w:rsid w:val="00752CDB"/>
    <w:rsid w:val="007543F2"/>
    <w:rsid w:val="00754F0D"/>
    <w:rsid w:val="00755282"/>
    <w:rsid w:val="00755CA0"/>
    <w:rsid w:val="007565BA"/>
    <w:rsid w:val="007576B7"/>
    <w:rsid w:val="00757834"/>
    <w:rsid w:val="00760B36"/>
    <w:rsid w:val="00761125"/>
    <w:rsid w:val="00762D3B"/>
    <w:rsid w:val="00763481"/>
    <w:rsid w:val="007636B9"/>
    <w:rsid w:val="007642FF"/>
    <w:rsid w:val="007648AF"/>
    <w:rsid w:val="00764E12"/>
    <w:rsid w:val="00766592"/>
    <w:rsid w:val="0076681F"/>
    <w:rsid w:val="0076708E"/>
    <w:rsid w:val="00767435"/>
    <w:rsid w:val="00770A31"/>
    <w:rsid w:val="00770B4D"/>
    <w:rsid w:val="00770C26"/>
    <w:rsid w:val="00772465"/>
    <w:rsid w:val="007739FA"/>
    <w:rsid w:val="00773C49"/>
    <w:rsid w:val="00774220"/>
    <w:rsid w:val="00774F0F"/>
    <w:rsid w:val="00775EEB"/>
    <w:rsid w:val="00775F50"/>
    <w:rsid w:val="00776074"/>
    <w:rsid w:val="00776F93"/>
    <w:rsid w:val="00781E22"/>
    <w:rsid w:val="00783408"/>
    <w:rsid w:val="00783C3D"/>
    <w:rsid w:val="00784788"/>
    <w:rsid w:val="0078489D"/>
    <w:rsid w:val="00784C4F"/>
    <w:rsid w:val="00785584"/>
    <w:rsid w:val="007867F2"/>
    <w:rsid w:val="00786BAC"/>
    <w:rsid w:val="007906A1"/>
    <w:rsid w:val="007909D2"/>
    <w:rsid w:val="00791FD4"/>
    <w:rsid w:val="007925EF"/>
    <w:rsid w:val="00792D09"/>
    <w:rsid w:val="0079320C"/>
    <w:rsid w:val="007932ED"/>
    <w:rsid w:val="007936EE"/>
    <w:rsid w:val="00793C2D"/>
    <w:rsid w:val="00793CA5"/>
    <w:rsid w:val="00794591"/>
    <w:rsid w:val="0079473C"/>
    <w:rsid w:val="00794944"/>
    <w:rsid w:val="0079547E"/>
    <w:rsid w:val="00795A69"/>
    <w:rsid w:val="00796F38"/>
    <w:rsid w:val="00797672"/>
    <w:rsid w:val="007A0AA5"/>
    <w:rsid w:val="007A15E2"/>
    <w:rsid w:val="007A1FEC"/>
    <w:rsid w:val="007A2AB2"/>
    <w:rsid w:val="007A2DCD"/>
    <w:rsid w:val="007A3798"/>
    <w:rsid w:val="007A3A5D"/>
    <w:rsid w:val="007A3B27"/>
    <w:rsid w:val="007A40B2"/>
    <w:rsid w:val="007A436F"/>
    <w:rsid w:val="007A56B6"/>
    <w:rsid w:val="007A5C96"/>
    <w:rsid w:val="007A63DB"/>
    <w:rsid w:val="007A6E7C"/>
    <w:rsid w:val="007A6FC1"/>
    <w:rsid w:val="007A7854"/>
    <w:rsid w:val="007A7CF9"/>
    <w:rsid w:val="007A7D67"/>
    <w:rsid w:val="007B023F"/>
    <w:rsid w:val="007B078E"/>
    <w:rsid w:val="007B0ED4"/>
    <w:rsid w:val="007B10EA"/>
    <w:rsid w:val="007B14F5"/>
    <w:rsid w:val="007B2C80"/>
    <w:rsid w:val="007B2F0A"/>
    <w:rsid w:val="007B2F83"/>
    <w:rsid w:val="007B30DE"/>
    <w:rsid w:val="007B3B54"/>
    <w:rsid w:val="007B4A0F"/>
    <w:rsid w:val="007B4B24"/>
    <w:rsid w:val="007B58FD"/>
    <w:rsid w:val="007B716E"/>
    <w:rsid w:val="007B7518"/>
    <w:rsid w:val="007B75CD"/>
    <w:rsid w:val="007C0151"/>
    <w:rsid w:val="007C03B6"/>
    <w:rsid w:val="007C0442"/>
    <w:rsid w:val="007C0BF0"/>
    <w:rsid w:val="007C1E3E"/>
    <w:rsid w:val="007C1F3E"/>
    <w:rsid w:val="007C259E"/>
    <w:rsid w:val="007C45C0"/>
    <w:rsid w:val="007C5C73"/>
    <w:rsid w:val="007C620D"/>
    <w:rsid w:val="007C6B26"/>
    <w:rsid w:val="007D057E"/>
    <w:rsid w:val="007D0F5E"/>
    <w:rsid w:val="007D0FEF"/>
    <w:rsid w:val="007D1019"/>
    <w:rsid w:val="007D1728"/>
    <w:rsid w:val="007D19EC"/>
    <w:rsid w:val="007D1C38"/>
    <w:rsid w:val="007D2284"/>
    <w:rsid w:val="007D29E9"/>
    <w:rsid w:val="007D2AAB"/>
    <w:rsid w:val="007D33A0"/>
    <w:rsid w:val="007D3F8B"/>
    <w:rsid w:val="007D4A8B"/>
    <w:rsid w:val="007D4E0F"/>
    <w:rsid w:val="007D5301"/>
    <w:rsid w:val="007D5475"/>
    <w:rsid w:val="007D5831"/>
    <w:rsid w:val="007D5E3A"/>
    <w:rsid w:val="007D6051"/>
    <w:rsid w:val="007D6252"/>
    <w:rsid w:val="007E01C0"/>
    <w:rsid w:val="007E0F87"/>
    <w:rsid w:val="007E2FAB"/>
    <w:rsid w:val="007E3159"/>
    <w:rsid w:val="007E3BA1"/>
    <w:rsid w:val="007E5952"/>
    <w:rsid w:val="007E65F8"/>
    <w:rsid w:val="007E6674"/>
    <w:rsid w:val="007E6EC6"/>
    <w:rsid w:val="007E6F2B"/>
    <w:rsid w:val="007E7947"/>
    <w:rsid w:val="007E7A3A"/>
    <w:rsid w:val="007F2061"/>
    <w:rsid w:val="007F23DF"/>
    <w:rsid w:val="007F2675"/>
    <w:rsid w:val="007F37A4"/>
    <w:rsid w:val="007F3CA4"/>
    <w:rsid w:val="007F3F95"/>
    <w:rsid w:val="007F4524"/>
    <w:rsid w:val="007F4BFF"/>
    <w:rsid w:val="007F4D1A"/>
    <w:rsid w:val="007F4E51"/>
    <w:rsid w:val="007F61A6"/>
    <w:rsid w:val="007F6292"/>
    <w:rsid w:val="007F70C7"/>
    <w:rsid w:val="007F7774"/>
    <w:rsid w:val="007F796E"/>
    <w:rsid w:val="007FBCBE"/>
    <w:rsid w:val="008000FC"/>
    <w:rsid w:val="008005C8"/>
    <w:rsid w:val="00800C05"/>
    <w:rsid w:val="00801D2C"/>
    <w:rsid w:val="008037D1"/>
    <w:rsid w:val="00803B02"/>
    <w:rsid w:val="00803B30"/>
    <w:rsid w:val="00803C4F"/>
    <w:rsid w:val="00803DAE"/>
    <w:rsid w:val="0080428F"/>
    <w:rsid w:val="00804314"/>
    <w:rsid w:val="0080432B"/>
    <w:rsid w:val="008044FB"/>
    <w:rsid w:val="00804B96"/>
    <w:rsid w:val="00804C03"/>
    <w:rsid w:val="00804E44"/>
    <w:rsid w:val="00804EBA"/>
    <w:rsid w:val="00806318"/>
    <w:rsid w:val="008068AB"/>
    <w:rsid w:val="00806B4F"/>
    <w:rsid w:val="00807A50"/>
    <w:rsid w:val="00811A0E"/>
    <w:rsid w:val="00812E33"/>
    <w:rsid w:val="008131D3"/>
    <w:rsid w:val="0081384A"/>
    <w:rsid w:val="008138BF"/>
    <w:rsid w:val="008141EB"/>
    <w:rsid w:val="00814AFB"/>
    <w:rsid w:val="00815824"/>
    <w:rsid w:val="00815AC8"/>
    <w:rsid w:val="008163A2"/>
    <w:rsid w:val="00816920"/>
    <w:rsid w:val="0081775A"/>
    <w:rsid w:val="00817BCD"/>
    <w:rsid w:val="008201FA"/>
    <w:rsid w:val="008203BF"/>
    <w:rsid w:val="00820BBA"/>
    <w:rsid w:val="00820FD6"/>
    <w:rsid w:val="0082140A"/>
    <w:rsid w:val="008219D1"/>
    <w:rsid w:val="00821DF3"/>
    <w:rsid w:val="008222CA"/>
    <w:rsid w:val="00822729"/>
    <w:rsid w:val="008228E8"/>
    <w:rsid w:val="00822F93"/>
    <w:rsid w:val="00823204"/>
    <w:rsid w:val="00823385"/>
    <w:rsid w:val="00823D92"/>
    <w:rsid w:val="00824C20"/>
    <w:rsid w:val="00824EA6"/>
    <w:rsid w:val="00825D56"/>
    <w:rsid w:val="00825E93"/>
    <w:rsid w:val="00826602"/>
    <w:rsid w:val="0082674D"/>
    <w:rsid w:val="00827B06"/>
    <w:rsid w:val="008307E1"/>
    <w:rsid w:val="00831909"/>
    <w:rsid w:val="00831A4D"/>
    <w:rsid w:val="00832750"/>
    <w:rsid w:val="00832D4B"/>
    <w:rsid w:val="00833816"/>
    <w:rsid w:val="00834612"/>
    <w:rsid w:val="00834803"/>
    <w:rsid w:val="008352D6"/>
    <w:rsid w:val="00835462"/>
    <w:rsid w:val="008361A5"/>
    <w:rsid w:val="008365C0"/>
    <w:rsid w:val="008377E9"/>
    <w:rsid w:val="00837A2A"/>
    <w:rsid w:val="008400BE"/>
    <w:rsid w:val="00840897"/>
    <w:rsid w:val="00840D7F"/>
    <w:rsid w:val="00842425"/>
    <w:rsid w:val="0084320B"/>
    <w:rsid w:val="00843E96"/>
    <w:rsid w:val="00844258"/>
    <w:rsid w:val="008448C8"/>
    <w:rsid w:val="008450D5"/>
    <w:rsid w:val="008457FF"/>
    <w:rsid w:val="00845D73"/>
    <w:rsid w:val="00845F60"/>
    <w:rsid w:val="0084610B"/>
    <w:rsid w:val="00846F4B"/>
    <w:rsid w:val="008473B7"/>
    <w:rsid w:val="008475E9"/>
    <w:rsid w:val="00847FCF"/>
    <w:rsid w:val="00850D0A"/>
    <w:rsid w:val="00851BD2"/>
    <w:rsid w:val="00851D14"/>
    <w:rsid w:val="00852C03"/>
    <w:rsid w:val="008530AB"/>
    <w:rsid w:val="0085376E"/>
    <w:rsid w:val="00853D1F"/>
    <w:rsid w:val="008561D6"/>
    <w:rsid w:val="008573DD"/>
    <w:rsid w:val="0085796B"/>
    <w:rsid w:val="0085797D"/>
    <w:rsid w:val="00857BD2"/>
    <w:rsid w:val="00857EFB"/>
    <w:rsid w:val="00860083"/>
    <w:rsid w:val="00860438"/>
    <w:rsid w:val="00860B9B"/>
    <w:rsid w:val="00861F0D"/>
    <w:rsid w:val="0086330F"/>
    <w:rsid w:val="00863906"/>
    <w:rsid w:val="008639E5"/>
    <w:rsid w:val="0086403E"/>
    <w:rsid w:val="00864770"/>
    <w:rsid w:val="008657CE"/>
    <w:rsid w:val="00865B48"/>
    <w:rsid w:val="00866301"/>
    <w:rsid w:val="00866E81"/>
    <w:rsid w:val="0086734F"/>
    <w:rsid w:val="00867B3F"/>
    <w:rsid w:val="008709FE"/>
    <w:rsid w:val="00870FC1"/>
    <w:rsid w:val="00871830"/>
    <w:rsid w:val="00871CFB"/>
    <w:rsid w:val="00872C66"/>
    <w:rsid w:val="00873060"/>
    <w:rsid w:val="008740A6"/>
    <w:rsid w:val="0087451B"/>
    <w:rsid w:val="00874D81"/>
    <w:rsid w:val="00874F0C"/>
    <w:rsid w:val="00875842"/>
    <w:rsid w:val="00876285"/>
    <w:rsid w:val="00877219"/>
    <w:rsid w:val="00880007"/>
    <w:rsid w:val="00880A39"/>
    <w:rsid w:val="008812B7"/>
    <w:rsid w:val="0088150E"/>
    <w:rsid w:val="00881537"/>
    <w:rsid w:val="008823DA"/>
    <w:rsid w:val="008854F0"/>
    <w:rsid w:val="00885B82"/>
    <w:rsid w:val="00885CB4"/>
    <w:rsid w:val="0088661B"/>
    <w:rsid w:val="0088666E"/>
    <w:rsid w:val="00887C8E"/>
    <w:rsid w:val="00890B0D"/>
    <w:rsid w:val="0089105A"/>
    <w:rsid w:val="00891A35"/>
    <w:rsid w:val="00893059"/>
    <w:rsid w:val="008930B8"/>
    <w:rsid w:val="00893202"/>
    <w:rsid w:val="00893E33"/>
    <w:rsid w:val="008942F4"/>
    <w:rsid w:val="00894423"/>
    <w:rsid w:val="0089473D"/>
    <w:rsid w:val="008953B4"/>
    <w:rsid w:val="00895B7B"/>
    <w:rsid w:val="00895D92"/>
    <w:rsid w:val="00895EE3"/>
    <w:rsid w:val="00895F2A"/>
    <w:rsid w:val="00896599"/>
    <w:rsid w:val="008966D7"/>
    <w:rsid w:val="00896D7C"/>
    <w:rsid w:val="00897040"/>
    <w:rsid w:val="00897BC5"/>
    <w:rsid w:val="008A006A"/>
    <w:rsid w:val="008A0505"/>
    <w:rsid w:val="008A0599"/>
    <w:rsid w:val="008A0DF7"/>
    <w:rsid w:val="008A1CD2"/>
    <w:rsid w:val="008A2130"/>
    <w:rsid w:val="008A22DF"/>
    <w:rsid w:val="008A3C52"/>
    <w:rsid w:val="008A3D96"/>
    <w:rsid w:val="008A473B"/>
    <w:rsid w:val="008A4FAC"/>
    <w:rsid w:val="008A51A3"/>
    <w:rsid w:val="008A6D61"/>
    <w:rsid w:val="008A6E35"/>
    <w:rsid w:val="008B083B"/>
    <w:rsid w:val="008B0C19"/>
    <w:rsid w:val="008B1461"/>
    <w:rsid w:val="008B1931"/>
    <w:rsid w:val="008B2883"/>
    <w:rsid w:val="008B2A6A"/>
    <w:rsid w:val="008B2E17"/>
    <w:rsid w:val="008B3018"/>
    <w:rsid w:val="008B33BF"/>
    <w:rsid w:val="008B3593"/>
    <w:rsid w:val="008B43BD"/>
    <w:rsid w:val="008B4588"/>
    <w:rsid w:val="008B4F68"/>
    <w:rsid w:val="008B74C7"/>
    <w:rsid w:val="008C1493"/>
    <w:rsid w:val="008C1527"/>
    <w:rsid w:val="008C323A"/>
    <w:rsid w:val="008C34E2"/>
    <w:rsid w:val="008C561C"/>
    <w:rsid w:val="008C59F7"/>
    <w:rsid w:val="008C769B"/>
    <w:rsid w:val="008C792A"/>
    <w:rsid w:val="008C7AE7"/>
    <w:rsid w:val="008C7C7D"/>
    <w:rsid w:val="008C7CBD"/>
    <w:rsid w:val="008D1491"/>
    <w:rsid w:val="008D1C4E"/>
    <w:rsid w:val="008D1CA0"/>
    <w:rsid w:val="008D1CC2"/>
    <w:rsid w:val="008D1F6A"/>
    <w:rsid w:val="008D2040"/>
    <w:rsid w:val="008D2DAA"/>
    <w:rsid w:val="008D4A53"/>
    <w:rsid w:val="008D5296"/>
    <w:rsid w:val="008D5513"/>
    <w:rsid w:val="008D570D"/>
    <w:rsid w:val="008D5926"/>
    <w:rsid w:val="008D651E"/>
    <w:rsid w:val="008D656D"/>
    <w:rsid w:val="008D70F4"/>
    <w:rsid w:val="008D788A"/>
    <w:rsid w:val="008D7E32"/>
    <w:rsid w:val="008E060D"/>
    <w:rsid w:val="008E0830"/>
    <w:rsid w:val="008E0C68"/>
    <w:rsid w:val="008E117E"/>
    <w:rsid w:val="008E3910"/>
    <w:rsid w:val="008E3EF4"/>
    <w:rsid w:val="008E3FDE"/>
    <w:rsid w:val="008E45C8"/>
    <w:rsid w:val="008E60A5"/>
    <w:rsid w:val="008E66B8"/>
    <w:rsid w:val="008E6FF6"/>
    <w:rsid w:val="008E7435"/>
    <w:rsid w:val="008E75ED"/>
    <w:rsid w:val="008E7DF4"/>
    <w:rsid w:val="008F087E"/>
    <w:rsid w:val="008F0A22"/>
    <w:rsid w:val="008F140D"/>
    <w:rsid w:val="008F1477"/>
    <w:rsid w:val="008F1E4A"/>
    <w:rsid w:val="008F2B5F"/>
    <w:rsid w:val="008F2FEA"/>
    <w:rsid w:val="008F3C20"/>
    <w:rsid w:val="008F3DAF"/>
    <w:rsid w:val="008F3DD7"/>
    <w:rsid w:val="008F4121"/>
    <w:rsid w:val="008F437E"/>
    <w:rsid w:val="008F65C8"/>
    <w:rsid w:val="008F6BC3"/>
    <w:rsid w:val="008F6EE1"/>
    <w:rsid w:val="008F773A"/>
    <w:rsid w:val="008F79E3"/>
    <w:rsid w:val="00901003"/>
    <w:rsid w:val="00901251"/>
    <w:rsid w:val="0090183B"/>
    <w:rsid w:val="00901938"/>
    <w:rsid w:val="00901EED"/>
    <w:rsid w:val="00903500"/>
    <w:rsid w:val="009043C9"/>
    <w:rsid w:val="00904A71"/>
    <w:rsid w:val="00904BC7"/>
    <w:rsid w:val="0090509C"/>
    <w:rsid w:val="0090591E"/>
    <w:rsid w:val="00905A1F"/>
    <w:rsid w:val="00906169"/>
    <w:rsid w:val="009079CA"/>
    <w:rsid w:val="00907AB9"/>
    <w:rsid w:val="00907E15"/>
    <w:rsid w:val="00910B86"/>
    <w:rsid w:val="009113EC"/>
    <w:rsid w:val="009118E8"/>
    <w:rsid w:val="00912742"/>
    <w:rsid w:val="009128F2"/>
    <w:rsid w:val="0091292C"/>
    <w:rsid w:val="00913752"/>
    <w:rsid w:val="0091388E"/>
    <w:rsid w:val="00913E78"/>
    <w:rsid w:val="00914111"/>
    <w:rsid w:val="00916A86"/>
    <w:rsid w:val="0091721A"/>
    <w:rsid w:val="00920329"/>
    <w:rsid w:val="0092116F"/>
    <w:rsid w:val="009216A0"/>
    <w:rsid w:val="00922E3E"/>
    <w:rsid w:val="0092335F"/>
    <w:rsid w:val="00923AD3"/>
    <w:rsid w:val="009241C6"/>
    <w:rsid w:val="00924362"/>
    <w:rsid w:val="00924D31"/>
    <w:rsid w:val="009252AC"/>
    <w:rsid w:val="009252CB"/>
    <w:rsid w:val="009252EB"/>
    <w:rsid w:val="00925FDB"/>
    <w:rsid w:val="009275AB"/>
    <w:rsid w:val="00930603"/>
    <w:rsid w:val="00930779"/>
    <w:rsid w:val="00931CB7"/>
    <w:rsid w:val="009320EF"/>
    <w:rsid w:val="00932196"/>
    <w:rsid w:val="009328E5"/>
    <w:rsid w:val="0093302D"/>
    <w:rsid w:val="00934C01"/>
    <w:rsid w:val="00935439"/>
    <w:rsid w:val="00935B73"/>
    <w:rsid w:val="00936DB5"/>
    <w:rsid w:val="00937010"/>
    <w:rsid w:val="009376FF"/>
    <w:rsid w:val="009411E9"/>
    <w:rsid w:val="00941392"/>
    <w:rsid w:val="00942333"/>
    <w:rsid w:val="009424C9"/>
    <w:rsid w:val="00942DE5"/>
    <w:rsid w:val="009431BC"/>
    <w:rsid w:val="00943423"/>
    <w:rsid w:val="009438E8"/>
    <w:rsid w:val="00944C5F"/>
    <w:rsid w:val="009454BD"/>
    <w:rsid w:val="009454EE"/>
    <w:rsid w:val="00946CF2"/>
    <w:rsid w:val="00946DAB"/>
    <w:rsid w:val="0095211F"/>
    <w:rsid w:val="0095278C"/>
    <w:rsid w:val="00952848"/>
    <w:rsid w:val="00952A00"/>
    <w:rsid w:val="00952A48"/>
    <w:rsid w:val="009532D6"/>
    <w:rsid w:val="00953728"/>
    <w:rsid w:val="00953CA2"/>
    <w:rsid w:val="00955910"/>
    <w:rsid w:val="00955947"/>
    <w:rsid w:val="00955CDA"/>
    <w:rsid w:val="00955D52"/>
    <w:rsid w:val="009601B1"/>
    <w:rsid w:val="0096033A"/>
    <w:rsid w:val="00962CB7"/>
    <w:rsid w:val="00962F02"/>
    <w:rsid w:val="0096319C"/>
    <w:rsid w:val="009647BB"/>
    <w:rsid w:val="009648DF"/>
    <w:rsid w:val="009659C9"/>
    <w:rsid w:val="00966DB2"/>
    <w:rsid w:val="00966DFF"/>
    <w:rsid w:val="00970387"/>
    <w:rsid w:val="009707DF"/>
    <w:rsid w:val="00970E46"/>
    <w:rsid w:val="009711E4"/>
    <w:rsid w:val="009728EF"/>
    <w:rsid w:val="00972C89"/>
    <w:rsid w:val="00973100"/>
    <w:rsid w:val="009739C1"/>
    <w:rsid w:val="00973AF1"/>
    <w:rsid w:val="00974B29"/>
    <w:rsid w:val="0097509A"/>
    <w:rsid w:val="009758AC"/>
    <w:rsid w:val="00975AAC"/>
    <w:rsid w:val="00975EB8"/>
    <w:rsid w:val="00976BAB"/>
    <w:rsid w:val="009770B7"/>
    <w:rsid w:val="00977E1D"/>
    <w:rsid w:val="0098129E"/>
    <w:rsid w:val="00981345"/>
    <w:rsid w:val="00981BDD"/>
    <w:rsid w:val="00981E09"/>
    <w:rsid w:val="00981F09"/>
    <w:rsid w:val="00981F11"/>
    <w:rsid w:val="0098205D"/>
    <w:rsid w:val="00982D7D"/>
    <w:rsid w:val="00986A97"/>
    <w:rsid w:val="00990607"/>
    <w:rsid w:val="00991476"/>
    <w:rsid w:val="009919BE"/>
    <w:rsid w:val="0099259B"/>
    <w:rsid w:val="00992743"/>
    <w:rsid w:val="00993F8D"/>
    <w:rsid w:val="0099438F"/>
    <w:rsid w:val="00994CFB"/>
    <w:rsid w:val="00995A82"/>
    <w:rsid w:val="00995C63"/>
    <w:rsid w:val="00995D59"/>
    <w:rsid w:val="00995F4D"/>
    <w:rsid w:val="00996B3D"/>
    <w:rsid w:val="00996C06"/>
    <w:rsid w:val="009977AA"/>
    <w:rsid w:val="00997BA8"/>
    <w:rsid w:val="009A036B"/>
    <w:rsid w:val="009A08A0"/>
    <w:rsid w:val="009A1B74"/>
    <w:rsid w:val="009A1BCD"/>
    <w:rsid w:val="009A1F45"/>
    <w:rsid w:val="009A2CF7"/>
    <w:rsid w:val="009A373D"/>
    <w:rsid w:val="009A3E16"/>
    <w:rsid w:val="009A4FFD"/>
    <w:rsid w:val="009A6276"/>
    <w:rsid w:val="009A682C"/>
    <w:rsid w:val="009A6B2C"/>
    <w:rsid w:val="009A6D4B"/>
    <w:rsid w:val="009A7228"/>
    <w:rsid w:val="009A7DDF"/>
    <w:rsid w:val="009B04D0"/>
    <w:rsid w:val="009B127F"/>
    <w:rsid w:val="009B19F7"/>
    <w:rsid w:val="009B1A59"/>
    <w:rsid w:val="009B29A5"/>
    <w:rsid w:val="009B3B67"/>
    <w:rsid w:val="009B3EB3"/>
    <w:rsid w:val="009B5677"/>
    <w:rsid w:val="009B6F2A"/>
    <w:rsid w:val="009B703E"/>
    <w:rsid w:val="009B7157"/>
    <w:rsid w:val="009B716F"/>
    <w:rsid w:val="009B7B8D"/>
    <w:rsid w:val="009C19D2"/>
    <w:rsid w:val="009C27FB"/>
    <w:rsid w:val="009C2F17"/>
    <w:rsid w:val="009C330E"/>
    <w:rsid w:val="009C401E"/>
    <w:rsid w:val="009C4C7E"/>
    <w:rsid w:val="009C4CB6"/>
    <w:rsid w:val="009C51A0"/>
    <w:rsid w:val="009C5E5C"/>
    <w:rsid w:val="009C64FD"/>
    <w:rsid w:val="009C6E14"/>
    <w:rsid w:val="009C77DD"/>
    <w:rsid w:val="009C783B"/>
    <w:rsid w:val="009D0AE2"/>
    <w:rsid w:val="009D1C1F"/>
    <w:rsid w:val="009D224B"/>
    <w:rsid w:val="009D2D0C"/>
    <w:rsid w:val="009D3042"/>
    <w:rsid w:val="009D383E"/>
    <w:rsid w:val="009D3D44"/>
    <w:rsid w:val="009D4B12"/>
    <w:rsid w:val="009D574E"/>
    <w:rsid w:val="009D5DBF"/>
    <w:rsid w:val="009D6ABB"/>
    <w:rsid w:val="009D74C8"/>
    <w:rsid w:val="009D7841"/>
    <w:rsid w:val="009D78C5"/>
    <w:rsid w:val="009E1082"/>
    <w:rsid w:val="009E10F7"/>
    <w:rsid w:val="009E1BCA"/>
    <w:rsid w:val="009E1CF4"/>
    <w:rsid w:val="009E2275"/>
    <w:rsid w:val="009E2FF9"/>
    <w:rsid w:val="009E31F9"/>
    <w:rsid w:val="009E44B3"/>
    <w:rsid w:val="009E4B5E"/>
    <w:rsid w:val="009E6C26"/>
    <w:rsid w:val="009F0A42"/>
    <w:rsid w:val="009F0F4C"/>
    <w:rsid w:val="009F12C6"/>
    <w:rsid w:val="009F1403"/>
    <w:rsid w:val="009F207E"/>
    <w:rsid w:val="009F330D"/>
    <w:rsid w:val="009F362B"/>
    <w:rsid w:val="009F46A4"/>
    <w:rsid w:val="009F5D2E"/>
    <w:rsid w:val="009F5E87"/>
    <w:rsid w:val="009F6171"/>
    <w:rsid w:val="009F7846"/>
    <w:rsid w:val="00A000DE"/>
    <w:rsid w:val="00A00558"/>
    <w:rsid w:val="00A02172"/>
    <w:rsid w:val="00A0481A"/>
    <w:rsid w:val="00A0496E"/>
    <w:rsid w:val="00A049D0"/>
    <w:rsid w:val="00A04B73"/>
    <w:rsid w:val="00A04FF0"/>
    <w:rsid w:val="00A0649D"/>
    <w:rsid w:val="00A06641"/>
    <w:rsid w:val="00A07644"/>
    <w:rsid w:val="00A07698"/>
    <w:rsid w:val="00A07797"/>
    <w:rsid w:val="00A07983"/>
    <w:rsid w:val="00A11201"/>
    <w:rsid w:val="00A11551"/>
    <w:rsid w:val="00A1251F"/>
    <w:rsid w:val="00A12EAD"/>
    <w:rsid w:val="00A13B9C"/>
    <w:rsid w:val="00A14C7F"/>
    <w:rsid w:val="00A152BD"/>
    <w:rsid w:val="00A15BA5"/>
    <w:rsid w:val="00A15DF9"/>
    <w:rsid w:val="00A167BF"/>
    <w:rsid w:val="00A16830"/>
    <w:rsid w:val="00A16F78"/>
    <w:rsid w:val="00A1787A"/>
    <w:rsid w:val="00A17A81"/>
    <w:rsid w:val="00A206DF"/>
    <w:rsid w:val="00A2083C"/>
    <w:rsid w:val="00A21A69"/>
    <w:rsid w:val="00A2232B"/>
    <w:rsid w:val="00A230D0"/>
    <w:rsid w:val="00A23B10"/>
    <w:rsid w:val="00A243A6"/>
    <w:rsid w:val="00A24993"/>
    <w:rsid w:val="00A24F78"/>
    <w:rsid w:val="00A25BB9"/>
    <w:rsid w:val="00A264F2"/>
    <w:rsid w:val="00A26568"/>
    <w:rsid w:val="00A26EAF"/>
    <w:rsid w:val="00A30099"/>
    <w:rsid w:val="00A306EF"/>
    <w:rsid w:val="00A314DB"/>
    <w:rsid w:val="00A316F3"/>
    <w:rsid w:val="00A32348"/>
    <w:rsid w:val="00A323E7"/>
    <w:rsid w:val="00A32474"/>
    <w:rsid w:val="00A32751"/>
    <w:rsid w:val="00A3289C"/>
    <w:rsid w:val="00A32EFB"/>
    <w:rsid w:val="00A340F2"/>
    <w:rsid w:val="00A346E4"/>
    <w:rsid w:val="00A34805"/>
    <w:rsid w:val="00A34BB9"/>
    <w:rsid w:val="00A34E9F"/>
    <w:rsid w:val="00A3517C"/>
    <w:rsid w:val="00A351C7"/>
    <w:rsid w:val="00A352A1"/>
    <w:rsid w:val="00A353A7"/>
    <w:rsid w:val="00A35CF9"/>
    <w:rsid w:val="00A35F8B"/>
    <w:rsid w:val="00A36E2D"/>
    <w:rsid w:val="00A37245"/>
    <w:rsid w:val="00A42676"/>
    <w:rsid w:val="00A427DF"/>
    <w:rsid w:val="00A42CC6"/>
    <w:rsid w:val="00A43F0C"/>
    <w:rsid w:val="00A45D96"/>
    <w:rsid w:val="00A46AFE"/>
    <w:rsid w:val="00A47795"/>
    <w:rsid w:val="00A50F11"/>
    <w:rsid w:val="00A51752"/>
    <w:rsid w:val="00A52937"/>
    <w:rsid w:val="00A54742"/>
    <w:rsid w:val="00A54A0A"/>
    <w:rsid w:val="00A54C60"/>
    <w:rsid w:val="00A54DAF"/>
    <w:rsid w:val="00A54DDB"/>
    <w:rsid w:val="00A54E4F"/>
    <w:rsid w:val="00A553EF"/>
    <w:rsid w:val="00A554E7"/>
    <w:rsid w:val="00A555F6"/>
    <w:rsid w:val="00A56209"/>
    <w:rsid w:val="00A56366"/>
    <w:rsid w:val="00A569F0"/>
    <w:rsid w:val="00A57AC3"/>
    <w:rsid w:val="00A605E2"/>
    <w:rsid w:val="00A61A01"/>
    <w:rsid w:val="00A62111"/>
    <w:rsid w:val="00A621DA"/>
    <w:rsid w:val="00A62E07"/>
    <w:rsid w:val="00A63043"/>
    <w:rsid w:val="00A63172"/>
    <w:rsid w:val="00A635C2"/>
    <w:rsid w:val="00A64085"/>
    <w:rsid w:val="00A650AC"/>
    <w:rsid w:val="00A65121"/>
    <w:rsid w:val="00A670D6"/>
    <w:rsid w:val="00A67B0F"/>
    <w:rsid w:val="00A67E1D"/>
    <w:rsid w:val="00A67F05"/>
    <w:rsid w:val="00A70770"/>
    <w:rsid w:val="00A70B96"/>
    <w:rsid w:val="00A71AC0"/>
    <w:rsid w:val="00A71C10"/>
    <w:rsid w:val="00A72246"/>
    <w:rsid w:val="00A72545"/>
    <w:rsid w:val="00A740E0"/>
    <w:rsid w:val="00A76572"/>
    <w:rsid w:val="00A771BF"/>
    <w:rsid w:val="00A77222"/>
    <w:rsid w:val="00A77813"/>
    <w:rsid w:val="00A77AC8"/>
    <w:rsid w:val="00A80BAD"/>
    <w:rsid w:val="00A80E8E"/>
    <w:rsid w:val="00A8113B"/>
    <w:rsid w:val="00A813E5"/>
    <w:rsid w:val="00A82B2B"/>
    <w:rsid w:val="00A830CC"/>
    <w:rsid w:val="00A8323C"/>
    <w:rsid w:val="00A834A3"/>
    <w:rsid w:val="00A834CF"/>
    <w:rsid w:val="00A835A8"/>
    <w:rsid w:val="00A84307"/>
    <w:rsid w:val="00A868D9"/>
    <w:rsid w:val="00A876F7"/>
    <w:rsid w:val="00A87B18"/>
    <w:rsid w:val="00A901BE"/>
    <w:rsid w:val="00A92065"/>
    <w:rsid w:val="00A952D9"/>
    <w:rsid w:val="00A955D7"/>
    <w:rsid w:val="00A958C2"/>
    <w:rsid w:val="00A96AC7"/>
    <w:rsid w:val="00A970C2"/>
    <w:rsid w:val="00A972DE"/>
    <w:rsid w:val="00A97D4D"/>
    <w:rsid w:val="00AA09D2"/>
    <w:rsid w:val="00AA1032"/>
    <w:rsid w:val="00AA1599"/>
    <w:rsid w:val="00AA18FE"/>
    <w:rsid w:val="00AA2C2B"/>
    <w:rsid w:val="00AA3252"/>
    <w:rsid w:val="00AA3F8A"/>
    <w:rsid w:val="00AA4A5C"/>
    <w:rsid w:val="00AA51FA"/>
    <w:rsid w:val="00AA587D"/>
    <w:rsid w:val="00AA5AB6"/>
    <w:rsid w:val="00AB01A6"/>
    <w:rsid w:val="00AB0E1C"/>
    <w:rsid w:val="00AB15D9"/>
    <w:rsid w:val="00AB1841"/>
    <w:rsid w:val="00AB1E65"/>
    <w:rsid w:val="00AB2269"/>
    <w:rsid w:val="00AB23CA"/>
    <w:rsid w:val="00AB2817"/>
    <w:rsid w:val="00AB2E9D"/>
    <w:rsid w:val="00AB3782"/>
    <w:rsid w:val="00AB37D9"/>
    <w:rsid w:val="00AB4691"/>
    <w:rsid w:val="00AB5135"/>
    <w:rsid w:val="00AB5ABE"/>
    <w:rsid w:val="00AB69E9"/>
    <w:rsid w:val="00AB70C1"/>
    <w:rsid w:val="00AC0521"/>
    <w:rsid w:val="00AC083E"/>
    <w:rsid w:val="00AC10E7"/>
    <w:rsid w:val="00AC2CD6"/>
    <w:rsid w:val="00AC4E55"/>
    <w:rsid w:val="00AC51A7"/>
    <w:rsid w:val="00AC58BD"/>
    <w:rsid w:val="00AC5937"/>
    <w:rsid w:val="00AC6782"/>
    <w:rsid w:val="00AC6D54"/>
    <w:rsid w:val="00AC730A"/>
    <w:rsid w:val="00AC789C"/>
    <w:rsid w:val="00AC7EFE"/>
    <w:rsid w:val="00AD031D"/>
    <w:rsid w:val="00AD0336"/>
    <w:rsid w:val="00AD1CB7"/>
    <w:rsid w:val="00AD2D7F"/>
    <w:rsid w:val="00AD3897"/>
    <w:rsid w:val="00AD44AC"/>
    <w:rsid w:val="00AD4704"/>
    <w:rsid w:val="00AD4F05"/>
    <w:rsid w:val="00AD6493"/>
    <w:rsid w:val="00AD6766"/>
    <w:rsid w:val="00AD7892"/>
    <w:rsid w:val="00AD7D66"/>
    <w:rsid w:val="00AE05D6"/>
    <w:rsid w:val="00AE11D0"/>
    <w:rsid w:val="00AE1AD1"/>
    <w:rsid w:val="00AE1AE7"/>
    <w:rsid w:val="00AE3083"/>
    <w:rsid w:val="00AE3422"/>
    <w:rsid w:val="00AE3E63"/>
    <w:rsid w:val="00AE4131"/>
    <w:rsid w:val="00AE477C"/>
    <w:rsid w:val="00AE4A92"/>
    <w:rsid w:val="00AE4F69"/>
    <w:rsid w:val="00AE52D8"/>
    <w:rsid w:val="00AE5EB5"/>
    <w:rsid w:val="00AE6F3D"/>
    <w:rsid w:val="00AF067B"/>
    <w:rsid w:val="00AF0AA6"/>
    <w:rsid w:val="00AF18F3"/>
    <w:rsid w:val="00AF2706"/>
    <w:rsid w:val="00AF2AB8"/>
    <w:rsid w:val="00AF2B3F"/>
    <w:rsid w:val="00AF3392"/>
    <w:rsid w:val="00AF4EBA"/>
    <w:rsid w:val="00AF5554"/>
    <w:rsid w:val="00AF662C"/>
    <w:rsid w:val="00AF7494"/>
    <w:rsid w:val="00AF75BC"/>
    <w:rsid w:val="00B001E4"/>
    <w:rsid w:val="00B0079D"/>
    <w:rsid w:val="00B00A24"/>
    <w:rsid w:val="00B022DC"/>
    <w:rsid w:val="00B0339B"/>
    <w:rsid w:val="00B03A05"/>
    <w:rsid w:val="00B03ADB"/>
    <w:rsid w:val="00B040AE"/>
    <w:rsid w:val="00B0457B"/>
    <w:rsid w:val="00B04A5C"/>
    <w:rsid w:val="00B04A73"/>
    <w:rsid w:val="00B052A0"/>
    <w:rsid w:val="00B07349"/>
    <w:rsid w:val="00B10C39"/>
    <w:rsid w:val="00B113DB"/>
    <w:rsid w:val="00B115C0"/>
    <w:rsid w:val="00B11693"/>
    <w:rsid w:val="00B11760"/>
    <w:rsid w:val="00B118E4"/>
    <w:rsid w:val="00B138F5"/>
    <w:rsid w:val="00B13CC0"/>
    <w:rsid w:val="00B14249"/>
    <w:rsid w:val="00B14390"/>
    <w:rsid w:val="00B14451"/>
    <w:rsid w:val="00B163C4"/>
    <w:rsid w:val="00B168D0"/>
    <w:rsid w:val="00B16F6A"/>
    <w:rsid w:val="00B1767F"/>
    <w:rsid w:val="00B20E4F"/>
    <w:rsid w:val="00B2223A"/>
    <w:rsid w:val="00B236ED"/>
    <w:rsid w:val="00B237E1"/>
    <w:rsid w:val="00B23BF3"/>
    <w:rsid w:val="00B25020"/>
    <w:rsid w:val="00B253A1"/>
    <w:rsid w:val="00B25914"/>
    <w:rsid w:val="00B2775B"/>
    <w:rsid w:val="00B27A9D"/>
    <w:rsid w:val="00B27BAF"/>
    <w:rsid w:val="00B3007C"/>
    <w:rsid w:val="00B31734"/>
    <w:rsid w:val="00B3182F"/>
    <w:rsid w:val="00B31C38"/>
    <w:rsid w:val="00B3227C"/>
    <w:rsid w:val="00B329E4"/>
    <w:rsid w:val="00B33E4B"/>
    <w:rsid w:val="00B34ADC"/>
    <w:rsid w:val="00B356E6"/>
    <w:rsid w:val="00B35EE3"/>
    <w:rsid w:val="00B376FC"/>
    <w:rsid w:val="00B40E94"/>
    <w:rsid w:val="00B419B2"/>
    <w:rsid w:val="00B4205C"/>
    <w:rsid w:val="00B423C7"/>
    <w:rsid w:val="00B443DF"/>
    <w:rsid w:val="00B44595"/>
    <w:rsid w:val="00B44EEC"/>
    <w:rsid w:val="00B46D88"/>
    <w:rsid w:val="00B4770B"/>
    <w:rsid w:val="00B47AAA"/>
    <w:rsid w:val="00B5092E"/>
    <w:rsid w:val="00B50971"/>
    <w:rsid w:val="00B50BB9"/>
    <w:rsid w:val="00B510C7"/>
    <w:rsid w:val="00B513E1"/>
    <w:rsid w:val="00B513FD"/>
    <w:rsid w:val="00B52C4B"/>
    <w:rsid w:val="00B52E40"/>
    <w:rsid w:val="00B53332"/>
    <w:rsid w:val="00B53348"/>
    <w:rsid w:val="00B53C1E"/>
    <w:rsid w:val="00B53E21"/>
    <w:rsid w:val="00B54295"/>
    <w:rsid w:val="00B54F1B"/>
    <w:rsid w:val="00B554B8"/>
    <w:rsid w:val="00B555A2"/>
    <w:rsid w:val="00B55E68"/>
    <w:rsid w:val="00B5633C"/>
    <w:rsid w:val="00B566F0"/>
    <w:rsid w:val="00B570FE"/>
    <w:rsid w:val="00B57248"/>
    <w:rsid w:val="00B57946"/>
    <w:rsid w:val="00B60EE6"/>
    <w:rsid w:val="00B611CA"/>
    <w:rsid w:val="00B61E63"/>
    <w:rsid w:val="00B62840"/>
    <w:rsid w:val="00B62F15"/>
    <w:rsid w:val="00B63BEB"/>
    <w:rsid w:val="00B63F85"/>
    <w:rsid w:val="00B6455D"/>
    <w:rsid w:val="00B64B2E"/>
    <w:rsid w:val="00B65110"/>
    <w:rsid w:val="00B66074"/>
    <w:rsid w:val="00B6616D"/>
    <w:rsid w:val="00B667C7"/>
    <w:rsid w:val="00B66DDC"/>
    <w:rsid w:val="00B70EF5"/>
    <w:rsid w:val="00B7178F"/>
    <w:rsid w:val="00B71CBE"/>
    <w:rsid w:val="00B720D2"/>
    <w:rsid w:val="00B722A3"/>
    <w:rsid w:val="00B723C7"/>
    <w:rsid w:val="00B72773"/>
    <w:rsid w:val="00B73AFA"/>
    <w:rsid w:val="00B741F6"/>
    <w:rsid w:val="00B748EC"/>
    <w:rsid w:val="00B74F4C"/>
    <w:rsid w:val="00B752F3"/>
    <w:rsid w:val="00B75503"/>
    <w:rsid w:val="00B769A9"/>
    <w:rsid w:val="00B76A01"/>
    <w:rsid w:val="00B770AB"/>
    <w:rsid w:val="00B7735B"/>
    <w:rsid w:val="00B77712"/>
    <w:rsid w:val="00B809BF"/>
    <w:rsid w:val="00B80E4C"/>
    <w:rsid w:val="00B81D69"/>
    <w:rsid w:val="00B81FB8"/>
    <w:rsid w:val="00B831B0"/>
    <w:rsid w:val="00B8335E"/>
    <w:rsid w:val="00B83CF7"/>
    <w:rsid w:val="00B8470D"/>
    <w:rsid w:val="00B849CA"/>
    <w:rsid w:val="00B85670"/>
    <w:rsid w:val="00B85DBB"/>
    <w:rsid w:val="00B86812"/>
    <w:rsid w:val="00B86EC3"/>
    <w:rsid w:val="00B87034"/>
    <w:rsid w:val="00B8721F"/>
    <w:rsid w:val="00B902FA"/>
    <w:rsid w:val="00B91416"/>
    <w:rsid w:val="00B91831"/>
    <w:rsid w:val="00B9226C"/>
    <w:rsid w:val="00B92422"/>
    <w:rsid w:val="00B933FB"/>
    <w:rsid w:val="00B9397F"/>
    <w:rsid w:val="00B9427D"/>
    <w:rsid w:val="00B94322"/>
    <w:rsid w:val="00B945F9"/>
    <w:rsid w:val="00B94789"/>
    <w:rsid w:val="00B94964"/>
    <w:rsid w:val="00B94979"/>
    <w:rsid w:val="00B96593"/>
    <w:rsid w:val="00B96690"/>
    <w:rsid w:val="00B96C2C"/>
    <w:rsid w:val="00BA16C8"/>
    <w:rsid w:val="00BA22A1"/>
    <w:rsid w:val="00BA2EE4"/>
    <w:rsid w:val="00BA40D8"/>
    <w:rsid w:val="00BA50F4"/>
    <w:rsid w:val="00BA56D6"/>
    <w:rsid w:val="00BA5EDF"/>
    <w:rsid w:val="00BA6548"/>
    <w:rsid w:val="00BA77A5"/>
    <w:rsid w:val="00BA7D00"/>
    <w:rsid w:val="00BB0CD7"/>
    <w:rsid w:val="00BB2551"/>
    <w:rsid w:val="00BB29AE"/>
    <w:rsid w:val="00BB2BB2"/>
    <w:rsid w:val="00BB31A1"/>
    <w:rsid w:val="00BB38F8"/>
    <w:rsid w:val="00BB3D62"/>
    <w:rsid w:val="00BB4B05"/>
    <w:rsid w:val="00BB58F4"/>
    <w:rsid w:val="00BB73EF"/>
    <w:rsid w:val="00BB7BD2"/>
    <w:rsid w:val="00BB7C67"/>
    <w:rsid w:val="00BB7F22"/>
    <w:rsid w:val="00BC0C6D"/>
    <w:rsid w:val="00BC1603"/>
    <w:rsid w:val="00BC1A02"/>
    <w:rsid w:val="00BC252B"/>
    <w:rsid w:val="00BC2657"/>
    <w:rsid w:val="00BC280B"/>
    <w:rsid w:val="00BC2D78"/>
    <w:rsid w:val="00BC4424"/>
    <w:rsid w:val="00BC451A"/>
    <w:rsid w:val="00BC4CB5"/>
    <w:rsid w:val="00BC4F57"/>
    <w:rsid w:val="00BC500E"/>
    <w:rsid w:val="00BC5082"/>
    <w:rsid w:val="00BC55BB"/>
    <w:rsid w:val="00BC7605"/>
    <w:rsid w:val="00BC7D5B"/>
    <w:rsid w:val="00BD016A"/>
    <w:rsid w:val="00BD2718"/>
    <w:rsid w:val="00BD2B1E"/>
    <w:rsid w:val="00BD2CE9"/>
    <w:rsid w:val="00BD36F4"/>
    <w:rsid w:val="00BD3792"/>
    <w:rsid w:val="00BD3865"/>
    <w:rsid w:val="00BD3A84"/>
    <w:rsid w:val="00BD3E39"/>
    <w:rsid w:val="00BD42FC"/>
    <w:rsid w:val="00BD4861"/>
    <w:rsid w:val="00BD4D3C"/>
    <w:rsid w:val="00BD57C1"/>
    <w:rsid w:val="00BD58D6"/>
    <w:rsid w:val="00BD5BAB"/>
    <w:rsid w:val="00BD72A3"/>
    <w:rsid w:val="00BD776D"/>
    <w:rsid w:val="00BD7C00"/>
    <w:rsid w:val="00BD7D43"/>
    <w:rsid w:val="00BD7F55"/>
    <w:rsid w:val="00BE07A3"/>
    <w:rsid w:val="00BE2067"/>
    <w:rsid w:val="00BE2274"/>
    <w:rsid w:val="00BE2D6F"/>
    <w:rsid w:val="00BE35BE"/>
    <w:rsid w:val="00BE38C2"/>
    <w:rsid w:val="00BE39EF"/>
    <w:rsid w:val="00BE3C3C"/>
    <w:rsid w:val="00BE49AC"/>
    <w:rsid w:val="00BE4C68"/>
    <w:rsid w:val="00BE5322"/>
    <w:rsid w:val="00BE53E7"/>
    <w:rsid w:val="00BE7158"/>
    <w:rsid w:val="00BE77AA"/>
    <w:rsid w:val="00BE7D72"/>
    <w:rsid w:val="00BF03CD"/>
    <w:rsid w:val="00BF0EC9"/>
    <w:rsid w:val="00BF0FB5"/>
    <w:rsid w:val="00BF1E46"/>
    <w:rsid w:val="00BF1F48"/>
    <w:rsid w:val="00BF27FE"/>
    <w:rsid w:val="00BF2BFA"/>
    <w:rsid w:val="00BF2E96"/>
    <w:rsid w:val="00BF3074"/>
    <w:rsid w:val="00BF339C"/>
    <w:rsid w:val="00BF36B6"/>
    <w:rsid w:val="00BF3A9A"/>
    <w:rsid w:val="00BF3F02"/>
    <w:rsid w:val="00BF4789"/>
    <w:rsid w:val="00BF4FC7"/>
    <w:rsid w:val="00BF50F7"/>
    <w:rsid w:val="00BF6729"/>
    <w:rsid w:val="00BF69D4"/>
    <w:rsid w:val="00BF6A9B"/>
    <w:rsid w:val="00BF7170"/>
    <w:rsid w:val="00BF78B5"/>
    <w:rsid w:val="00C002C1"/>
    <w:rsid w:val="00C00579"/>
    <w:rsid w:val="00C0059C"/>
    <w:rsid w:val="00C0221B"/>
    <w:rsid w:val="00C031BF"/>
    <w:rsid w:val="00C03AE1"/>
    <w:rsid w:val="00C04F23"/>
    <w:rsid w:val="00C05E51"/>
    <w:rsid w:val="00C05F11"/>
    <w:rsid w:val="00C06CD3"/>
    <w:rsid w:val="00C06F57"/>
    <w:rsid w:val="00C06F6E"/>
    <w:rsid w:val="00C06FB2"/>
    <w:rsid w:val="00C07C45"/>
    <w:rsid w:val="00C07CBB"/>
    <w:rsid w:val="00C111AC"/>
    <w:rsid w:val="00C119AD"/>
    <w:rsid w:val="00C11B1B"/>
    <w:rsid w:val="00C12874"/>
    <w:rsid w:val="00C13043"/>
    <w:rsid w:val="00C1304F"/>
    <w:rsid w:val="00C13F97"/>
    <w:rsid w:val="00C14D99"/>
    <w:rsid w:val="00C14EED"/>
    <w:rsid w:val="00C161B8"/>
    <w:rsid w:val="00C2011A"/>
    <w:rsid w:val="00C2058A"/>
    <w:rsid w:val="00C219F1"/>
    <w:rsid w:val="00C21D8F"/>
    <w:rsid w:val="00C21D9B"/>
    <w:rsid w:val="00C22271"/>
    <w:rsid w:val="00C249BE"/>
    <w:rsid w:val="00C26087"/>
    <w:rsid w:val="00C27910"/>
    <w:rsid w:val="00C279AA"/>
    <w:rsid w:val="00C30CC7"/>
    <w:rsid w:val="00C30EE1"/>
    <w:rsid w:val="00C31C45"/>
    <w:rsid w:val="00C32D0D"/>
    <w:rsid w:val="00C32F7E"/>
    <w:rsid w:val="00C33075"/>
    <w:rsid w:val="00C33959"/>
    <w:rsid w:val="00C33AEE"/>
    <w:rsid w:val="00C341DD"/>
    <w:rsid w:val="00C3460E"/>
    <w:rsid w:val="00C35B71"/>
    <w:rsid w:val="00C363E3"/>
    <w:rsid w:val="00C37ACC"/>
    <w:rsid w:val="00C4011E"/>
    <w:rsid w:val="00C40349"/>
    <w:rsid w:val="00C404D1"/>
    <w:rsid w:val="00C40545"/>
    <w:rsid w:val="00C40CFE"/>
    <w:rsid w:val="00C42E85"/>
    <w:rsid w:val="00C43E6E"/>
    <w:rsid w:val="00C44472"/>
    <w:rsid w:val="00C4479D"/>
    <w:rsid w:val="00C4589C"/>
    <w:rsid w:val="00C45982"/>
    <w:rsid w:val="00C459F5"/>
    <w:rsid w:val="00C47523"/>
    <w:rsid w:val="00C4775D"/>
    <w:rsid w:val="00C47A26"/>
    <w:rsid w:val="00C512E6"/>
    <w:rsid w:val="00C527E3"/>
    <w:rsid w:val="00C52904"/>
    <w:rsid w:val="00C52A2D"/>
    <w:rsid w:val="00C538D7"/>
    <w:rsid w:val="00C53BB3"/>
    <w:rsid w:val="00C540AE"/>
    <w:rsid w:val="00C54127"/>
    <w:rsid w:val="00C54518"/>
    <w:rsid w:val="00C54842"/>
    <w:rsid w:val="00C5518B"/>
    <w:rsid w:val="00C55352"/>
    <w:rsid w:val="00C55449"/>
    <w:rsid w:val="00C55F1A"/>
    <w:rsid w:val="00C56C2F"/>
    <w:rsid w:val="00C56DAB"/>
    <w:rsid w:val="00C56F8A"/>
    <w:rsid w:val="00C571C9"/>
    <w:rsid w:val="00C57486"/>
    <w:rsid w:val="00C600B2"/>
    <w:rsid w:val="00C601E2"/>
    <w:rsid w:val="00C60770"/>
    <w:rsid w:val="00C60D4A"/>
    <w:rsid w:val="00C61FF6"/>
    <w:rsid w:val="00C62624"/>
    <w:rsid w:val="00C63C21"/>
    <w:rsid w:val="00C668A6"/>
    <w:rsid w:val="00C671F7"/>
    <w:rsid w:val="00C6792C"/>
    <w:rsid w:val="00C67B1E"/>
    <w:rsid w:val="00C67C06"/>
    <w:rsid w:val="00C70ADC"/>
    <w:rsid w:val="00C731A5"/>
    <w:rsid w:val="00C73792"/>
    <w:rsid w:val="00C73E9F"/>
    <w:rsid w:val="00C7492F"/>
    <w:rsid w:val="00C766D2"/>
    <w:rsid w:val="00C80C19"/>
    <w:rsid w:val="00C815C3"/>
    <w:rsid w:val="00C81D7F"/>
    <w:rsid w:val="00C81F31"/>
    <w:rsid w:val="00C85A14"/>
    <w:rsid w:val="00C85CF4"/>
    <w:rsid w:val="00C8605F"/>
    <w:rsid w:val="00C8690E"/>
    <w:rsid w:val="00C871D0"/>
    <w:rsid w:val="00C8746F"/>
    <w:rsid w:val="00C87A99"/>
    <w:rsid w:val="00C87F13"/>
    <w:rsid w:val="00C90765"/>
    <w:rsid w:val="00C9181A"/>
    <w:rsid w:val="00C91FD0"/>
    <w:rsid w:val="00C925F5"/>
    <w:rsid w:val="00C92986"/>
    <w:rsid w:val="00C929E9"/>
    <w:rsid w:val="00C9363B"/>
    <w:rsid w:val="00C93FDD"/>
    <w:rsid w:val="00C943B8"/>
    <w:rsid w:val="00C948D2"/>
    <w:rsid w:val="00C94A04"/>
    <w:rsid w:val="00C94E5E"/>
    <w:rsid w:val="00C96473"/>
    <w:rsid w:val="00C96CEE"/>
    <w:rsid w:val="00C9798A"/>
    <w:rsid w:val="00C97996"/>
    <w:rsid w:val="00C97E33"/>
    <w:rsid w:val="00CA00EB"/>
    <w:rsid w:val="00CA1C63"/>
    <w:rsid w:val="00CA2310"/>
    <w:rsid w:val="00CA24DA"/>
    <w:rsid w:val="00CA388E"/>
    <w:rsid w:val="00CA4908"/>
    <w:rsid w:val="00CA5143"/>
    <w:rsid w:val="00CA5648"/>
    <w:rsid w:val="00CA6F8B"/>
    <w:rsid w:val="00CA70F2"/>
    <w:rsid w:val="00CA7324"/>
    <w:rsid w:val="00CA7689"/>
    <w:rsid w:val="00CA7761"/>
    <w:rsid w:val="00CA77E2"/>
    <w:rsid w:val="00CB02DB"/>
    <w:rsid w:val="00CB10FA"/>
    <w:rsid w:val="00CB1ADD"/>
    <w:rsid w:val="00CB21AB"/>
    <w:rsid w:val="00CB223F"/>
    <w:rsid w:val="00CB271D"/>
    <w:rsid w:val="00CB2CAD"/>
    <w:rsid w:val="00CB32B0"/>
    <w:rsid w:val="00CB5640"/>
    <w:rsid w:val="00CB58CD"/>
    <w:rsid w:val="00CB60CB"/>
    <w:rsid w:val="00CB6196"/>
    <w:rsid w:val="00CB656B"/>
    <w:rsid w:val="00CB678E"/>
    <w:rsid w:val="00CB722F"/>
    <w:rsid w:val="00CB72F2"/>
    <w:rsid w:val="00CB7945"/>
    <w:rsid w:val="00CC1ADD"/>
    <w:rsid w:val="00CC20B2"/>
    <w:rsid w:val="00CC221F"/>
    <w:rsid w:val="00CC304A"/>
    <w:rsid w:val="00CC313E"/>
    <w:rsid w:val="00CC4D69"/>
    <w:rsid w:val="00CC522C"/>
    <w:rsid w:val="00CC5912"/>
    <w:rsid w:val="00CC676D"/>
    <w:rsid w:val="00CC6B4F"/>
    <w:rsid w:val="00CC6D95"/>
    <w:rsid w:val="00CC7303"/>
    <w:rsid w:val="00CD0713"/>
    <w:rsid w:val="00CD0F85"/>
    <w:rsid w:val="00CD10DD"/>
    <w:rsid w:val="00CD1C54"/>
    <w:rsid w:val="00CD1D87"/>
    <w:rsid w:val="00CD1F13"/>
    <w:rsid w:val="00CD2620"/>
    <w:rsid w:val="00CD291B"/>
    <w:rsid w:val="00CD2B9A"/>
    <w:rsid w:val="00CD3594"/>
    <w:rsid w:val="00CD3AA7"/>
    <w:rsid w:val="00CD3CB0"/>
    <w:rsid w:val="00CD49A3"/>
    <w:rsid w:val="00CD542A"/>
    <w:rsid w:val="00CD57DC"/>
    <w:rsid w:val="00CD5A02"/>
    <w:rsid w:val="00CD6AE6"/>
    <w:rsid w:val="00CD75D9"/>
    <w:rsid w:val="00CD7C5B"/>
    <w:rsid w:val="00CD7CBB"/>
    <w:rsid w:val="00CD7CC4"/>
    <w:rsid w:val="00CD7D8E"/>
    <w:rsid w:val="00CD7E5C"/>
    <w:rsid w:val="00CD7FF2"/>
    <w:rsid w:val="00CE0524"/>
    <w:rsid w:val="00CE09BB"/>
    <w:rsid w:val="00CE10E5"/>
    <w:rsid w:val="00CE16AD"/>
    <w:rsid w:val="00CE2554"/>
    <w:rsid w:val="00CE33D1"/>
    <w:rsid w:val="00CE35B6"/>
    <w:rsid w:val="00CE3BCB"/>
    <w:rsid w:val="00CE3DF2"/>
    <w:rsid w:val="00CE49A5"/>
    <w:rsid w:val="00CE4DDC"/>
    <w:rsid w:val="00CE53EF"/>
    <w:rsid w:val="00CE5498"/>
    <w:rsid w:val="00CE5F22"/>
    <w:rsid w:val="00CE663B"/>
    <w:rsid w:val="00CE7632"/>
    <w:rsid w:val="00CF0BF9"/>
    <w:rsid w:val="00CF1058"/>
    <w:rsid w:val="00CF15D1"/>
    <w:rsid w:val="00CF18D5"/>
    <w:rsid w:val="00CF1B74"/>
    <w:rsid w:val="00CF1BF3"/>
    <w:rsid w:val="00CF1DB1"/>
    <w:rsid w:val="00CF3201"/>
    <w:rsid w:val="00CF377F"/>
    <w:rsid w:val="00CF49E0"/>
    <w:rsid w:val="00CF4C65"/>
    <w:rsid w:val="00CF4DE9"/>
    <w:rsid w:val="00CF50B4"/>
    <w:rsid w:val="00CF6A54"/>
    <w:rsid w:val="00CF6C19"/>
    <w:rsid w:val="00CF6DCD"/>
    <w:rsid w:val="00D00209"/>
    <w:rsid w:val="00D00611"/>
    <w:rsid w:val="00D00BDA"/>
    <w:rsid w:val="00D0164B"/>
    <w:rsid w:val="00D01750"/>
    <w:rsid w:val="00D01A12"/>
    <w:rsid w:val="00D01B28"/>
    <w:rsid w:val="00D0207F"/>
    <w:rsid w:val="00D02E92"/>
    <w:rsid w:val="00D0390C"/>
    <w:rsid w:val="00D03F1E"/>
    <w:rsid w:val="00D03F22"/>
    <w:rsid w:val="00D04893"/>
    <w:rsid w:val="00D06CA5"/>
    <w:rsid w:val="00D06FF1"/>
    <w:rsid w:val="00D078F4"/>
    <w:rsid w:val="00D07CD9"/>
    <w:rsid w:val="00D07D3B"/>
    <w:rsid w:val="00D10579"/>
    <w:rsid w:val="00D113D3"/>
    <w:rsid w:val="00D11CCF"/>
    <w:rsid w:val="00D12DBA"/>
    <w:rsid w:val="00D1351C"/>
    <w:rsid w:val="00D139DC"/>
    <w:rsid w:val="00D142CB"/>
    <w:rsid w:val="00D1471A"/>
    <w:rsid w:val="00D14B1B"/>
    <w:rsid w:val="00D14DD0"/>
    <w:rsid w:val="00D15BC2"/>
    <w:rsid w:val="00D15FCE"/>
    <w:rsid w:val="00D16259"/>
    <w:rsid w:val="00D16417"/>
    <w:rsid w:val="00D179C1"/>
    <w:rsid w:val="00D17D01"/>
    <w:rsid w:val="00D17EB2"/>
    <w:rsid w:val="00D201C4"/>
    <w:rsid w:val="00D20BD1"/>
    <w:rsid w:val="00D21779"/>
    <w:rsid w:val="00D21EF9"/>
    <w:rsid w:val="00D22914"/>
    <w:rsid w:val="00D22EAA"/>
    <w:rsid w:val="00D24765"/>
    <w:rsid w:val="00D250E7"/>
    <w:rsid w:val="00D254AE"/>
    <w:rsid w:val="00D25B9F"/>
    <w:rsid w:val="00D25C3D"/>
    <w:rsid w:val="00D2663B"/>
    <w:rsid w:val="00D27AAA"/>
    <w:rsid w:val="00D30B11"/>
    <w:rsid w:val="00D30CAA"/>
    <w:rsid w:val="00D31DEA"/>
    <w:rsid w:val="00D32ACE"/>
    <w:rsid w:val="00D34CB0"/>
    <w:rsid w:val="00D35324"/>
    <w:rsid w:val="00D35404"/>
    <w:rsid w:val="00D35449"/>
    <w:rsid w:val="00D374EC"/>
    <w:rsid w:val="00D37C63"/>
    <w:rsid w:val="00D41E7A"/>
    <w:rsid w:val="00D42492"/>
    <w:rsid w:val="00D4249B"/>
    <w:rsid w:val="00D427D0"/>
    <w:rsid w:val="00D433A1"/>
    <w:rsid w:val="00D4363F"/>
    <w:rsid w:val="00D45307"/>
    <w:rsid w:val="00D46682"/>
    <w:rsid w:val="00D470CC"/>
    <w:rsid w:val="00D47981"/>
    <w:rsid w:val="00D5004F"/>
    <w:rsid w:val="00D50655"/>
    <w:rsid w:val="00D51159"/>
    <w:rsid w:val="00D51D22"/>
    <w:rsid w:val="00D52D7E"/>
    <w:rsid w:val="00D53354"/>
    <w:rsid w:val="00D5384B"/>
    <w:rsid w:val="00D55000"/>
    <w:rsid w:val="00D55EA0"/>
    <w:rsid w:val="00D56A36"/>
    <w:rsid w:val="00D56DEA"/>
    <w:rsid w:val="00D571CA"/>
    <w:rsid w:val="00D573A5"/>
    <w:rsid w:val="00D605B0"/>
    <w:rsid w:val="00D610F7"/>
    <w:rsid w:val="00D61746"/>
    <w:rsid w:val="00D61981"/>
    <w:rsid w:val="00D61B86"/>
    <w:rsid w:val="00D62909"/>
    <w:rsid w:val="00D62D39"/>
    <w:rsid w:val="00D62EFF"/>
    <w:rsid w:val="00D63859"/>
    <w:rsid w:val="00D6478C"/>
    <w:rsid w:val="00D64AD0"/>
    <w:rsid w:val="00D667DF"/>
    <w:rsid w:val="00D67719"/>
    <w:rsid w:val="00D67935"/>
    <w:rsid w:val="00D700D9"/>
    <w:rsid w:val="00D70279"/>
    <w:rsid w:val="00D70548"/>
    <w:rsid w:val="00D7078F"/>
    <w:rsid w:val="00D70B30"/>
    <w:rsid w:val="00D71486"/>
    <w:rsid w:val="00D71787"/>
    <w:rsid w:val="00D71936"/>
    <w:rsid w:val="00D71B4E"/>
    <w:rsid w:val="00D737C5"/>
    <w:rsid w:val="00D74A2E"/>
    <w:rsid w:val="00D7569D"/>
    <w:rsid w:val="00D75FA3"/>
    <w:rsid w:val="00D805A3"/>
    <w:rsid w:val="00D8153F"/>
    <w:rsid w:val="00D826BF"/>
    <w:rsid w:val="00D82FF7"/>
    <w:rsid w:val="00D83721"/>
    <w:rsid w:val="00D84218"/>
    <w:rsid w:val="00D84266"/>
    <w:rsid w:val="00D84342"/>
    <w:rsid w:val="00D84E38"/>
    <w:rsid w:val="00D853F1"/>
    <w:rsid w:val="00D8542C"/>
    <w:rsid w:val="00D87749"/>
    <w:rsid w:val="00D8DD61"/>
    <w:rsid w:val="00D90C3E"/>
    <w:rsid w:val="00D915D6"/>
    <w:rsid w:val="00D92224"/>
    <w:rsid w:val="00D93EBA"/>
    <w:rsid w:val="00D94CDB"/>
    <w:rsid w:val="00D95572"/>
    <w:rsid w:val="00D962EF"/>
    <w:rsid w:val="00D968F4"/>
    <w:rsid w:val="00DA0A76"/>
    <w:rsid w:val="00DA1351"/>
    <w:rsid w:val="00DA1654"/>
    <w:rsid w:val="00DA1BDC"/>
    <w:rsid w:val="00DA239F"/>
    <w:rsid w:val="00DA267B"/>
    <w:rsid w:val="00DA2A46"/>
    <w:rsid w:val="00DA2BA5"/>
    <w:rsid w:val="00DA32BD"/>
    <w:rsid w:val="00DA330A"/>
    <w:rsid w:val="00DA3A92"/>
    <w:rsid w:val="00DA5E2C"/>
    <w:rsid w:val="00DA5F4D"/>
    <w:rsid w:val="00DA6765"/>
    <w:rsid w:val="00DA6EA9"/>
    <w:rsid w:val="00DA7201"/>
    <w:rsid w:val="00DA797C"/>
    <w:rsid w:val="00DB0722"/>
    <w:rsid w:val="00DB0AA1"/>
    <w:rsid w:val="00DB0B0A"/>
    <w:rsid w:val="00DB0E32"/>
    <w:rsid w:val="00DB1C53"/>
    <w:rsid w:val="00DB220D"/>
    <w:rsid w:val="00DB29F0"/>
    <w:rsid w:val="00DB34EE"/>
    <w:rsid w:val="00DB35E7"/>
    <w:rsid w:val="00DB36CF"/>
    <w:rsid w:val="00DB3F72"/>
    <w:rsid w:val="00DB3FA4"/>
    <w:rsid w:val="00DB3FE6"/>
    <w:rsid w:val="00DB4C63"/>
    <w:rsid w:val="00DB5687"/>
    <w:rsid w:val="00DB69FE"/>
    <w:rsid w:val="00DB794E"/>
    <w:rsid w:val="00DC034A"/>
    <w:rsid w:val="00DC0C7E"/>
    <w:rsid w:val="00DC110E"/>
    <w:rsid w:val="00DC1986"/>
    <w:rsid w:val="00DC3972"/>
    <w:rsid w:val="00DC3DB2"/>
    <w:rsid w:val="00DC4171"/>
    <w:rsid w:val="00DC42B7"/>
    <w:rsid w:val="00DC4592"/>
    <w:rsid w:val="00DC4F63"/>
    <w:rsid w:val="00DC51CA"/>
    <w:rsid w:val="00DC5235"/>
    <w:rsid w:val="00DC5570"/>
    <w:rsid w:val="00DC561E"/>
    <w:rsid w:val="00DC727E"/>
    <w:rsid w:val="00DC7AAD"/>
    <w:rsid w:val="00DC7CE4"/>
    <w:rsid w:val="00DD1745"/>
    <w:rsid w:val="00DD1D39"/>
    <w:rsid w:val="00DD2F9B"/>
    <w:rsid w:val="00DD3085"/>
    <w:rsid w:val="00DD3433"/>
    <w:rsid w:val="00DD4273"/>
    <w:rsid w:val="00DD42E9"/>
    <w:rsid w:val="00DD468D"/>
    <w:rsid w:val="00DD493D"/>
    <w:rsid w:val="00DD6074"/>
    <w:rsid w:val="00DD6F16"/>
    <w:rsid w:val="00DE0442"/>
    <w:rsid w:val="00DE0720"/>
    <w:rsid w:val="00DE1C70"/>
    <w:rsid w:val="00DE2B5F"/>
    <w:rsid w:val="00DE30FC"/>
    <w:rsid w:val="00DE3327"/>
    <w:rsid w:val="00DE373B"/>
    <w:rsid w:val="00DE40CB"/>
    <w:rsid w:val="00DE487F"/>
    <w:rsid w:val="00DE57B6"/>
    <w:rsid w:val="00DE57C0"/>
    <w:rsid w:val="00DE5D25"/>
    <w:rsid w:val="00DE5FA6"/>
    <w:rsid w:val="00DE6470"/>
    <w:rsid w:val="00DE717F"/>
    <w:rsid w:val="00DE719D"/>
    <w:rsid w:val="00DF0308"/>
    <w:rsid w:val="00DF03A9"/>
    <w:rsid w:val="00DF09FC"/>
    <w:rsid w:val="00DF1020"/>
    <w:rsid w:val="00DF14B6"/>
    <w:rsid w:val="00DF30A7"/>
    <w:rsid w:val="00DF33CA"/>
    <w:rsid w:val="00DF3E36"/>
    <w:rsid w:val="00DF4155"/>
    <w:rsid w:val="00DF48E5"/>
    <w:rsid w:val="00DF5385"/>
    <w:rsid w:val="00DF5E2E"/>
    <w:rsid w:val="00DF6F9B"/>
    <w:rsid w:val="00DF7030"/>
    <w:rsid w:val="00E0014C"/>
    <w:rsid w:val="00E002CE"/>
    <w:rsid w:val="00E029D3"/>
    <w:rsid w:val="00E02EDC"/>
    <w:rsid w:val="00E03AA1"/>
    <w:rsid w:val="00E04B49"/>
    <w:rsid w:val="00E0504C"/>
    <w:rsid w:val="00E05B0C"/>
    <w:rsid w:val="00E06E21"/>
    <w:rsid w:val="00E074BE"/>
    <w:rsid w:val="00E07B25"/>
    <w:rsid w:val="00E07BF2"/>
    <w:rsid w:val="00E10179"/>
    <w:rsid w:val="00E1044A"/>
    <w:rsid w:val="00E1067E"/>
    <w:rsid w:val="00E1386D"/>
    <w:rsid w:val="00E13978"/>
    <w:rsid w:val="00E14BA1"/>
    <w:rsid w:val="00E16F88"/>
    <w:rsid w:val="00E17268"/>
    <w:rsid w:val="00E17ACF"/>
    <w:rsid w:val="00E17AD4"/>
    <w:rsid w:val="00E1F8DC"/>
    <w:rsid w:val="00E22B0C"/>
    <w:rsid w:val="00E233C6"/>
    <w:rsid w:val="00E241E8"/>
    <w:rsid w:val="00E24E9D"/>
    <w:rsid w:val="00E25A70"/>
    <w:rsid w:val="00E26071"/>
    <w:rsid w:val="00E26CB2"/>
    <w:rsid w:val="00E27C59"/>
    <w:rsid w:val="00E27F30"/>
    <w:rsid w:val="00E33B07"/>
    <w:rsid w:val="00E33CAB"/>
    <w:rsid w:val="00E33E3F"/>
    <w:rsid w:val="00E35FA1"/>
    <w:rsid w:val="00E365BE"/>
    <w:rsid w:val="00E371DE"/>
    <w:rsid w:val="00E374DB"/>
    <w:rsid w:val="00E375DC"/>
    <w:rsid w:val="00E40285"/>
    <w:rsid w:val="00E40BA9"/>
    <w:rsid w:val="00E416E8"/>
    <w:rsid w:val="00E4217F"/>
    <w:rsid w:val="00E421D9"/>
    <w:rsid w:val="00E43515"/>
    <w:rsid w:val="00E44DFB"/>
    <w:rsid w:val="00E44E54"/>
    <w:rsid w:val="00E462A0"/>
    <w:rsid w:val="00E467FE"/>
    <w:rsid w:val="00E47246"/>
    <w:rsid w:val="00E47CE5"/>
    <w:rsid w:val="00E50E4E"/>
    <w:rsid w:val="00E514CE"/>
    <w:rsid w:val="00E51919"/>
    <w:rsid w:val="00E51EEE"/>
    <w:rsid w:val="00E5246D"/>
    <w:rsid w:val="00E52CF3"/>
    <w:rsid w:val="00E532DD"/>
    <w:rsid w:val="00E5351D"/>
    <w:rsid w:val="00E53D42"/>
    <w:rsid w:val="00E541C8"/>
    <w:rsid w:val="00E54504"/>
    <w:rsid w:val="00E554C8"/>
    <w:rsid w:val="00E5554B"/>
    <w:rsid w:val="00E55BA2"/>
    <w:rsid w:val="00E55E70"/>
    <w:rsid w:val="00E569AA"/>
    <w:rsid w:val="00E56F9D"/>
    <w:rsid w:val="00E57E5E"/>
    <w:rsid w:val="00E57EB9"/>
    <w:rsid w:val="00E603E9"/>
    <w:rsid w:val="00E60FA4"/>
    <w:rsid w:val="00E62E3F"/>
    <w:rsid w:val="00E6325B"/>
    <w:rsid w:val="00E65578"/>
    <w:rsid w:val="00E67006"/>
    <w:rsid w:val="00E67624"/>
    <w:rsid w:val="00E6795C"/>
    <w:rsid w:val="00E67E3D"/>
    <w:rsid w:val="00E7011F"/>
    <w:rsid w:val="00E702E9"/>
    <w:rsid w:val="00E70831"/>
    <w:rsid w:val="00E71520"/>
    <w:rsid w:val="00E71AF6"/>
    <w:rsid w:val="00E725B0"/>
    <w:rsid w:val="00E72A9C"/>
    <w:rsid w:val="00E72F1A"/>
    <w:rsid w:val="00E731FB"/>
    <w:rsid w:val="00E746F3"/>
    <w:rsid w:val="00E746FF"/>
    <w:rsid w:val="00E76275"/>
    <w:rsid w:val="00E7779C"/>
    <w:rsid w:val="00E8057A"/>
    <w:rsid w:val="00E81531"/>
    <w:rsid w:val="00E8224B"/>
    <w:rsid w:val="00E825F4"/>
    <w:rsid w:val="00E834B9"/>
    <w:rsid w:val="00E83FF6"/>
    <w:rsid w:val="00E84011"/>
    <w:rsid w:val="00E8440C"/>
    <w:rsid w:val="00E84CBB"/>
    <w:rsid w:val="00E850A9"/>
    <w:rsid w:val="00E8548B"/>
    <w:rsid w:val="00E85671"/>
    <w:rsid w:val="00E86458"/>
    <w:rsid w:val="00E873A1"/>
    <w:rsid w:val="00E879EF"/>
    <w:rsid w:val="00E87F4D"/>
    <w:rsid w:val="00E9084B"/>
    <w:rsid w:val="00E90F79"/>
    <w:rsid w:val="00E90FD0"/>
    <w:rsid w:val="00E91DD9"/>
    <w:rsid w:val="00E91E03"/>
    <w:rsid w:val="00E92157"/>
    <w:rsid w:val="00E93BC4"/>
    <w:rsid w:val="00E94A61"/>
    <w:rsid w:val="00E95621"/>
    <w:rsid w:val="00E95726"/>
    <w:rsid w:val="00E96329"/>
    <w:rsid w:val="00E96864"/>
    <w:rsid w:val="00EA0592"/>
    <w:rsid w:val="00EA0613"/>
    <w:rsid w:val="00EA190A"/>
    <w:rsid w:val="00EA225C"/>
    <w:rsid w:val="00EA241F"/>
    <w:rsid w:val="00EA36F4"/>
    <w:rsid w:val="00EA47EE"/>
    <w:rsid w:val="00EA531A"/>
    <w:rsid w:val="00EA5BB9"/>
    <w:rsid w:val="00EA681E"/>
    <w:rsid w:val="00EA77DA"/>
    <w:rsid w:val="00EB083C"/>
    <w:rsid w:val="00EB1C3B"/>
    <w:rsid w:val="00EB2177"/>
    <w:rsid w:val="00EB2BB7"/>
    <w:rsid w:val="00EB46ED"/>
    <w:rsid w:val="00EB4B17"/>
    <w:rsid w:val="00EB5E5D"/>
    <w:rsid w:val="00EB60E0"/>
    <w:rsid w:val="00EB6593"/>
    <w:rsid w:val="00EC00EF"/>
    <w:rsid w:val="00EC0DF8"/>
    <w:rsid w:val="00EC1315"/>
    <w:rsid w:val="00EC2009"/>
    <w:rsid w:val="00EC2303"/>
    <w:rsid w:val="00EC3793"/>
    <w:rsid w:val="00EC4089"/>
    <w:rsid w:val="00EC4FDF"/>
    <w:rsid w:val="00EC5CB7"/>
    <w:rsid w:val="00EC66CA"/>
    <w:rsid w:val="00EC7340"/>
    <w:rsid w:val="00EC77AE"/>
    <w:rsid w:val="00EC7E90"/>
    <w:rsid w:val="00ED05D4"/>
    <w:rsid w:val="00ED084A"/>
    <w:rsid w:val="00ED3C9B"/>
    <w:rsid w:val="00ED3FD2"/>
    <w:rsid w:val="00ED4D75"/>
    <w:rsid w:val="00ED6709"/>
    <w:rsid w:val="00ED69C1"/>
    <w:rsid w:val="00ED75AE"/>
    <w:rsid w:val="00ED785D"/>
    <w:rsid w:val="00EE0212"/>
    <w:rsid w:val="00EE068C"/>
    <w:rsid w:val="00EE1308"/>
    <w:rsid w:val="00EE149F"/>
    <w:rsid w:val="00EE27F2"/>
    <w:rsid w:val="00EE2852"/>
    <w:rsid w:val="00EE2931"/>
    <w:rsid w:val="00EE335E"/>
    <w:rsid w:val="00EE34B5"/>
    <w:rsid w:val="00EE35A6"/>
    <w:rsid w:val="00EE3D53"/>
    <w:rsid w:val="00EE69F0"/>
    <w:rsid w:val="00EE6C69"/>
    <w:rsid w:val="00EE7A76"/>
    <w:rsid w:val="00EF0C60"/>
    <w:rsid w:val="00EF0F76"/>
    <w:rsid w:val="00EF11CD"/>
    <w:rsid w:val="00EF1A35"/>
    <w:rsid w:val="00EF1FF4"/>
    <w:rsid w:val="00EF22DF"/>
    <w:rsid w:val="00EF3320"/>
    <w:rsid w:val="00EF3C89"/>
    <w:rsid w:val="00EF3EB3"/>
    <w:rsid w:val="00EF4041"/>
    <w:rsid w:val="00EF5052"/>
    <w:rsid w:val="00EF532A"/>
    <w:rsid w:val="00EF59BE"/>
    <w:rsid w:val="00EF6E30"/>
    <w:rsid w:val="00EF7E5A"/>
    <w:rsid w:val="00F01295"/>
    <w:rsid w:val="00F0156F"/>
    <w:rsid w:val="00F0276E"/>
    <w:rsid w:val="00F032EE"/>
    <w:rsid w:val="00F04A12"/>
    <w:rsid w:val="00F04F0D"/>
    <w:rsid w:val="00F06096"/>
    <w:rsid w:val="00F071FA"/>
    <w:rsid w:val="00F07667"/>
    <w:rsid w:val="00F110F5"/>
    <w:rsid w:val="00F113AC"/>
    <w:rsid w:val="00F118A3"/>
    <w:rsid w:val="00F11C0E"/>
    <w:rsid w:val="00F1246C"/>
    <w:rsid w:val="00F13C87"/>
    <w:rsid w:val="00F147A7"/>
    <w:rsid w:val="00F149E2"/>
    <w:rsid w:val="00F14A69"/>
    <w:rsid w:val="00F14C9C"/>
    <w:rsid w:val="00F15B1D"/>
    <w:rsid w:val="00F15F33"/>
    <w:rsid w:val="00F16D02"/>
    <w:rsid w:val="00F1727E"/>
    <w:rsid w:val="00F17441"/>
    <w:rsid w:val="00F17A67"/>
    <w:rsid w:val="00F17DF2"/>
    <w:rsid w:val="00F210A9"/>
    <w:rsid w:val="00F22FBF"/>
    <w:rsid w:val="00F232B3"/>
    <w:rsid w:val="00F23825"/>
    <w:rsid w:val="00F23E64"/>
    <w:rsid w:val="00F25058"/>
    <w:rsid w:val="00F25512"/>
    <w:rsid w:val="00F26E94"/>
    <w:rsid w:val="00F300FC"/>
    <w:rsid w:val="00F31027"/>
    <w:rsid w:val="00F31807"/>
    <w:rsid w:val="00F31842"/>
    <w:rsid w:val="00F3191C"/>
    <w:rsid w:val="00F31F4E"/>
    <w:rsid w:val="00F32B97"/>
    <w:rsid w:val="00F32D29"/>
    <w:rsid w:val="00F33C3C"/>
    <w:rsid w:val="00F34757"/>
    <w:rsid w:val="00F34DBB"/>
    <w:rsid w:val="00F34EBD"/>
    <w:rsid w:val="00F358D4"/>
    <w:rsid w:val="00F35B8B"/>
    <w:rsid w:val="00F36D44"/>
    <w:rsid w:val="00F4058A"/>
    <w:rsid w:val="00F42816"/>
    <w:rsid w:val="00F428A9"/>
    <w:rsid w:val="00F42EA6"/>
    <w:rsid w:val="00F43C65"/>
    <w:rsid w:val="00F440DD"/>
    <w:rsid w:val="00F452E5"/>
    <w:rsid w:val="00F4665F"/>
    <w:rsid w:val="00F46E41"/>
    <w:rsid w:val="00F4741A"/>
    <w:rsid w:val="00F47996"/>
    <w:rsid w:val="00F47C74"/>
    <w:rsid w:val="00F5099F"/>
    <w:rsid w:val="00F517DF"/>
    <w:rsid w:val="00F51D79"/>
    <w:rsid w:val="00F51DB9"/>
    <w:rsid w:val="00F51DFC"/>
    <w:rsid w:val="00F51EAB"/>
    <w:rsid w:val="00F52154"/>
    <w:rsid w:val="00F5243D"/>
    <w:rsid w:val="00F53B39"/>
    <w:rsid w:val="00F5424F"/>
    <w:rsid w:val="00F56EC4"/>
    <w:rsid w:val="00F577BE"/>
    <w:rsid w:val="00F60429"/>
    <w:rsid w:val="00F609F2"/>
    <w:rsid w:val="00F60BB8"/>
    <w:rsid w:val="00F61348"/>
    <w:rsid w:val="00F617B9"/>
    <w:rsid w:val="00F62AEC"/>
    <w:rsid w:val="00F63051"/>
    <w:rsid w:val="00F6352C"/>
    <w:rsid w:val="00F63550"/>
    <w:rsid w:val="00F63994"/>
    <w:rsid w:val="00F63AEF"/>
    <w:rsid w:val="00F63B50"/>
    <w:rsid w:val="00F63F19"/>
    <w:rsid w:val="00F654FA"/>
    <w:rsid w:val="00F65656"/>
    <w:rsid w:val="00F6584E"/>
    <w:rsid w:val="00F65E59"/>
    <w:rsid w:val="00F66220"/>
    <w:rsid w:val="00F6670D"/>
    <w:rsid w:val="00F66EB6"/>
    <w:rsid w:val="00F66F76"/>
    <w:rsid w:val="00F70164"/>
    <w:rsid w:val="00F71F97"/>
    <w:rsid w:val="00F7273A"/>
    <w:rsid w:val="00F728C1"/>
    <w:rsid w:val="00F72BF6"/>
    <w:rsid w:val="00F72FD7"/>
    <w:rsid w:val="00F73620"/>
    <w:rsid w:val="00F745AF"/>
    <w:rsid w:val="00F74AE0"/>
    <w:rsid w:val="00F75AE1"/>
    <w:rsid w:val="00F75F34"/>
    <w:rsid w:val="00F7643E"/>
    <w:rsid w:val="00F76F3D"/>
    <w:rsid w:val="00F815CB"/>
    <w:rsid w:val="00F8174E"/>
    <w:rsid w:val="00F81C2C"/>
    <w:rsid w:val="00F83B4F"/>
    <w:rsid w:val="00F83D50"/>
    <w:rsid w:val="00F843CC"/>
    <w:rsid w:val="00F8497C"/>
    <w:rsid w:val="00F84B6E"/>
    <w:rsid w:val="00F85209"/>
    <w:rsid w:val="00F857A6"/>
    <w:rsid w:val="00F85DF1"/>
    <w:rsid w:val="00F861F7"/>
    <w:rsid w:val="00F864EC"/>
    <w:rsid w:val="00F86A68"/>
    <w:rsid w:val="00F86B9A"/>
    <w:rsid w:val="00F86EDA"/>
    <w:rsid w:val="00F86FC1"/>
    <w:rsid w:val="00F874B1"/>
    <w:rsid w:val="00F90808"/>
    <w:rsid w:val="00F914BD"/>
    <w:rsid w:val="00F9374D"/>
    <w:rsid w:val="00F938A3"/>
    <w:rsid w:val="00F94265"/>
    <w:rsid w:val="00F94DF1"/>
    <w:rsid w:val="00F94EDA"/>
    <w:rsid w:val="00F950F9"/>
    <w:rsid w:val="00F95D45"/>
    <w:rsid w:val="00F96BF0"/>
    <w:rsid w:val="00FA0634"/>
    <w:rsid w:val="00FA092C"/>
    <w:rsid w:val="00FA13B6"/>
    <w:rsid w:val="00FA268A"/>
    <w:rsid w:val="00FA31C8"/>
    <w:rsid w:val="00FA35F0"/>
    <w:rsid w:val="00FA3777"/>
    <w:rsid w:val="00FA3AB4"/>
    <w:rsid w:val="00FA3C6F"/>
    <w:rsid w:val="00FA4C01"/>
    <w:rsid w:val="00FA4FA2"/>
    <w:rsid w:val="00FA6EE8"/>
    <w:rsid w:val="00FA6EF3"/>
    <w:rsid w:val="00FA71AB"/>
    <w:rsid w:val="00FA797B"/>
    <w:rsid w:val="00FA7E9F"/>
    <w:rsid w:val="00FB1EBE"/>
    <w:rsid w:val="00FB2253"/>
    <w:rsid w:val="00FB2DF2"/>
    <w:rsid w:val="00FB324A"/>
    <w:rsid w:val="00FB3AD0"/>
    <w:rsid w:val="00FB45D9"/>
    <w:rsid w:val="00FB4A58"/>
    <w:rsid w:val="00FB5127"/>
    <w:rsid w:val="00FC0119"/>
    <w:rsid w:val="00FC1319"/>
    <w:rsid w:val="00FC176D"/>
    <w:rsid w:val="00FC2072"/>
    <w:rsid w:val="00FC2D38"/>
    <w:rsid w:val="00FC3731"/>
    <w:rsid w:val="00FC384B"/>
    <w:rsid w:val="00FC3DB3"/>
    <w:rsid w:val="00FC3FA1"/>
    <w:rsid w:val="00FC40FE"/>
    <w:rsid w:val="00FC5325"/>
    <w:rsid w:val="00FC616E"/>
    <w:rsid w:val="00FC6C9B"/>
    <w:rsid w:val="00FC6E5F"/>
    <w:rsid w:val="00FC708A"/>
    <w:rsid w:val="00FC7A6A"/>
    <w:rsid w:val="00FC7FD1"/>
    <w:rsid w:val="00FD069B"/>
    <w:rsid w:val="00FD201A"/>
    <w:rsid w:val="00FD366A"/>
    <w:rsid w:val="00FD43BD"/>
    <w:rsid w:val="00FD48CB"/>
    <w:rsid w:val="00FD5051"/>
    <w:rsid w:val="00FD6333"/>
    <w:rsid w:val="00FD6CE8"/>
    <w:rsid w:val="00FD7639"/>
    <w:rsid w:val="00FD7A81"/>
    <w:rsid w:val="00FE03E4"/>
    <w:rsid w:val="00FE0E8C"/>
    <w:rsid w:val="00FE11CD"/>
    <w:rsid w:val="00FE13A8"/>
    <w:rsid w:val="00FE1E1F"/>
    <w:rsid w:val="00FE2F4C"/>
    <w:rsid w:val="00FE3693"/>
    <w:rsid w:val="00FE4901"/>
    <w:rsid w:val="00FE4986"/>
    <w:rsid w:val="00FE4DFE"/>
    <w:rsid w:val="00FE5213"/>
    <w:rsid w:val="00FE6086"/>
    <w:rsid w:val="00FE63F9"/>
    <w:rsid w:val="00FE6449"/>
    <w:rsid w:val="00FE748B"/>
    <w:rsid w:val="00FE757C"/>
    <w:rsid w:val="00FE769C"/>
    <w:rsid w:val="00FE787B"/>
    <w:rsid w:val="00FF08AB"/>
    <w:rsid w:val="00FF0DAE"/>
    <w:rsid w:val="00FF26B0"/>
    <w:rsid w:val="00FF32C1"/>
    <w:rsid w:val="00FF38A7"/>
    <w:rsid w:val="00FF40FA"/>
    <w:rsid w:val="00FF4153"/>
    <w:rsid w:val="00FF5125"/>
    <w:rsid w:val="00FF60EC"/>
    <w:rsid w:val="00FF61DE"/>
    <w:rsid w:val="01020612"/>
    <w:rsid w:val="0114B7DA"/>
    <w:rsid w:val="019FFBE6"/>
    <w:rsid w:val="01A9EA3E"/>
    <w:rsid w:val="01EBA142"/>
    <w:rsid w:val="022B9FB1"/>
    <w:rsid w:val="024ACBDB"/>
    <w:rsid w:val="02570AC3"/>
    <w:rsid w:val="027EC55C"/>
    <w:rsid w:val="0298E9D8"/>
    <w:rsid w:val="02A4C031"/>
    <w:rsid w:val="0398BCA3"/>
    <w:rsid w:val="03ACC5D2"/>
    <w:rsid w:val="03B38DC7"/>
    <w:rsid w:val="03B6F0BA"/>
    <w:rsid w:val="03CFAA81"/>
    <w:rsid w:val="04007141"/>
    <w:rsid w:val="044B0C38"/>
    <w:rsid w:val="0481C035"/>
    <w:rsid w:val="04860540"/>
    <w:rsid w:val="04BEBBB4"/>
    <w:rsid w:val="04D40030"/>
    <w:rsid w:val="04FB5771"/>
    <w:rsid w:val="05056F0B"/>
    <w:rsid w:val="05066B2A"/>
    <w:rsid w:val="05182B1E"/>
    <w:rsid w:val="053390E5"/>
    <w:rsid w:val="05720B5E"/>
    <w:rsid w:val="0574AF77"/>
    <w:rsid w:val="057E7C21"/>
    <w:rsid w:val="05AB5265"/>
    <w:rsid w:val="05AC4E84"/>
    <w:rsid w:val="061F6652"/>
    <w:rsid w:val="0632181A"/>
    <w:rsid w:val="0654949F"/>
    <w:rsid w:val="06A89B56"/>
    <w:rsid w:val="06E40B4C"/>
    <w:rsid w:val="06EC5444"/>
    <w:rsid w:val="075626FB"/>
    <w:rsid w:val="075C9CC5"/>
    <w:rsid w:val="0770C779"/>
    <w:rsid w:val="07BA0D20"/>
    <w:rsid w:val="07BA3A94"/>
    <w:rsid w:val="07D09E17"/>
    <w:rsid w:val="082AF2BA"/>
    <w:rsid w:val="0831423A"/>
    <w:rsid w:val="089DF0A5"/>
    <w:rsid w:val="08B6108F"/>
    <w:rsid w:val="08CB1660"/>
    <w:rsid w:val="08DEA85E"/>
    <w:rsid w:val="08E175C7"/>
    <w:rsid w:val="08EF19F2"/>
    <w:rsid w:val="0939EE3B"/>
    <w:rsid w:val="09570714"/>
    <w:rsid w:val="095BD6D7"/>
    <w:rsid w:val="09690C34"/>
    <w:rsid w:val="09E30DC1"/>
    <w:rsid w:val="09EBE16D"/>
    <w:rsid w:val="09EE2D8B"/>
    <w:rsid w:val="0A762D77"/>
    <w:rsid w:val="0AB1A29C"/>
    <w:rsid w:val="0AFA8C28"/>
    <w:rsid w:val="0B03E076"/>
    <w:rsid w:val="0B49A0B3"/>
    <w:rsid w:val="0B50601D"/>
    <w:rsid w:val="0B5AC8D9"/>
    <w:rsid w:val="0B6471D7"/>
    <w:rsid w:val="0B6B9514"/>
    <w:rsid w:val="0B7B1A8B"/>
    <w:rsid w:val="0B87B1CE"/>
    <w:rsid w:val="0B8AA62B"/>
    <w:rsid w:val="0B9AB30D"/>
    <w:rsid w:val="0BCB312D"/>
    <w:rsid w:val="0BEEB9C4"/>
    <w:rsid w:val="0C39A500"/>
    <w:rsid w:val="0C4D52E7"/>
    <w:rsid w:val="0C677763"/>
    <w:rsid w:val="0C687382"/>
    <w:rsid w:val="0CEB9832"/>
    <w:rsid w:val="0CEC9451"/>
    <w:rsid w:val="0D095EE1"/>
    <w:rsid w:val="0D0AE037"/>
    <w:rsid w:val="0D1F181A"/>
    <w:rsid w:val="0D247E4E"/>
    <w:rsid w:val="0D64123C"/>
    <w:rsid w:val="0D7065A9"/>
    <w:rsid w:val="0D7161C8"/>
    <w:rsid w:val="0D875ECE"/>
    <w:rsid w:val="0D8F33A9"/>
    <w:rsid w:val="0D94CD73"/>
    <w:rsid w:val="0DB71B36"/>
    <w:rsid w:val="0E1053BB"/>
    <w:rsid w:val="0E12DB0D"/>
    <w:rsid w:val="0E13BF29"/>
    <w:rsid w:val="0E1CCD8B"/>
    <w:rsid w:val="0E3D29FF"/>
    <w:rsid w:val="0E5946B9"/>
    <w:rsid w:val="0E6F52AB"/>
    <w:rsid w:val="0E8864B2"/>
    <w:rsid w:val="0EA52E14"/>
    <w:rsid w:val="0EB39E00"/>
    <w:rsid w:val="0EBDA347"/>
    <w:rsid w:val="0EC10CA0"/>
    <w:rsid w:val="0EF6791B"/>
    <w:rsid w:val="0F0D3229"/>
    <w:rsid w:val="0F111D25"/>
    <w:rsid w:val="0F1C03D3"/>
    <w:rsid w:val="0F552908"/>
    <w:rsid w:val="0F6B9614"/>
    <w:rsid w:val="0F775887"/>
    <w:rsid w:val="0F885A1C"/>
    <w:rsid w:val="0FA1CC1E"/>
    <w:rsid w:val="0FDFA50C"/>
    <w:rsid w:val="0FEA0361"/>
    <w:rsid w:val="102338F4"/>
    <w:rsid w:val="103D907F"/>
    <w:rsid w:val="104F4BC6"/>
    <w:rsid w:val="10A13F71"/>
    <w:rsid w:val="10CAFE3A"/>
    <w:rsid w:val="111108A2"/>
    <w:rsid w:val="114A7BCF"/>
    <w:rsid w:val="116F27C7"/>
    <w:rsid w:val="11822B47"/>
    <w:rsid w:val="118AC05D"/>
    <w:rsid w:val="11D23970"/>
    <w:rsid w:val="124618C5"/>
    <w:rsid w:val="124764D5"/>
    <w:rsid w:val="1298BB1E"/>
    <w:rsid w:val="12A4B7A4"/>
    <w:rsid w:val="12BBE7C3"/>
    <w:rsid w:val="12BD908A"/>
    <w:rsid w:val="12FD9A97"/>
    <w:rsid w:val="1307CF1E"/>
    <w:rsid w:val="130977E5"/>
    <w:rsid w:val="1314C8CA"/>
    <w:rsid w:val="1320A804"/>
    <w:rsid w:val="1341B159"/>
    <w:rsid w:val="137F09DA"/>
    <w:rsid w:val="1391C794"/>
    <w:rsid w:val="13A099F3"/>
    <w:rsid w:val="13C48692"/>
    <w:rsid w:val="13E0A34C"/>
    <w:rsid w:val="13E19F6B"/>
    <w:rsid w:val="14266F1E"/>
    <w:rsid w:val="14576E31"/>
    <w:rsid w:val="146216D3"/>
    <w:rsid w:val="1470117C"/>
    <w:rsid w:val="14A39F7F"/>
    <w:rsid w:val="14A49B9E"/>
    <w:rsid w:val="14EF86DA"/>
    <w:rsid w:val="152BD864"/>
    <w:rsid w:val="154C1046"/>
    <w:rsid w:val="15AB422F"/>
    <w:rsid w:val="15F62D6B"/>
    <w:rsid w:val="16469EC0"/>
    <w:rsid w:val="165221A8"/>
    <w:rsid w:val="16619CEE"/>
    <w:rsid w:val="167DC7A6"/>
    <w:rsid w:val="1696A7D6"/>
    <w:rsid w:val="16DE61D3"/>
    <w:rsid w:val="16DF0E7B"/>
    <w:rsid w:val="16F282A1"/>
    <w:rsid w:val="17471290"/>
    <w:rsid w:val="17772CA8"/>
    <w:rsid w:val="17BE6AA3"/>
    <w:rsid w:val="17C982AF"/>
    <w:rsid w:val="17CC01C5"/>
    <w:rsid w:val="18081685"/>
    <w:rsid w:val="18D0AF9A"/>
    <w:rsid w:val="1935BBB3"/>
    <w:rsid w:val="194AE706"/>
    <w:rsid w:val="19C2F7FD"/>
    <w:rsid w:val="19C3A4A5"/>
    <w:rsid w:val="19CB90A9"/>
    <w:rsid w:val="19DFC15F"/>
    <w:rsid w:val="19E6212A"/>
    <w:rsid w:val="19FCDA38"/>
    <w:rsid w:val="1A2C084E"/>
    <w:rsid w:val="1A371B39"/>
    <w:rsid w:val="1A61297A"/>
    <w:rsid w:val="1A90B872"/>
    <w:rsid w:val="1AA6AE0E"/>
    <w:rsid w:val="1AD3DBCA"/>
    <w:rsid w:val="1AE076A7"/>
    <w:rsid w:val="1AE0FB1F"/>
    <w:rsid w:val="1AFAB4C5"/>
    <w:rsid w:val="1B2F8B02"/>
    <w:rsid w:val="1B3FB747"/>
    <w:rsid w:val="1B77A144"/>
    <w:rsid w:val="1B8701BC"/>
    <w:rsid w:val="1B8B9EA2"/>
    <w:rsid w:val="1B95784E"/>
    <w:rsid w:val="1B9A70B9"/>
    <w:rsid w:val="1BCB1961"/>
    <w:rsid w:val="1BCF68A0"/>
    <w:rsid w:val="1C116838"/>
    <w:rsid w:val="1C2A9095"/>
    <w:rsid w:val="1C4DB13C"/>
    <w:rsid w:val="1C656EEF"/>
    <w:rsid w:val="1C7335DB"/>
    <w:rsid w:val="1CDB87A8"/>
    <w:rsid w:val="1D624D5D"/>
    <w:rsid w:val="1D7E2EE2"/>
    <w:rsid w:val="1D7F6636"/>
    <w:rsid w:val="1D97DC19"/>
    <w:rsid w:val="1DCDBCE0"/>
    <w:rsid w:val="1DF67B0E"/>
    <w:rsid w:val="1DF7772D"/>
    <w:rsid w:val="1E002FB6"/>
    <w:rsid w:val="1E305D49"/>
    <w:rsid w:val="1E7244E3"/>
    <w:rsid w:val="1E7D40C3"/>
    <w:rsid w:val="1EDB50F1"/>
    <w:rsid w:val="1EE2B756"/>
    <w:rsid w:val="1F059F66"/>
    <w:rsid w:val="1F079803"/>
    <w:rsid w:val="1F391325"/>
    <w:rsid w:val="1F484588"/>
    <w:rsid w:val="1FA0048B"/>
    <w:rsid w:val="1FAB2455"/>
    <w:rsid w:val="20093029"/>
    <w:rsid w:val="2013286A"/>
    <w:rsid w:val="20161CC7"/>
    <w:rsid w:val="201718E6"/>
    <w:rsid w:val="201AEEBA"/>
    <w:rsid w:val="203AAA37"/>
    <w:rsid w:val="20750561"/>
    <w:rsid w:val="20B80317"/>
    <w:rsid w:val="20C80FF9"/>
    <w:rsid w:val="20D353C3"/>
    <w:rsid w:val="2130C0B6"/>
    <w:rsid w:val="214AE532"/>
    <w:rsid w:val="2179070C"/>
    <w:rsid w:val="21A1AFA9"/>
    <w:rsid w:val="21A7D58E"/>
    <w:rsid w:val="21C2CA31"/>
    <w:rsid w:val="21CC11A4"/>
    <w:rsid w:val="220DC829"/>
    <w:rsid w:val="22662516"/>
    <w:rsid w:val="2292AEDC"/>
    <w:rsid w:val="22D6AFCD"/>
    <w:rsid w:val="22E5948B"/>
    <w:rsid w:val="22E5B974"/>
    <w:rsid w:val="22FA1638"/>
    <w:rsid w:val="22FFDDF0"/>
    <w:rsid w:val="2316CFAB"/>
    <w:rsid w:val="234BC54B"/>
    <w:rsid w:val="2361BAE7"/>
    <w:rsid w:val="23688C03"/>
    <w:rsid w:val="237C8C0B"/>
    <w:rsid w:val="23DF8C5F"/>
    <w:rsid w:val="241C7A1D"/>
    <w:rsid w:val="24545AF7"/>
    <w:rsid w:val="247FCA44"/>
    <w:rsid w:val="24CC1E7C"/>
    <w:rsid w:val="24E86A7F"/>
    <w:rsid w:val="25376D83"/>
    <w:rsid w:val="25434910"/>
    <w:rsid w:val="25467E46"/>
    <w:rsid w:val="25506281"/>
    <w:rsid w:val="25620698"/>
    <w:rsid w:val="257E6843"/>
    <w:rsid w:val="25BEAA49"/>
    <w:rsid w:val="25C9537F"/>
    <w:rsid w:val="262DD19B"/>
    <w:rsid w:val="263DCE47"/>
    <w:rsid w:val="26868300"/>
    <w:rsid w:val="26995BA9"/>
    <w:rsid w:val="26A55880"/>
    <w:rsid w:val="26AA76FF"/>
    <w:rsid w:val="26B42CCD"/>
    <w:rsid w:val="26CA1315"/>
    <w:rsid w:val="2709FE89"/>
    <w:rsid w:val="2731913A"/>
    <w:rsid w:val="274A0345"/>
    <w:rsid w:val="2779213E"/>
    <w:rsid w:val="27795B8B"/>
    <w:rsid w:val="27A0023A"/>
    <w:rsid w:val="27BD1B13"/>
    <w:rsid w:val="2808064F"/>
    <w:rsid w:val="284F4DFA"/>
    <w:rsid w:val="286884B4"/>
    <w:rsid w:val="287E1F08"/>
    <w:rsid w:val="28801746"/>
    <w:rsid w:val="2889999C"/>
    <w:rsid w:val="28ACED8A"/>
    <w:rsid w:val="28CEE75B"/>
    <w:rsid w:val="2900F441"/>
    <w:rsid w:val="291E0D1A"/>
    <w:rsid w:val="294B3EA6"/>
    <w:rsid w:val="295C46AC"/>
    <w:rsid w:val="297BF995"/>
    <w:rsid w:val="29A0E253"/>
    <w:rsid w:val="2A03AE48"/>
    <w:rsid w:val="2A0ADEA6"/>
    <w:rsid w:val="2A171DC2"/>
    <w:rsid w:val="2A1AEB88"/>
    <w:rsid w:val="2A4ECCD6"/>
    <w:rsid w:val="2AB8E15C"/>
    <w:rsid w:val="2B339739"/>
    <w:rsid w:val="2B53A46F"/>
    <w:rsid w:val="2B879DF0"/>
    <w:rsid w:val="2B8EB5BE"/>
    <w:rsid w:val="2B92D23D"/>
    <w:rsid w:val="2BCFC95F"/>
    <w:rsid w:val="2BE48E4C"/>
    <w:rsid w:val="2BEAEE17"/>
    <w:rsid w:val="2BFB3BEE"/>
    <w:rsid w:val="2C225E6F"/>
    <w:rsid w:val="2C73735D"/>
    <w:rsid w:val="2C82DF68"/>
    <w:rsid w:val="2C85AAE3"/>
    <w:rsid w:val="2CA38D75"/>
    <w:rsid w:val="2CB3CE52"/>
    <w:rsid w:val="2CBE5E99"/>
    <w:rsid w:val="2CCD6F5C"/>
    <w:rsid w:val="2D3867CE"/>
    <w:rsid w:val="2D427F68"/>
    <w:rsid w:val="2DAFF71A"/>
    <w:rsid w:val="2E0103F8"/>
    <w:rsid w:val="2E2AA689"/>
    <w:rsid w:val="2E7AD5DC"/>
    <w:rsid w:val="2E7BF939"/>
    <w:rsid w:val="2E855C77"/>
    <w:rsid w:val="2E8BBC42"/>
    <w:rsid w:val="2EA7AC03"/>
    <w:rsid w:val="2EA9E714"/>
    <w:rsid w:val="2F0C222C"/>
    <w:rsid w:val="2F33CDE8"/>
    <w:rsid w:val="2F5906A0"/>
    <w:rsid w:val="2F6DB47B"/>
    <w:rsid w:val="2FA6AF06"/>
    <w:rsid w:val="2FB10967"/>
    <w:rsid w:val="2FBB2101"/>
    <w:rsid w:val="2FD935F9"/>
    <w:rsid w:val="304D2A85"/>
    <w:rsid w:val="306D1433"/>
    <w:rsid w:val="307B935A"/>
    <w:rsid w:val="308A2D0C"/>
    <w:rsid w:val="308C96BD"/>
    <w:rsid w:val="30A6F66E"/>
    <w:rsid w:val="30B2C51C"/>
    <w:rsid w:val="30D3D1E8"/>
    <w:rsid w:val="30E74A82"/>
    <w:rsid w:val="31A1DC9E"/>
    <w:rsid w:val="31C1E9D4"/>
    <w:rsid w:val="324A22B9"/>
    <w:rsid w:val="326FEC8A"/>
    <w:rsid w:val="32B287AF"/>
    <w:rsid w:val="32C8DE2B"/>
    <w:rsid w:val="32D7A128"/>
    <w:rsid w:val="32D99612"/>
    <w:rsid w:val="32E701A0"/>
    <w:rsid w:val="32F5BFDF"/>
    <w:rsid w:val="3317C95B"/>
    <w:rsid w:val="331A91E8"/>
    <w:rsid w:val="3328AB76"/>
    <w:rsid w:val="335AADF2"/>
    <w:rsid w:val="3394A813"/>
    <w:rsid w:val="33A1F945"/>
    <w:rsid w:val="33A391D9"/>
    <w:rsid w:val="33A3B8D6"/>
    <w:rsid w:val="33A4B4F5"/>
    <w:rsid w:val="33D405FD"/>
    <w:rsid w:val="33EFA031"/>
    <w:rsid w:val="33F390AD"/>
    <w:rsid w:val="33F6EBE5"/>
    <w:rsid w:val="34398F4E"/>
    <w:rsid w:val="345A98A3"/>
    <w:rsid w:val="34847A8A"/>
    <w:rsid w:val="349A60D2"/>
    <w:rsid w:val="34D2BBA5"/>
    <w:rsid w:val="350B8FB6"/>
    <w:rsid w:val="3549C4C3"/>
    <w:rsid w:val="359CE23D"/>
    <w:rsid w:val="35CDAAD6"/>
    <w:rsid w:val="36204AEB"/>
    <w:rsid w:val="36272FC4"/>
    <w:rsid w:val="362E5301"/>
    <w:rsid w:val="3641B8A3"/>
    <w:rsid w:val="36E04633"/>
    <w:rsid w:val="371D93DC"/>
    <w:rsid w:val="37398E27"/>
    <w:rsid w:val="37570B94"/>
    <w:rsid w:val="375F0D23"/>
    <w:rsid w:val="37722C2F"/>
    <w:rsid w:val="379AF7DC"/>
    <w:rsid w:val="37CB1F81"/>
    <w:rsid w:val="37D5062B"/>
    <w:rsid w:val="37DB2C63"/>
    <w:rsid w:val="380A7C29"/>
    <w:rsid w:val="38131660"/>
    <w:rsid w:val="385EFDBB"/>
    <w:rsid w:val="38DAFF2E"/>
    <w:rsid w:val="38DB2B3F"/>
    <w:rsid w:val="3907C17B"/>
    <w:rsid w:val="3936FE8A"/>
    <w:rsid w:val="3966EFE2"/>
    <w:rsid w:val="3978A10E"/>
    <w:rsid w:val="39BFEFC2"/>
    <w:rsid w:val="39CD08FD"/>
    <w:rsid w:val="39EE5FF1"/>
    <w:rsid w:val="3A44BD39"/>
    <w:rsid w:val="3A54A1E2"/>
    <w:rsid w:val="3B735E86"/>
    <w:rsid w:val="3BFBE39B"/>
    <w:rsid w:val="3C595C78"/>
    <w:rsid w:val="3C776031"/>
    <w:rsid w:val="3C7CA585"/>
    <w:rsid w:val="3C80FBB1"/>
    <w:rsid w:val="3CDC4910"/>
    <w:rsid w:val="3D1362ED"/>
    <w:rsid w:val="3D336AFD"/>
    <w:rsid w:val="3D415430"/>
    <w:rsid w:val="3D62397F"/>
    <w:rsid w:val="3D977E96"/>
    <w:rsid w:val="3DAA47C2"/>
    <w:rsid w:val="3DE8EC38"/>
    <w:rsid w:val="3E5E1BCE"/>
    <w:rsid w:val="3E7020EE"/>
    <w:rsid w:val="3E84C312"/>
    <w:rsid w:val="3EDE4C21"/>
    <w:rsid w:val="3F373F73"/>
    <w:rsid w:val="3F6E2D51"/>
    <w:rsid w:val="3F923791"/>
    <w:rsid w:val="3FCD15EB"/>
    <w:rsid w:val="3FE11349"/>
    <w:rsid w:val="40345627"/>
    <w:rsid w:val="40462301"/>
    <w:rsid w:val="4098DE22"/>
    <w:rsid w:val="40E418D5"/>
    <w:rsid w:val="40F7FD7D"/>
    <w:rsid w:val="411CFEF1"/>
    <w:rsid w:val="41536E04"/>
    <w:rsid w:val="41A174F0"/>
    <w:rsid w:val="4225628B"/>
    <w:rsid w:val="422DDABD"/>
    <w:rsid w:val="423305BC"/>
    <w:rsid w:val="42957B64"/>
    <w:rsid w:val="42E4A977"/>
    <w:rsid w:val="42FE545A"/>
    <w:rsid w:val="43029AF1"/>
    <w:rsid w:val="435C28D2"/>
    <w:rsid w:val="436A751C"/>
    <w:rsid w:val="4383B78A"/>
    <w:rsid w:val="43854D02"/>
    <w:rsid w:val="439B8944"/>
    <w:rsid w:val="43BCFD36"/>
    <w:rsid w:val="43BD104F"/>
    <w:rsid w:val="43C84E1D"/>
    <w:rsid w:val="43C8AEFF"/>
    <w:rsid w:val="43DC6274"/>
    <w:rsid w:val="4440684C"/>
    <w:rsid w:val="4472840E"/>
    <w:rsid w:val="4475FCCC"/>
    <w:rsid w:val="447AFB05"/>
    <w:rsid w:val="4494F2B5"/>
    <w:rsid w:val="44BD0AA3"/>
    <w:rsid w:val="4528DADA"/>
    <w:rsid w:val="45336929"/>
    <w:rsid w:val="45517E21"/>
    <w:rsid w:val="458FECC8"/>
    <w:rsid w:val="459C695D"/>
    <w:rsid w:val="459FD4CB"/>
    <w:rsid w:val="45C12B14"/>
    <w:rsid w:val="45E0617D"/>
    <w:rsid w:val="46017915"/>
    <w:rsid w:val="46203AB5"/>
    <w:rsid w:val="462EAAA1"/>
    <w:rsid w:val="464C6451"/>
    <w:rsid w:val="46984BAC"/>
    <w:rsid w:val="46D32A06"/>
    <w:rsid w:val="475CFFEE"/>
    <w:rsid w:val="477E710C"/>
    <w:rsid w:val="479E4595"/>
    <w:rsid w:val="47B1F37C"/>
    <w:rsid w:val="4806F652"/>
    <w:rsid w:val="48150AF6"/>
    <w:rsid w:val="482E1703"/>
    <w:rsid w:val="48380C89"/>
    <w:rsid w:val="485C5CA3"/>
    <w:rsid w:val="486817AC"/>
    <w:rsid w:val="488822C4"/>
    <w:rsid w:val="489527BF"/>
    <w:rsid w:val="489C2022"/>
    <w:rsid w:val="48FCD19C"/>
    <w:rsid w:val="4901DC82"/>
    <w:rsid w:val="490CF03B"/>
    <w:rsid w:val="49980271"/>
    <w:rsid w:val="4998FE90"/>
    <w:rsid w:val="49BACC1E"/>
    <w:rsid w:val="4A02AB6C"/>
    <w:rsid w:val="4A16D0D0"/>
    <w:rsid w:val="4AA25E49"/>
    <w:rsid w:val="4AA26EFE"/>
    <w:rsid w:val="4AAD23BA"/>
    <w:rsid w:val="4ACA5C85"/>
    <w:rsid w:val="4AE06F64"/>
    <w:rsid w:val="4B03B8BA"/>
    <w:rsid w:val="4B34CEF1"/>
    <w:rsid w:val="4B44F6DF"/>
    <w:rsid w:val="4BD56108"/>
    <w:rsid w:val="4C3E2EAA"/>
    <w:rsid w:val="4C6B8F9A"/>
    <w:rsid w:val="4C85649F"/>
    <w:rsid w:val="4CAC53E8"/>
    <w:rsid w:val="4CB38679"/>
    <w:rsid w:val="4CC007C4"/>
    <w:rsid w:val="4CE03289"/>
    <w:rsid w:val="4CE656B7"/>
    <w:rsid w:val="4CEFF8C9"/>
    <w:rsid w:val="4D0E96AB"/>
    <w:rsid w:val="4D8A6269"/>
    <w:rsid w:val="4D9641A4"/>
    <w:rsid w:val="4D9B6B6A"/>
    <w:rsid w:val="4DD9FF0B"/>
    <w:rsid w:val="4DE5E7A5"/>
    <w:rsid w:val="4E0DB710"/>
    <w:rsid w:val="4E1915A4"/>
    <w:rsid w:val="4E2038E1"/>
    <w:rsid w:val="4E3141E2"/>
    <w:rsid w:val="4E639699"/>
    <w:rsid w:val="4EB75AEF"/>
    <w:rsid w:val="4EF2D2F5"/>
    <w:rsid w:val="4F34C9F4"/>
    <w:rsid w:val="4F3E20A4"/>
    <w:rsid w:val="4F5550C3"/>
    <w:rsid w:val="4F564CE2"/>
    <w:rsid w:val="4FA3305C"/>
    <w:rsid w:val="4FB58C28"/>
    <w:rsid w:val="4FE37498"/>
    <w:rsid w:val="5025BB05"/>
    <w:rsid w:val="5027BCA9"/>
    <w:rsid w:val="50412630"/>
    <w:rsid w:val="50891D0F"/>
    <w:rsid w:val="508C116C"/>
    <w:rsid w:val="50C0684F"/>
    <w:rsid w:val="50D64B92"/>
    <w:rsid w:val="50F12124"/>
    <w:rsid w:val="510FE2C4"/>
    <w:rsid w:val="513E049E"/>
    <w:rsid w:val="5188EFDA"/>
    <w:rsid w:val="518AE818"/>
    <w:rsid w:val="5190A854"/>
    <w:rsid w:val="51B9ADFB"/>
    <w:rsid w:val="51C62D4D"/>
    <w:rsid w:val="51D9255A"/>
    <w:rsid w:val="51DBFA72"/>
    <w:rsid w:val="51EEAC3A"/>
    <w:rsid w:val="5203A5B7"/>
    <w:rsid w:val="5207D497"/>
    <w:rsid w:val="5227E1CD"/>
    <w:rsid w:val="5228DDEC"/>
    <w:rsid w:val="526C6AB6"/>
    <w:rsid w:val="526F2FCB"/>
    <w:rsid w:val="528CF185"/>
    <w:rsid w:val="52AD7AC6"/>
    <w:rsid w:val="52D955D4"/>
    <w:rsid w:val="530FC6BE"/>
    <w:rsid w:val="531E35AF"/>
    <w:rsid w:val="535DA657"/>
    <w:rsid w:val="539C81BB"/>
    <w:rsid w:val="53C1B9F0"/>
    <w:rsid w:val="53F08872"/>
    <w:rsid w:val="53F7E45C"/>
    <w:rsid w:val="53FB9C2B"/>
    <w:rsid w:val="53FD1251"/>
    <w:rsid w:val="541CCAAC"/>
    <w:rsid w:val="54296E8E"/>
    <w:rsid w:val="543510F2"/>
    <w:rsid w:val="54478386"/>
    <w:rsid w:val="5451694A"/>
    <w:rsid w:val="5455068E"/>
    <w:rsid w:val="5455982A"/>
    <w:rsid w:val="54AE8B7C"/>
    <w:rsid w:val="54EB6EA2"/>
    <w:rsid w:val="550D7416"/>
    <w:rsid w:val="5527491B"/>
    <w:rsid w:val="5555D1FE"/>
    <w:rsid w:val="555664ED"/>
    <w:rsid w:val="555A5790"/>
    <w:rsid w:val="5560F281"/>
    <w:rsid w:val="556B507C"/>
    <w:rsid w:val="557DA1D1"/>
    <w:rsid w:val="557EFA81"/>
    <w:rsid w:val="55C53EEF"/>
    <w:rsid w:val="55E64E10"/>
    <w:rsid w:val="561079A2"/>
    <w:rsid w:val="562E3F23"/>
    <w:rsid w:val="56349EEE"/>
    <w:rsid w:val="56476780"/>
    <w:rsid w:val="5670C8C5"/>
    <w:rsid w:val="56873F03"/>
    <w:rsid w:val="56971EF0"/>
    <w:rsid w:val="56E12E74"/>
    <w:rsid w:val="56F52BD2"/>
    <w:rsid w:val="57922587"/>
    <w:rsid w:val="579590F5"/>
    <w:rsid w:val="57AC6E4A"/>
    <w:rsid w:val="57D92047"/>
    <w:rsid w:val="581B5A8B"/>
    <w:rsid w:val="58A4FB0D"/>
    <w:rsid w:val="58F3178E"/>
    <w:rsid w:val="58F7EF17"/>
    <w:rsid w:val="590F1D7E"/>
    <w:rsid w:val="5959D00D"/>
    <w:rsid w:val="5965DFE5"/>
    <w:rsid w:val="5975ECC7"/>
    <w:rsid w:val="598B1FF6"/>
    <w:rsid w:val="59B0CB21"/>
    <w:rsid w:val="59BFDBE4"/>
    <w:rsid w:val="59CDE3FA"/>
    <w:rsid w:val="59F1EE3A"/>
    <w:rsid w:val="59FBB65D"/>
    <w:rsid w:val="5A0C73F0"/>
    <w:rsid w:val="5A16D6F8"/>
    <w:rsid w:val="5A1B8197"/>
    <w:rsid w:val="5A4CB864"/>
    <w:rsid w:val="5A7DDEEE"/>
    <w:rsid w:val="5A844E33"/>
    <w:rsid w:val="5A87BB8B"/>
    <w:rsid w:val="5ABBB50D"/>
    <w:rsid w:val="5AC5945C"/>
    <w:rsid w:val="5AF69C8D"/>
    <w:rsid w:val="5B06900B"/>
    <w:rsid w:val="5BA6E3EB"/>
    <w:rsid w:val="5BC2B43B"/>
    <w:rsid w:val="5C0D9F77"/>
    <w:rsid w:val="5C221149"/>
    <w:rsid w:val="5C356595"/>
    <w:rsid w:val="5C4979F0"/>
    <w:rsid w:val="5C545D0C"/>
    <w:rsid w:val="5C5C7B2F"/>
    <w:rsid w:val="5C77A451"/>
    <w:rsid w:val="5C7E349F"/>
    <w:rsid w:val="5C954088"/>
    <w:rsid w:val="5CD64CD4"/>
    <w:rsid w:val="5CEEA717"/>
    <w:rsid w:val="5D045800"/>
    <w:rsid w:val="5D1A6044"/>
    <w:rsid w:val="5D416BC3"/>
    <w:rsid w:val="5D6CFE25"/>
    <w:rsid w:val="5D9CB396"/>
    <w:rsid w:val="5DCB7D6E"/>
    <w:rsid w:val="5E3F4650"/>
    <w:rsid w:val="5E964164"/>
    <w:rsid w:val="5ECF2780"/>
    <w:rsid w:val="5F29237F"/>
    <w:rsid w:val="5F463C58"/>
    <w:rsid w:val="5F4C2512"/>
    <w:rsid w:val="5F5145E3"/>
    <w:rsid w:val="5F625912"/>
    <w:rsid w:val="5F66D6FD"/>
    <w:rsid w:val="5F9FC956"/>
    <w:rsid w:val="5FE91EC7"/>
    <w:rsid w:val="5FEB8E16"/>
    <w:rsid w:val="601B93D9"/>
    <w:rsid w:val="604E2E7F"/>
    <w:rsid w:val="607B04C3"/>
    <w:rsid w:val="608A0591"/>
    <w:rsid w:val="60F22C64"/>
    <w:rsid w:val="60FFD23A"/>
    <w:rsid w:val="612BFBD6"/>
    <w:rsid w:val="613907CD"/>
    <w:rsid w:val="615DBEB5"/>
    <w:rsid w:val="6178DF50"/>
    <w:rsid w:val="61ABD90A"/>
    <w:rsid w:val="61DB652E"/>
    <w:rsid w:val="6218CD62"/>
    <w:rsid w:val="621B03C5"/>
    <w:rsid w:val="621BC1BF"/>
    <w:rsid w:val="62212E5E"/>
    <w:rsid w:val="627B8DB0"/>
    <w:rsid w:val="6282C9B5"/>
    <w:rsid w:val="62B09C18"/>
    <w:rsid w:val="62F21217"/>
    <w:rsid w:val="6304A2CF"/>
    <w:rsid w:val="6320BF89"/>
    <w:rsid w:val="632FD04C"/>
    <w:rsid w:val="6333C0C8"/>
    <w:rsid w:val="6338104A"/>
    <w:rsid w:val="6344C9C9"/>
    <w:rsid w:val="634B9D8F"/>
    <w:rsid w:val="634C99AE"/>
    <w:rsid w:val="635E0D32"/>
    <w:rsid w:val="6369B287"/>
    <w:rsid w:val="63940667"/>
    <w:rsid w:val="6397FDA8"/>
    <w:rsid w:val="63D0BA7D"/>
    <w:rsid w:val="63E4B7DB"/>
    <w:rsid w:val="63FC94A2"/>
    <w:rsid w:val="64487BFD"/>
    <w:rsid w:val="647A3A07"/>
    <w:rsid w:val="64A76497"/>
    <w:rsid w:val="65178808"/>
    <w:rsid w:val="654B33D1"/>
    <w:rsid w:val="65506E24"/>
    <w:rsid w:val="65526662"/>
    <w:rsid w:val="65536281"/>
    <w:rsid w:val="656B9A85"/>
    <w:rsid w:val="65BE6C04"/>
    <w:rsid w:val="65BF98EF"/>
    <w:rsid w:val="65C300E4"/>
    <w:rsid w:val="65CC5DF4"/>
    <w:rsid w:val="66175AD3"/>
    <w:rsid w:val="662063AF"/>
    <w:rsid w:val="6651B41F"/>
    <w:rsid w:val="665E9551"/>
    <w:rsid w:val="66686D2D"/>
    <w:rsid w:val="666EB87B"/>
    <w:rsid w:val="66A487F3"/>
    <w:rsid w:val="66B45488"/>
    <w:rsid w:val="66B550A7"/>
    <w:rsid w:val="66C755C7"/>
    <w:rsid w:val="66C9FAAD"/>
    <w:rsid w:val="6716E2D9"/>
    <w:rsid w:val="6721BBA7"/>
    <w:rsid w:val="673C82FC"/>
    <w:rsid w:val="6757A86A"/>
    <w:rsid w:val="678214FD"/>
    <w:rsid w:val="67A2E44E"/>
    <w:rsid w:val="67ADC2F9"/>
    <w:rsid w:val="67D813F2"/>
    <w:rsid w:val="68372BF4"/>
    <w:rsid w:val="6841068B"/>
    <w:rsid w:val="685D83C3"/>
    <w:rsid w:val="686DEA6A"/>
    <w:rsid w:val="69437F19"/>
    <w:rsid w:val="6973E453"/>
    <w:rsid w:val="697947FF"/>
    <w:rsid w:val="697E3E3B"/>
    <w:rsid w:val="69980AC2"/>
    <w:rsid w:val="69EBF54A"/>
    <w:rsid w:val="6A00BF4B"/>
    <w:rsid w:val="6A152313"/>
    <w:rsid w:val="6A6ECA83"/>
    <w:rsid w:val="6A8E52AB"/>
    <w:rsid w:val="6AAC3E2F"/>
    <w:rsid w:val="6BB39FD0"/>
    <w:rsid w:val="6C0D8F41"/>
    <w:rsid w:val="6C0E49C8"/>
    <w:rsid w:val="6C123ED8"/>
    <w:rsid w:val="6C482C3E"/>
    <w:rsid w:val="6C749737"/>
    <w:rsid w:val="6CEB5C98"/>
    <w:rsid w:val="6D0AC9F2"/>
    <w:rsid w:val="6D707986"/>
    <w:rsid w:val="6D7EB0AC"/>
    <w:rsid w:val="6D9C53AB"/>
    <w:rsid w:val="6DA95FA2"/>
    <w:rsid w:val="6DB40650"/>
    <w:rsid w:val="6E035BA1"/>
    <w:rsid w:val="6E0E3EBD"/>
    <w:rsid w:val="6E211E52"/>
    <w:rsid w:val="6E5C4EF3"/>
    <w:rsid w:val="6E6A6397"/>
    <w:rsid w:val="6EA99948"/>
    <w:rsid w:val="6EBADC1B"/>
    <w:rsid w:val="6F1EF2D6"/>
    <w:rsid w:val="6F61C3CE"/>
    <w:rsid w:val="6F9E2FE3"/>
    <w:rsid w:val="6FDF4918"/>
    <w:rsid w:val="709087B6"/>
    <w:rsid w:val="709D2911"/>
    <w:rsid w:val="70A81A48"/>
    <w:rsid w:val="70B92349"/>
    <w:rsid w:val="70BA1F68"/>
    <w:rsid w:val="713DF0C0"/>
    <w:rsid w:val="7159BE03"/>
    <w:rsid w:val="7174DE9E"/>
    <w:rsid w:val="71CB7B50"/>
    <w:rsid w:val="7224EC9E"/>
    <w:rsid w:val="7255EFC9"/>
    <w:rsid w:val="72A1D724"/>
    <w:rsid w:val="72BAB00A"/>
    <w:rsid w:val="72C6BFE2"/>
    <w:rsid w:val="72D5D0A5"/>
    <w:rsid w:val="72D7C8E3"/>
    <w:rsid w:val="7309B954"/>
    <w:rsid w:val="731F385C"/>
    <w:rsid w:val="73202A45"/>
    <w:rsid w:val="7333B761"/>
    <w:rsid w:val="7340C917"/>
    <w:rsid w:val="73A58958"/>
    <w:rsid w:val="73A5B8B2"/>
    <w:rsid w:val="73B52780"/>
    <w:rsid w:val="73C49A6F"/>
    <w:rsid w:val="743CAB66"/>
    <w:rsid w:val="745974C8"/>
    <w:rsid w:val="745ED874"/>
    <w:rsid w:val="74729D25"/>
    <w:rsid w:val="747D8041"/>
    <w:rsid w:val="74867CD3"/>
    <w:rsid w:val="748EB9DF"/>
    <w:rsid w:val="74A16BA7"/>
    <w:rsid w:val="74DDFF9B"/>
    <w:rsid w:val="75129889"/>
    <w:rsid w:val="758D4114"/>
    <w:rsid w:val="75D977E6"/>
    <w:rsid w:val="75DA248E"/>
    <w:rsid w:val="765E455D"/>
    <w:rsid w:val="7666C1E2"/>
    <w:rsid w:val="768C17C0"/>
    <w:rsid w:val="76A5401D"/>
    <w:rsid w:val="7707C5FB"/>
    <w:rsid w:val="773E1C33"/>
    <w:rsid w:val="77468D07"/>
    <w:rsid w:val="77AE2E63"/>
    <w:rsid w:val="77C03383"/>
    <w:rsid w:val="77D02C86"/>
    <w:rsid w:val="77E57BC3"/>
    <w:rsid w:val="7813EAC3"/>
    <w:rsid w:val="781C4D3A"/>
    <w:rsid w:val="783F1840"/>
    <w:rsid w:val="7845FD19"/>
    <w:rsid w:val="784A1E83"/>
    <w:rsid w:val="785F2576"/>
    <w:rsid w:val="789DB6A7"/>
    <w:rsid w:val="78BB0D0F"/>
    <w:rsid w:val="790F206A"/>
    <w:rsid w:val="794383AC"/>
    <w:rsid w:val="7964E8FA"/>
    <w:rsid w:val="79681177"/>
    <w:rsid w:val="796C6BF3"/>
    <w:rsid w:val="7A26CFFC"/>
    <w:rsid w:val="7A47D951"/>
    <w:rsid w:val="7A676C87"/>
    <w:rsid w:val="7A71BB38"/>
    <w:rsid w:val="7A86923F"/>
    <w:rsid w:val="7B12A569"/>
    <w:rsid w:val="7B95CA19"/>
    <w:rsid w:val="7BE0B555"/>
    <w:rsid w:val="7BE1B174"/>
    <w:rsid w:val="7C0C8F7A"/>
    <w:rsid w:val="7C381744"/>
    <w:rsid w:val="7C61CAFD"/>
    <w:rsid w:val="7C9F50B9"/>
    <w:rsid w:val="7CA55A4F"/>
    <w:rsid w:val="7CB16A27"/>
    <w:rsid w:val="7CBA7EAE"/>
    <w:rsid w:val="7CBFE94E"/>
    <w:rsid w:val="7D0474BF"/>
    <w:rsid w:val="7D2BDA37"/>
    <w:rsid w:val="7D387DBB"/>
    <w:rsid w:val="7D861009"/>
    <w:rsid w:val="7D8F86F5"/>
    <w:rsid w:val="7DA85FDB"/>
    <w:rsid w:val="7DDF338D"/>
    <w:rsid w:val="7DEC9282"/>
    <w:rsid w:val="7DF44736"/>
    <w:rsid w:val="7DFFB511"/>
    <w:rsid w:val="7E738B26"/>
    <w:rsid w:val="7EADFC0D"/>
    <w:rsid w:val="7EBB351E"/>
    <w:rsid w:val="7ED8F966"/>
    <w:rsid w:val="7F4E8083"/>
    <w:rsid w:val="7F8073C0"/>
    <w:rsid w:val="7F9113B6"/>
    <w:rsid w:val="7FAC3451"/>
    <w:rsid w:val="7FDBA288"/>
    <w:rsid w:val="7FDCFB1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171C80"/>
  <w15:docId w15:val="{6167F4D7-7663-4D12-811E-84733EF1E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C74FA"/>
    <w:pPr>
      <w:spacing w:after="120" w:line="240" w:lineRule="auto"/>
    </w:pPr>
    <w:rPr>
      <w:rFonts w:ascii="Calibri Light" w:eastAsia="Times New Roman" w:hAnsi="Calibri Light" w:cs="Times New Roman"/>
      <w:color w:val="4F4F4F"/>
      <w:szCs w:val="20"/>
      <w:lang w:val="en-GB"/>
    </w:rPr>
  </w:style>
  <w:style w:type="paragraph" w:styleId="Heading1">
    <w:name w:val="heading 1"/>
    <w:aliases w:val="H1,h1,Heading 1-ERI,l1,Section,1,Huvudrubrik,margin,TOC 11,Header1,chapter,Heading 10,Heading apps,Part,SCE,Head1,BMS Heading 1,H1-Heading 1,Header 1,Legal Line 1,head 1,II+,I,Heading1,a,1st level,textst level,Heading No. L1,list 1,heading 1"/>
    <w:basedOn w:val="Normal"/>
    <w:next w:val="Normal"/>
    <w:link w:val="Heading1Char"/>
    <w:qFormat/>
    <w:rsid w:val="00A346E4"/>
    <w:pPr>
      <w:keepNext/>
      <w:pageBreakBefore/>
      <w:numPr>
        <w:numId w:val="1"/>
      </w:numPr>
      <w:tabs>
        <w:tab w:val="clear" w:pos="361"/>
      </w:tabs>
      <w:spacing w:before="240" w:after="60"/>
      <w:ind w:left="340" w:hanging="340"/>
      <w:outlineLvl w:val="0"/>
    </w:pPr>
    <w:rPr>
      <w:rFonts w:asciiTheme="majorHAnsi" w:hAnsiTheme="majorHAnsi"/>
      <w:b/>
      <w:caps/>
      <w:color w:val="00C6C2" w:themeColor="accent2"/>
      <w:kern w:val="28"/>
      <w:sz w:val="32"/>
    </w:rPr>
  </w:style>
  <w:style w:type="paragraph" w:styleId="Heading2">
    <w:name w:val="heading 2"/>
    <w:aliases w:val="H2,2,Prophead 2,HD2,Proposal,Heading 2 Hidden,minor side,sl2,sh2,Project 2,RFS 2,2nd level,Level 2 Heading,Numbered indent 2,ni2,Hanging 2 Indent,numbered indent 2,exercise,Heading 2 substyle,Heading 2 std,ctf345-2,Titre3,Major,Major1,21,L2"/>
    <w:basedOn w:val="Normal"/>
    <w:next w:val="Normal"/>
    <w:link w:val="Heading2Char"/>
    <w:qFormat/>
    <w:rsid w:val="00A346E4"/>
    <w:pPr>
      <w:keepNext/>
      <w:numPr>
        <w:ilvl w:val="1"/>
        <w:numId w:val="1"/>
      </w:numPr>
      <w:spacing w:before="240" w:after="60"/>
      <w:ind w:hanging="709"/>
      <w:outlineLvl w:val="1"/>
    </w:pPr>
    <w:rPr>
      <w:rFonts w:asciiTheme="majorHAnsi" w:hAnsiTheme="majorHAnsi"/>
      <w:b/>
      <w:color w:val="00C6C2" w:themeColor="accent2"/>
      <w:sz w:val="24"/>
    </w:rPr>
  </w:style>
  <w:style w:type="paragraph" w:styleId="Heading3">
    <w:name w:val="heading 3"/>
    <w:aliases w:val="H3,Headline,h3,3,Heading 31,Heading 32,Heading 33,Heading 34,Heading 35,Heading 36,H31,H32,H33,H311,H34,H312,H35,H36,H37,H313,H321,H331,H3111,H341,H3121,H351,H361,H38,H314,H322,H332,H3112,H342,H3122,H352,H362,H371,H3131,H3211,H3311,H31111,tex"/>
    <w:basedOn w:val="Normal"/>
    <w:next w:val="NormalHead3"/>
    <w:link w:val="Heading3Char"/>
    <w:qFormat/>
    <w:rsid w:val="00A346E4"/>
    <w:pPr>
      <w:keepNext/>
      <w:numPr>
        <w:ilvl w:val="2"/>
        <w:numId w:val="1"/>
      </w:numPr>
      <w:spacing w:before="240" w:after="60"/>
      <w:ind w:left="1276" w:hanging="709"/>
      <w:outlineLvl w:val="2"/>
    </w:pPr>
    <w:rPr>
      <w:rFonts w:asciiTheme="majorHAnsi" w:hAnsiTheme="majorHAnsi"/>
      <w:b/>
      <w:i/>
      <w:color w:val="00C6C2" w:themeColor="accent2"/>
      <w:sz w:val="24"/>
    </w:rPr>
  </w:style>
  <w:style w:type="paragraph" w:styleId="Heading4">
    <w:name w:val="heading 4"/>
    <w:aliases w:val="H4,h4 sub sub heading,Level 2 - a,D Sub-Sub/Plain,l4,Map Title,hd4,Bullet 1,Sub-Minor,Project table,Propos,Bullet 11,Bullet 12,Bullet 13,Bullet 14,Bullet 15,Bullet 16,Tempo Heading 4,Lev 4,Project table1,Project table2,Project table3,4,Pro"/>
    <w:basedOn w:val="Normal"/>
    <w:next w:val="Normal"/>
    <w:link w:val="Heading4Char"/>
    <w:qFormat/>
    <w:rsid w:val="00A346E4"/>
    <w:pPr>
      <w:keepNext/>
      <w:numPr>
        <w:ilvl w:val="3"/>
        <w:numId w:val="1"/>
      </w:numPr>
      <w:tabs>
        <w:tab w:val="clear" w:pos="0"/>
      </w:tabs>
      <w:spacing w:before="240" w:after="60"/>
      <w:ind w:left="1276" w:hanging="709"/>
      <w:outlineLvl w:val="3"/>
    </w:pPr>
    <w:rPr>
      <w:rFonts w:asciiTheme="majorHAnsi" w:hAnsiTheme="majorHAnsi"/>
      <w:b/>
      <w:i/>
      <w:color w:val="00C6C2" w:themeColor="accent2"/>
      <w:sz w:val="24"/>
    </w:rPr>
  </w:style>
  <w:style w:type="paragraph" w:styleId="Heading5">
    <w:name w:val="heading 5"/>
    <w:basedOn w:val="Normal"/>
    <w:next w:val="Normal"/>
    <w:link w:val="Heading5Char"/>
    <w:uiPriority w:val="9"/>
    <w:unhideWhenUsed/>
    <w:rsid w:val="00C948D2"/>
    <w:pPr>
      <w:keepNext/>
      <w:keepLines/>
      <w:spacing w:before="40"/>
      <w:outlineLvl w:val="4"/>
    </w:pPr>
    <w:rPr>
      <w:rFonts w:asciiTheme="majorHAnsi" w:eastAsiaTheme="majorEastAsia" w:hAnsiTheme="majorHAnsi" w:cstheme="majorBidi"/>
      <w:color w:val="031D23" w:themeColor="accent1" w:themeShade="BF"/>
    </w:rPr>
  </w:style>
  <w:style w:type="paragraph" w:styleId="Heading6">
    <w:name w:val="heading 6"/>
    <w:aliases w:val="H6,Legal Level 1.,Bullet list,Heading 6  Appendix Y &amp; Z,Lev 6,PA Appendix,T6,PR14,Schedule Sub-Sub-Heading,T1,6,Requirement,h6,Heading6,Bullet list1,Bullet list2,Bullet list3,Bullet list4,Bullet list5,Bullet list6,Bullet list7,Bullet list8,sd"/>
    <w:basedOn w:val="Normal"/>
    <w:next w:val="Normal"/>
    <w:link w:val="Heading6Char"/>
    <w:rsid w:val="00171F5C"/>
    <w:pPr>
      <w:numPr>
        <w:ilvl w:val="5"/>
        <w:numId w:val="1"/>
      </w:numPr>
      <w:tabs>
        <w:tab w:val="clear" w:pos="0"/>
      </w:tabs>
      <w:spacing w:before="240" w:after="60"/>
      <w:ind w:left="4320" w:hanging="360"/>
      <w:outlineLvl w:val="5"/>
    </w:pPr>
    <w:rPr>
      <w:i/>
    </w:rPr>
  </w:style>
  <w:style w:type="paragraph" w:styleId="Heading7">
    <w:name w:val="heading 7"/>
    <w:aliases w:val="Legal Level 1.1.,letter list,lettered list,Lev 7,PA Appendix Major,T7,PR15,Appendices,L7,7,ExhibitTitle,Objective,heading7,req3,st,letter list1,letter list2,letter list3,letter list4,letter list5,letter list6,letter list7,letter list8"/>
    <w:basedOn w:val="Normal"/>
    <w:next w:val="Normal"/>
    <w:link w:val="Heading7Char"/>
    <w:rsid w:val="00171F5C"/>
    <w:pPr>
      <w:numPr>
        <w:ilvl w:val="6"/>
        <w:numId w:val="1"/>
      </w:numPr>
      <w:tabs>
        <w:tab w:val="clear" w:pos="0"/>
      </w:tabs>
      <w:spacing w:before="240" w:after="60"/>
      <w:ind w:left="5040" w:hanging="360"/>
      <w:outlineLvl w:val="6"/>
    </w:pPr>
    <w:rPr>
      <w:rFonts w:ascii="Arial" w:hAnsi="Arial"/>
    </w:rPr>
  </w:style>
  <w:style w:type="paragraph" w:styleId="Heading8">
    <w:name w:val="heading 8"/>
    <w:aliases w:val="Legal Level 1.1.1.,Center Bold,bijlage,Lev 8,T8,PR16,Appendices Sub-Heading,8,FigureTitle,Condition,requirement,req2,req, action, action1, action2, action3, action4, action5, action6, action7, action8,action,action1,action2,action3,action4"/>
    <w:basedOn w:val="Normal"/>
    <w:next w:val="Normal"/>
    <w:link w:val="Heading8Char"/>
    <w:rsid w:val="00171F5C"/>
    <w:pPr>
      <w:numPr>
        <w:ilvl w:val="7"/>
        <w:numId w:val="1"/>
      </w:numPr>
      <w:tabs>
        <w:tab w:val="clear" w:pos="0"/>
      </w:tabs>
      <w:spacing w:before="240" w:after="60"/>
      <w:ind w:left="5760" w:hanging="360"/>
      <w:outlineLvl w:val="7"/>
    </w:pPr>
    <w:rPr>
      <w:rFonts w:ascii="Arial" w:hAnsi="Arial"/>
      <w:i/>
    </w:rPr>
  </w:style>
  <w:style w:type="paragraph" w:styleId="Heading9">
    <w:name w:val="heading 9"/>
    <w:aliases w:val="App Heading,App1,Titre 10,Lev 9,appendix,Legal Level 1.1.1.1.,PR17,9,TableTitle,Cond'l Reqt.,rb,req bullet,req1, progress, progress1, progress2, progress3, progress4, progress5, progress6, progress7, progress8,Cond'l Re,progress,progress1"/>
    <w:basedOn w:val="Normal"/>
    <w:next w:val="Normal"/>
    <w:link w:val="Heading9Char"/>
    <w:rsid w:val="00171F5C"/>
    <w:pPr>
      <w:numPr>
        <w:ilvl w:val="8"/>
        <w:numId w:val="1"/>
      </w:numPr>
      <w:tabs>
        <w:tab w:val="clear" w:pos="0"/>
      </w:tabs>
      <w:spacing w:before="240" w:after="60"/>
      <w:ind w:left="6480" w:hanging="3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Heading 1-ERI Char,l1 Char,Section Char,1 Char,Huvudrubrik Char,margin Char,TOC 11 Char,Header1 Char,chapter Char,Heading 10 Char,Heading apps Char,Part Char,SCE Char,Head1 Char,BMS Heading 1 Char,H1-Heading 1 Char,I Char"/>
    <w:basedOn w:val="DefaultParagraphFont"/>
    <w:link w:val="Heading1"/>
    <w:rsid w:val="00A346E4"/>
    <w:rPr>
      <w:rFonts w:asciiTheme="majorHAnsi" w:eastAsia="Times New Roman" w:hAnsiTheme="majorHAnsi" w:cs="Times New Roman"/>
      <w:b/>
      <w:caps/>
      <w:color w:val="00C6C2" w:themeColor="accent2"/>
      <w:kern w:val="28"/>
      <w:sz w:val="32"/>
      <w:szCs w:val="20"/>
      <w:lang w:val="en-GB"/>
    </w:rPr>
  </w:style>
  <w:style w:type="character" w:customStyle="1" w:styleId="Heading2Char">
    <w:name w:val="Heading 2 Char"/>
    <w:aliases w:val="H2 Char,2 Char,Prophead 2 Char,HD2 Char,Proposal Char,Heading 2 Hidden Char,minor side Char,sl2 Char,sh2 Char,Project 2 Char,RFS 2 Char,2nd level Char,Level 2 Heading Char,Numbered indent 2 Char,ni2 Char,Hanging 2 Indent Char,Titre3 Char"/>
    <w:basedOn w:val="DefaultParagraphFont"/>
    <w:link w:val="Heading2"/>
    <w:rsid w:val="00A346E4"/>
    <w:rPr>
      <w:rFonts w:asciiTheme="majorHAnsi" w:eastAsia="Times New Roman" w:hAnsiTheme="majorHAnsi" w:cs="Times New Roman"/>
      <w:b/>
      <w:color w:val="00C6C2" w:themeColor="accent2"/>
      <w:sz w:val="24"/>
      <w:szCs w:val="20"/>
      <w:lang w:val="en-GB"/>
    </w:rPr>
  </w:style>
  <w:style w:type="character" w:customStyle="1" w:styleId="Heading3Char">
    <w:name w:val="Heading 3 Char"/>
    <w:aliases w:val="H3 Char,Headline Char,h3 Char,3 Char,Heading 31 Char,Heading 32 Char,Heading 33 Char,Heading 34 Char,Heading 35 Char,Heading 36 Char,H31 Char,H32 Char,H33 Char,H311 Char,H34 Char,H312 Char,H35 Char,H36 Char,H37 Char,H313 Char,H321 Char"/>
    <w:basedOn w:val="DefaultParagraphFont"/>
    <w:link w:val="Heading3"/>
    <w:rsid w:val="00A346E4"/>
    <w:rPr>
      <w:rFonts w:asciiTheme="majorHAnsi" w:eastAsia="Times New Roman" w:hAnsiTheme="majorHAnsi" w:cs="Times New Roman"/>
      <w:b/>
      <w:i/>
      <w:color w:val="00C6C2" w:themeColor="accent2"/>
      <w:sz w:val="24"/>
      <w:szCs w:val="20"/>
      <w:lang w:val="en-GB"/>
    </w:rPr>
  </w:style>
  <w:style w:type="character" w:customStyle="1" w:styleId="Heading4Char">
    <w:name w:val="Heading 4 Char"/>
    <w:aliases w:val="H4 Char,h4 sub sub heading Char,Level 2 - a Char,D Sub-Sub/Plain Char,l4 Char,Map Title Char,hd4 Char,Bullet 1 Char,Sub-Minor Char,Project table Char,Propos Char,Bullet 11 Char,Bullet 12 Char,Bullet 13 Char,Bullet 14 Char,Bullet 15 Char"/>
    <w:basedOn w:val="DefaultParagraphFont"/>
    <w:link w:val="Heading4"/>
    <w:rsid w:val="00A346E4"/>
    <w:rPr>
      <w:rFonts w:asciiTheme="majorHAnsi" w:eastAsia="Times New Roman" w:hAnsiTheme="majorHAnsi" w:cs="Times New Roman"/>
      <w:b/>
      <w:i/>
      <w:color w:val="00C6C2" w:themeColor="accent2"/>
      <w:sz w:val="24"/>
      <w:szCs w:val="20"/>
      <w:lang w:val="en-GB"/>
    </w:rPr>
  </w:style>
  <w:style w:type="character" w:customStyle="1" w:styleId="Heading6Char">
    <w:name w:val="Heading 6 Char"/>
    <w:aliases w:val="H6 Char,Legal Level 1. Char,Bullet list Char,Heading 6  Appendix Y &amp; Z Char,Lev 6 Char,PA Appendix Char,T6 Char,PR14 Char,Schedule Sub-Sub-Heading Char,T1 Char,6 Char,Requirement Char,h6 Char,Heading6 Char,Bullet list1 Char,sd Char"/>
    <w:basedOn w:val="DefaultParagraphFont"/>
    <w:link w:val="Heading6"/>
    <w:rsid w:val="00171F5C"/>
    <w:rPr>
      <w:rFonts w:ascii="Calibri Light" w:eastAsia="Times New Roman" w:hAnsi="Calibri Light" w:cs="Times New Roman"/>
      <w:i/>
      <w:color w:val="4F4F4F"/>
      <w:szCs w:val="20"/>
      <w:lang w:val="en-GB"/>
    </w:rPr>
  </w:style>
  <w:style w:type="character" w:customStyle="1" w:styleId="Heading7Char">
    <w:name w:val="Heading 7 Char"/>
    <w:aliases w:val="Legal Level 1.1. Char,letter list Char,lettered list Char,Lev 7 Char,PA Appendix Major Char,T7 Char,PR15 Char,Appendices Char,L7 Char,7 Char,ExhibitTitle Char,Objective Char,heading7 Char,req3 Char,st Char,letter list1 Char"/>
    <w:basedOn w:val="DefaultParagraphFont"/>
    <w:link w:val="Heading7"/>
    <w:rsid w:val="00171F5C"/>
    <w:rPr>
      <w:rFonts w:ascii="Arial" w:eastAsia="Times New Roman" w:hAnsi="Arial" w:cs="Times New Roman"/>
      <w:color w:val="4F4F4F"/>
      <w:szCs w:val="20"/>
      <w:lang w:val="en-GB"/>
    </w:rPr>
  </w:style>
  <w:style w:type="character" w:customStyle="1" w:styleId="Heading8Char">
    <w:name w:val="Heading 8 Char"/>
    <w:aliases w:val="Legal Level 1.1.1. Char,Center Bold Char,bijlage Char,Lev 8 Char,T8 Char,PR16 Char,Appendices Sub-Heading Char,8 Char,FigureTitle Char,Condition Char,requirement Char,req2 Char,req Char, action Char, action1 Char, action2 Char,action Char"/>
    <w:basedOn w:val="DefaultParagraphFont"/>
    <w:link w:val="Heading8"/>
    <w:rsid w:val="00171F5C"/>
    <w:rPr>
      <w:rFonts w:ascii="Arial" w:eastAsia="Times New Roman" w:hAnsi="Arial" w:cs="Times New Roman"/>
      <w:i/>
      <w:color w:val="4F4F4F"/>
      <w:szCs w:val="20"/>
      <w:lang w:val="en-GB"/>
    </w:rPr>
  </w:style>
  <w:style w:type="character" w:customStyle="1" w:styleId="Heading9Char">
    <w:name w:val="Heading 9 Char"/>
    <w:aliases w:val="App Heading Char,App1 Char,Titre 10 Char,Lev 9 Char,appendix Char,Legal Level 1.1.1.1. Char,PR17 Char,9 Char,TableTitle Char,Cond'l Reqt. Char,rb Char,req bullet Char,req1 Char, progress Char, progress1 Char, progress2 Char,Cond'l Re Char"/>
    <w:basedOn w:val="DefaultParagraphFont"/>
    <w:link w:val="Heading9"/>
    <w:rsid w:val="00171F5C"/>
    <w:rPr>
      <w:rFonts w:ascii="Arial" w:eastAsia="Times New Roman" w:hAnsi="Arial" w:cs="Times New Roman"/>
      <w:b/>
      <w:i/>
      <w:color w:val="4F4F4F"/>
      <w:sz w:val="18"/>
      <w:szCs w:val="20"/>
      <w:lang w:val="en-GB"/>
    </w:rPr>
  </w:style>
  <w:style w:type="paragraph" w:customStyle="1" w:styleId="NormalHead3">
    <w:name w:val="Normal Head 3"/>
    <w:basedOn w:val="Normal"/>
    <w:link w:val="NormalHead3Char"/>
    <w:uiPriority w:val="99"/>
    <w:rsid w:val="00171F5C"/>
  </w:style>
  <w:style w:type="paragraph" w:styleId="Header">
    <w:name w:val="header"/>
    <w:basedOn w:val="Normal"/>
    <w:link w:val="HeaderChar"/>
    <w:uiPriority w:val="99"/>
    <w:rsid w:val="00171F5C"/>
    <w:pPr>
      <w:tabs>
        <w:tab w:val="center" w:pos="4153"/>
        <w:tab w:val="right" w:pos="8306"/>
      </w:tabs>
    </w:pPr>
    <w:rPr>
      <w:rFonts w:ascii="Arial" w:hAnsi="Arial"/>
      <w:b/>
    </w:rPr>
  </w:style>
  <w:style w:type="character" w:customStyle="1" w:styleId="HeaderChar">
    <w:name w:val="Header Char"/>
    <w:basedOn w:val="DefaultParagraphFont"/>
    <w:link w:val="Header"/>
    <w:uiPriority w:val="99"/>
    <w:rsid w:val="00171F5C"/>
    <w:rPr>
      <w:rFonts w:ascii="Arial" w:eastAsia="Times New Roman" w:hAnsi="Arial" w:cs="Times New Roman"/>
      <w:b/>
      <w:szCs w:val="20"/>
      <w:lang w:val="en-GB"/>
    </w:rPr>
  </w:style>
  <w:style w:type="paragraph" w:styleId="Footer">
    <w:name w:val="footer"/>
    <w:basedOn w:val="Normal"/>
    <w:link w:val="FooterChar"/>
    <w:uiPriority w:val="99"/>
    <w:rsid w:val="00171F5C"/>
    <w:pPr>
      <w:tabs>
        <w:tab w:val="center" w:pos="4153"/>
        <w:tab w:val="right" w:pos="8306"/>
      </w:tabs>
    </w:pPr>
  </w:style>
  <w:style w:type="character" w:customStyle="1" w:styleId="FooterChar">
    <w:name w:val="Footer Char"/>
    <w:basedOn w:val="DefaultParagraphFont"/>
    <w:link w:val="Footer"/>
    <w:uiPriority w:val="99"/>
    <w:rsid w:val="00171F5C"/>
    <w:rPr>
      <w:rFonts w:ascii="Garamond" w:eastAsia="Times New Roman" w:hAnsi="Garamond" w:cs="Times New Roman"/>
      <w:szCs w:val="20"/>
      <w:lang w:val="en-GB"/>
    </w:rPr>
  </w:style>
  <w:style w:type="paragraph" w:styleId="TOC1">
    <w:name w:val="toc 1"/>
    <w:basedOn w:val="Normal"/>
    <w:next w:val="Normal"/>
    <w:uiPriority w:val="39"/>
    <w:rsid w:val="0042668B"/>
    <w:pPr>
      <w:spacing w:before="120"/>
      <w:outlineLvl w:val="0"/>
    </w:pPr>
    <w:rPr>
      <w:rFonts w:asciiTheme="majorHAnsi" w:hAnsiTheme="majorHAnsi"/>
      <w:b/>
      <w:caps/>
      <w:color w:val="00C6C2" w:themeColor="accent2"/>
    </w:rPr>
  </w:style>
  <w:style w:type="paragraph" w:styleId="TOC2">
    <w:name w:val="toc 2"/>
    <w:basedOn w:val="Normal"/>
    <w:next w:val="Normal"/>
    <w:autoRedefine/>
    <w:uiPriority w:val="39"/>
    <w:rsid w:val="0042668B"/>
    <w:pPr>
      <w:tabs>
        <w:tab w:val="left" w:pos="936"/>
        <w:tab w:val="right" w:leader="dot" w:pos="9071"/>
      </w:tabs>
      <w:spacing w:before="120"/>
      <w:ind w:left="431"/>
    </w:pPr>
    <w:rPr>
      <w:rFonts w:asciiTheme="majorHAnsi" w:hAnsiTheme="majorHAnsi"/>
      <w:b/>
      <w:color w:val="00C6C2" w:themeColor="accent2"/>
    </w:rPr>
  </w:style>
  <w:style w:type="paragraph" w:styleId="TOCHeading">
    <w:name w:val="TOC Heading"/>
    <w:basedOn w:val="Normal"/>
    <w:uiPriority w:val="39"/>
    <w:qFormat/>
    <w:rsid w:val="009A682C"/>
    <w:pPr>
      <w:tabs>
        <w:tab w:val="right" w:pos="9072"/>
      </w:tabs>
    </w:pPr>
    <w:rPr>
      <w:rFonts w:asciiTheme="majorHAnsi" w:hAnsiTheme="majorHAnsi"/>
      <w:b/>
      <w:color w:val="00C6C2" w:themeColor="accent2"/>
      <w:sz w:val="28"/>
    </w:rPr>
  </w:style>
  <w:style w:type="paragraph" w:customStyle="1" w:styleId="fpfooter">
    <w:name w:val="fpfooter"/>
    <w:basedOn w:val="Footer"/>
    <w:rsid w:val="00171F5C"/>
    <w:pPr>
      <w:tabs>
        <w:tab w:val="clear" w:pos="4153"/>
        <w:tab w:val="right" w:pos="8222"/>
      </w:tabs>
      <w:jc w:val="center"/>
    </w:pPr>
    <w:rPr>
      <w:rFonts w:ascii="Arial" w:hAnsi="Arial" w:cs="Arial"/>
      <w:b/>
      <w:bCs/>
      <w:color w:val="000000"/>
      <w:sz w:val="20"/>
    </w:rPr>
  </w:style>
  <w:style w:type="paragraph" w:customStyle="1" w:styleId="opfooter">
    <w:name w:val="opfooter"/>
    <w:basedOn w:val="Footer"/>
    <w:rsid w:val="00171F5C"/>
    <w:pPr>
      <w:tabs>
        <w:tab w:val="clear" w:pos="4153"/>
        <w:tab w:val="clear" w:pos="8306"/>
        <w:tab w:val="right" w:pos="8647"/>
      </w:tabs>
    </w:pPr>
    <w:rPr>
      <w:rFonts w:ascii="Arial" w:hAnsi="Arial" w:cs="Arial"/>
      <w:sz w:val="20"/>
    </w:rPr>
  </w:style>
  <w:style w:type="paragraph" w:styleId="BalloonText">
    <w:name w:val="Balloon Text"/>
    <w:basedOn w:val="Normal"/>
    <w:link w:val="BalloonTextChar"/>
    <w:uiPriority w:val="99"/>
    <w:semiHidden/>
    <w:unhideWhenUsed/>
    <w:rsid w:val="00171F5C"/>
    <w:rPr>
      <w:rFonts w:ascii="Tahoma" w:hAnsi="Tahoma" w:cs="Tahoma"/>
      <w:sz w:val="16"/>
      <w:szCs w:val="16"/>
    </w:rPr>
  </w:style>
  <w:style w:type="character" w:customStyle="1" w:styleId="BalloonTextChar">
    <w:name w:val="Balloon Text Char"/>
    <w:basedOn w:val="DefaultParagraphFont"/>
    <w:link w:val="BalloonText"/>
    <w:uiPriority w:val="99"/>
    <w:semiHidden/>
    <w:rsid w:val="00171F5C"/>
    <w:rPr>
      <w:rFonts w:ascii="Tahoma" w:eastAsia="Times New Roman" w:hAnsi="Tahoma" w:cs="Tahoma"/>
      <w:sz w:val="16"/>
      <w:szCs w:val="16"/>
      <w:lang w:val="en-GB"/>
    </w:rPr>
  </w:style>
  <w:style w:type="paragraph" w:styleId="ListParagraph">
    <w:name w:val="List Paragraph"/>
    <w:aliases w:val="Subtitle Cover Page,Bullet List,FooterText,numbered,List Paragraph1,Paragraphe de liste1,Bulletr List Paragraph,列出段落,列出段落1,List Paragraph2,List Paragraph21,Listeafsnit1,Parágrafo da Lista1,Párrafo de lista1,リスト段落1,List Paragraph11,Foot,b1"/>
    <w:basedOn w:val="Normal"/>
    <w:link w:val="ListParagraphChar"/>
    <w:uiPriority w:val="34"/>
    <w:qFormat/>
    <w:rsid w:val="00A346E4"/>
    <w:pPr>
      <w:ind w:left="720"/>
      <w:contextualSpacing/>
    </w:pPr>
    <w:rPr>
      <w:rFonts w:asciiTheme="minorHAnsi" w:hAnsiTheme="minorHAnsi"/>
      <w:color w:val="auto"/>
    </w:rPr>
  </w:style>
  <w:style w:type="paragraph" w:customStyle="1" w:styleId="Default">
    <w:name w:val="Default"/>
    <w:rsid w:val="00490E1E"/>
    <w:pPr>
      <w:autoSpaceDE w:val="0"/>
      <w:autoSpaceDN w:val="0"/>
      <w:adjustRightInd w:val="0"/>
      <w:spacing w:after="0" w:line="240" w:lineRule="auto"/>
    </w:pPr>
    <w:rPr>
      <w:rFonts w:ascii="Arial" w:hAnsi="Arial" w:cs="Arial"/>
      <w:color w:val="000000"/>
      <w:sz w:val="24"/>
      <w:szCs w:val="24"/>
      <w:lang w:val="en-IE"/>
    </w:rPr>
  </w:style>
  <w:style w:type="paragraph" w:styleId="TOC3">
    <w:name w:val="toc 3"/>
    <w:basedOn w:val="Normal"/>
    <w:next w:val="Normal"/>
    <w:autoRedefine/>
    <w:uiPriority w:val="39"/>
    <w:unhideWhenUsed/>
    <w:rsid w:val="0042668B"/>
    <w:pPr>
      <w:spacing w:after="100"/>
      <w:ind w:left="440"/>
    </w:pPr>
    <w:rPr>
      <w:rFonts w:asciiTheme="majorHAnsi" w:hAnsiTheme="majorHAnsi"/>
      <w:b/>
      <w:color w:val="00C6C2" w:themeColor="accent2"/>
    </w:rPr>
  </w:style>
  <w:style w:type="character" w:styleId="CommentReference">
    <w:name w:val="annotation reference"/>
    <w:basedOn w:val="DefaultParagraphFont"/>
    <w:uiPriority w:val="99"/>
    <w:unhideWhenUsed/>
    <w:rsid w:val="006B2BD4"/>
    <w:rPr>
      <w:sz w:val="16"/>
      <w:szCs w:val="16"/>
    </w:rPr>
  </w:style>
  <w:style w:type="paragraph" w:styleId="CommentText">
    <w:name w:val="annotation text"/>
    <w:basedOn w:val="Normal"/>
    <w:link w:val="CommentTextChar"/>
    <w:uiPriority w:val="99"/>
    <w:unhideWhenUsed/>
    <w:rsid w:val="006B2BD4"/>
    <w:rPr>
      <w:sz w:val="20"/>
    </w:rPr>
  </w:style>
  <w:style w:type="character" w:customStyle="1" w:styleId="CommentTextChar">
    <w:name w:val="Comment Text Char"/>
    <w:basedOn w:val="DefaultParagraphFont"/>
    <w:link w:val="CommentText"/>
    <w:uiPriority w:val="99"/>
    <w:rsid w:val="006B2BD4"/>
    <w:rPr>
      <w:rFonts w:ascii="Garamond" w:eastAsia="Times New Roman" w:hAnsi="Garamond"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6B2BD4"/>
    <w:rPr>
      <w:b/>
      <w:bCs/>
    </w:rPr>
  </w:style>
  <w:style w:type="character" w:customStyle="1" w:styleId="CommentSubjectChar">
    <w:name w:val="Comment Subject Char"/>
    <w:basedOn w:val="CommentTextChar"/>
    <w:link w:val="CommentSubject"/>
    <w:uiPriority w:val="99"/>
    <w:semiHidden/>
    <w:rsid w:val="006B2BD4"/>
    <w:rPr>
      <w:rFonts w:ascii="Garamond" w:eastAsia="Times New Roman" w:hAnsi="Garamond" w:cs="Times New Roman"/>
      <w:b/>
      <w:bCs/>
      <w:sz w:val="20"/>
      <w:szCs w:val="20"/>
      <w:lang w:val="en-GB"/>
    </w:rPr>
  </w:style>
  <w:style w:type="paragraph" w:customStyle="1" w:styleId="HeaderFootertags">
    <w:name w:val="Header Footer tags"/>
    <w:next w:val="Normal"/>
    <w:link w:val="HeaderFootertagsChar"/>
    <w:qFormat/>
    <w:rsid w:val="00A346E4"/>
    <w:pPr>
      <w:spacing w:after="100" w:afterAutospacing="1" w:line="240" w:lineRule="auto"/>
    </w:pPr>
    <w:rPr>
      <w:rFonts w:eastAsia="Times New Roman" w:cs="Times New Roman"/>
      <w:sz w:val="20"/>
      <w:lang w:val="en-IE" w:eastAsia="en-IE"/>
    </w:rPr>
  </w:style>
  <w:style w:type="character" w:customStyle="1" w:styleId="HeaderFootertagsChar">
    <w:name w:val="Header Footer tags Char"/>
    <w:link w:val="HeaderFootertags"/>
    <w:rsid w:val="00A346E4"/>
    <w:rPr>
      <w:rFonts w:eastAsia="Times New Roman" w:cs="Times New Roman"/>
      <w:sz w:val="20"/>
      <w:lang w:val="en-IE" w:eastAsia="en-IE"/>
    </w:rPr>
  </w:style>
  <w:style w:type="paragraph" w:styleId="Subtitle">
    <w:name w:val="Subtitle"/>
    <w:aliases w:val="Subtitle No Number"/>
    <w:basedOn w:val="Normal"/>
    <w:next w:val="Normal"/>
    <w:link w:val="SubtitleChar"/>
    <w:uiPriority w:val="11"/>
    <w:qFormat/>
    <w:rsid w:val="00A346E4"/>
    <w:pPr>
      <w:numPr>
        <w:ilvl w:val="1"/>
      </w:numPr>
    </w:pPr>
    <w:rPr>
      <w:rFonts w:asciiTheme="majorHAnsi" w:eastAsiaTheme="majorEastAsia" w:hAnsiTheme="majorHAnsi" w:cstheme="majorBidi"/>
      <w:b/>
      <w:color w:val="auto"/>
      <w:sz w:val="24"/>
      <w:szCs w:val="28"/>
      <w:lang w:val="en-US"/>
    </w:rPr>
  </w:style>
  <w:style w:type="character" w:customStyle="1" w:styleId="SubtitleChar">
    <w:name w:val="Subtitle Char"/>
    <w:aliases w:val="Subtitle No Number Char"/>
    <w:basedOn w:val="DefaultParagraphFont"/>
    <w:link w:val="Subtitle"/>
    <w:uiPriority w:val="11"/>
    <w:rsid w:val="00A346E4"/>
    <w:rPr>
      <w:rFonts w:asciiTheme="majorHAnsi" w:eastAsiaTheme="majorEastAsia" w:hAnsiTheme="majorHAnsi" w:cstheme="majorBidi"/>
      <w:b/>
      <w:sz w:val="24"/>
      <w:szCs w:val="28"/>
    </w:rPr>
  </w:style>
  <w:style w:type="character" w:styleId="SubtleEmphasis">
    <w:name w:val="Subtle Emphasis"/>
    <w:basedOn w:val="DefaultParagraphFont"/>
    <w:uiPriority w:val="19"/>
    <w:rsid w:val="00D63859"/>
    <w:rPr>
      <w:i/>
      <w:iCs/>
      <w:color w:val="149FC0" w:themeColor="text1" w:themeTint="A6"/>
    </w:rPr>
  </w:style>
  <w:style w:type="character" w:styleId="Hyperlink">
    <w:name w:val="Hyperlink"/>
    <w:basedOn w:val="DefaultParagraphFont"/>
    <w:uiPriority w:val="99"/>
    <w:unhideWhenUsed/>
    <w:rsid w:val="00EB46ED"/>
    <w:rPr>
      <w:color w:val="00C6C2" w:themeColor="hyperlink"/>
      <w:u w:val="single"/>
    </w:rPr>
  </w:style>
  <w:style w:type="paragraph" w:customStyle="1" w:styleId="BodyTextVersion1">
    <w:name w:val="Body Text Version 1"/>
    <w:basedOn w:val="NoSpacing"/>
    <w:link w:val="BodyTextVersion1Char"/>
    <w:qFormat/>
    <w:rsid w:val="00A346E4"/>
    <w:pPr>
      <w:spacing w:after="120"/>
    </w:pPr>
    <w:rPr>
      <w:rFonts w:asciiTheme="minorHAnsi" w:hAnsiTheme="minorHAnsi"/>
      <w:color w:val="auto"/>
      <w:szCs w:val="22"/>
      <w:lang w:val="en-US"/>
    </w:rPr>
  </w:style>
  <w:style w:type="character" w:customStyle="1" w:styleId="BodyTextVersion1Char">
    <w:name w:val="Body Text Version 1 Char"/>
    <w:link w:val="BodyTextVersion1"/>
    <w:rsid w:val="00A346E4"/>
    <w:rPr>
      <w:rFonts w:eastAsia="Times New Roman" w:cs="Times New Roman"/>
    </w:rPr>
  </w:style>
  <w:style w:type="paragraph" w:styleId="NoSpacing">
    <w:name w:val="No Spacing"/>
    <w:uiPriority w:val="1"/>
    <w:rsid w:val="00DE0442"/>
    <w:pPr>
      <w:spacing w:after="0" w:line="240" w:lineRule="auto"/>
      <w:jc w:val="both"/>
    </w:pPr>
    <w:rPr>
      <w:rFonts w:ascii="Calibri" w:eastAsia="Times New Roman" w:hAnsi="Calibri" w:cs="Times New Roman"/>
      <w:color w:val="4F4F4F"/>
      <w:szCs w:val="20"/>
      <w:lang w:val="en-GB"/>
    </w:rPr>
  </w:style>
  <w:style w:type="table" w:styleId="TableGrid">
    <w:name w:val="Table Grid"/>
    <w:basedOn w:val="TableNormal"/>
    <w:uiPriority w:val="39"/>
    <w:rsid w:val="000B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5AF7"/>
    <w:pPr>
      <w:spacing w:before="100" w:beforeAutospacing="1" w:after="100" w:afterAutospacing="1"/>
    </w:pPr>
    <w:rPr>
      <w:rFonts w:ascii="Times New Roman" w:hAnsi="Times New Roman"/>
      <w:color w:val="auto"/>
      <w:sz w:val="24"/>
      <w:szCs w:val="24"/>
      <w:lang w:eastAsia="en-GB"/>
    </w:rPr>
  </w:style>
  <w:style w:type="character" w:customStyle="1" w:styleId="Heading5Char">
    <w:name w:val="Heading 5 Char"/>
    <w:basedOn w:val="DefaultParagraphFont"/>
    <w:link w:val="Heading5"/>
    <w:uiPriority w:val="9"/>
    <w:rsid w:val="00C948D2"/>
    <w:rPr>
      <w:rFonts w:asciiTheme="majorHAnsi" w:eastAsiaTheme="majorEastAsia" w:hAnsiTheme="majorHAnsi" w:cstheme="majorBidi"/>
      <w:color w:val="031D23" w:themeColor="accent1" w:themeShade="BF"/>
      <w:szCs w:val="20"/>
      <w:lang w:val="en-GB"/>
    </w:rPr>
  </w:style>
  <w:style w:type="character" w:customStyle="1" w:styleId="UnresolvedMention1">
    <w:name w:val="Unresolved Mention1"/>
    <w:basedOn w:val="DefaultParagraphFont"/>
    <w:uiPriority w:val="99"/>
    <w:semiHidden/>
    <w:unhideWhenUsed/>
    <w:rsid w:val="00C948D2"/>
    <w:rPr>
      <w:color w:val="808080"/>
      <w:shd w:val="clear" w:color="auto" w:fill="E6E6E6"/>
    </w:rPr>
  </w:style>
  <w:style w:type="character" w:styleId="FollowedHyperlink">
    <w:name w:val="FollowedHyperlink"/>
    <w:basedOn w:val="DefaultParagraphFont"/>
    <w:uiPriority w:val="99"/>
    <w:semiHidden/>
    <w:unhideWhenUsed/>
    <w:rsid w:val="00B8335E"/>
    <w:rPr>
      <w:color w:val="052830" w:themeColor="followedHyperlink"/>
      <w:u w:val="single"/>
    </w:rPr>
  </w:style>
  <w:style w:type="character" w:styleId="IntenseReference">
    <w:name w:val="Intense Reference"/>
    <w:basedOn w:val="DefaultParagraphFont"/>
    <w:uiPriority w:val="32"/>
    <w:qFormat/>
    <w:rsid w:val="00A346E4"/>
    <w:rPr>
      <w:rFonts w:asciiTheme="majorHAnsi" w:hAnsiTheme="majorHAnsi"/>
      <w:b/>
      <w:bCs/>
      <w:smallCaps/>
      <w:color w:val="auto"/>
      <w:spacing w:val="5"/>
      <w:sz w:val="24"/>
    </w:rPr>
  </w:style>
  <w:style w:type="paragraph" w:customStyle="1" w:styleId="Heading4NoNumber">
    <w:name w:val="Heading 4 (No Number)"/>
    <w:basedOn w:val="Heading4"/>
    <w:next w:val="Normal"/>
    <w:uiPriority w:val="1"/>
    <w:rsid w:val="002A489E"/>
    <w:pPr>
      <w:keepNext w:val="0"/>
      <w:numPr>
        <w:ilvl w:val="0"/>
        <w:numId w:val="0"/>
      </w:numPr>
      <w:tabs>
        <w:tab w:val="left" w:pos="567"/>
      </w:tabs>
      <w:spacing w:after="80"/>
    </w:pPr>
    <w:rPr>
      <w:rFonts w:eastAsiaTheme="majorEastAsia" w:cstheme="majorBidi"/>
      <w:b w:val="0"/>
      <w:bCs/>
      <w:iCs/>
      <w:color w:val="FDF7EA" w:themeColor="accent3"/>
      <w:szCs w:val="26"/>
      <w:lang w:val="en-IE" w:eastAsia="en-IE"/>
    </w:rPr>
  </w:style>
  <w:style w:type="character" w:customStyle="1" w:styleId="NormalHead3Char">
    <w:name w:val="Normal Head 3 Char"/>
    <w:basedOn w:val="DefaultParagraphFont"/>
    <w:link w:val="NormalHead3"/>
    <w:uiPriority w:val="99"/>
    <w:locked/>
    <w:rsid w:val="00C14D99"/>
    <w:rPr>
      <w:rFonts w:ascii="Calibri Light" w:eastAsia="Times New Roman" w:hAnsi="Calibri Light" w:cs="Times New Roman"/>
      <w:color w:val="4F4F4F"/>
      <w:szCs w:val="20"/>
      <w:lang w:val="en-GB"/>
    </w:rPr>
  </w:style>
  <w:style w:type="paragraph" w:customStyle="1" w:styleId="DSDnormal">
    <w:name w:val="DSD normal"/>
    <w:basedOn w:val="Normal"/>
    <w:link w:val="DSDnormalChar"/>
    <w:rsid w:val="00C14D99"/>
    <w:pPr>
      <w:spacing w:after="240" w:line="360" w:lineRule="auto"/>
      <w:ind w:left="851"/>
    </w:pPr>
    <w:rPr>
      <w:rFonts w:ascii="Arial" w:eastAsiaTheme="minorHAnsi" w:hAnsi="Arial" w:cstheme="minorBidi"/>
      <w:color w:val="auto"/>
      <w:sz w:val="24"/>
      <w:szCs w:val="22"/>
    </w:rPr>
  </w:style>
  <w:style w:type="character" w:customStyle="1" w:styleId="DSDnormalChar">
    <w:name w:val="DSD normal Char"/>
    <w:basedOn w:val="DefaultParagraphFont"/>
    <w:link w:val="DSDnormal"/>
    <w:rsid w:val="00C14D99"/>
    <w:rPr>
      <w:rFonts w:ascii="Arial" w:hAnsi="Arial"/>
      <w:sz w:val="24"/>
      <w:lang w:val="en-GB"/>
    </w:rPr>
  </w:style>
  <w:style w:type="character" w:customStyle="1" w:styleId="ListParagraphChar">
    <w:name w:val="List Paragraph Char"/>
    <w:aliases w:val="Subtitle Cover Page Char,Bullet List Char,FooterText Char,numbered Char,List Paragraph1 Char,Paragraphe de liste1 Char,Bulletr List Paragraph Char,列出段落 Char,列出段落1 Char,List Paragraph2 Char,List Paragraph21 Char,Listeafsnit1 Char"/>
    <w:basedOn w:val="DefaultParagraphFont"/>
    <w:link w:val="ListParagraph"/>
    <w:uiPriority w:val="34"/>
    <w:qFormat/>
    <w:locked/>
    <w:rsid w:val="00A346E4"/>
    <w:rPr>
      <w:rFonts w:eastAsia="Times New Roman" w:cs="Times New Roman"/>
      <w:szCs w:val="20"/>
      <w:lang w:val="en-GB"/>
    </w:rPr>
  </w:style>
  <w:style w:type="table" w:styleId="ListTable3-Accent2">
    <w:name w:val="List Table 3 Accent 2"/>
    <w:basedOn w:val="TableNormal"/>
    <w:uiPriority w:val="48"/>
    <w:rsid w:val="00254D4B"/>
    <w:pPr>
      <w:spacing w:after="0" w:line="240" w:lineRule="auto"/>
    </w:pPr>
    <w:tblPr>
      <w:tblStyleRowBandSize w:val="1"/>
      <w:tblStyleColBandSize w:val="1"/>
      <w:tblBorders>
        <w:top w:val="single" w:sz="4" w:space="0" w:color="00C6C2" w:themeColor="accent2"/>
        <w:left w:val="single" w:sz="4" w:space="0" w:color="00C6C2" w:themeColor="accent2"/>
        <w:bottom w:val="single" w:sz="4" w:space="0" w:color="00C6C2" w:themeColor="accent2"/>
        <w:right w:val="single" w:sz="4" w:space="0" w:color="00C6C2" w:themeColor="accent2"/>
      </w:tblBorders>
    </w:tblPr>
    <w:tblStylePr w:type="firstRow">
      <w:rPr>
        <w:b/>
        <w:bCs/>
        <w:color w:val="FFFFFF" w:themeColor="background1"/>
      </w:rPr>
      <w:tblPr/>
      <w:tcPr>
        <w:shd w:val="clear" w:color="auto" w:fill="00C6C2" w:themeFill="accent2"/>
      </w:tcPr>
    </w:tblStylePr>
    <w:tblStylePr w:type="lastRow">
      <w:rPr>
        <w:b/>
        <w:bCs/>
      </w:rPr>
      <w:tblPr/>
      <w:tcPr>
        <w:tcBorders>
          <w:top w:val="double" w:sz="4" w:space="0" w:color="00C6C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C6C2" w:themeColor="accent2"/>
          <w:right w:val="single" w:sz="4" w:space="0" w:color="00C6C2" w:themeColor="accent2"/>
        </w:tcBorders>
      </w:tcPr>
    </w:tblStylePr>
    <w:tblStylePr w:type="band1Horz">
      <w:tblPr/>
      <w:tcPr>
        <w:tcBorders>
          <w:top w:val="single" w:sz="4" w:space="0" w:color="00C6C2" w:themeColor="accent2"/>
          <w:bottom w:val="single" w:sz="4" w:space="0" w:color="00C6C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C6C2" w:themeColor="accent2"/>
          <w:left w:val="nil"/>
        </w:tcBorders>
      </w:tcPr>
    </w:tblStylePr>
    <w:tblStylePr w:type="swCell">
      <w:tblPr/>
      <w:tcPr>
        <w:tcBorders>
          <w:top w:val="double" w:sz="4" w:space="0" w:color="00C6C2" w:themeColor="accent2"/>
          <w:right w:val="nil"/>
        </w:tcBorders>
      </w:tcPr>
    </w:tblStylePr>
  </w:style>
  <w:style w:type="table" w:styleId="ListTable3-Accent6">
    <w:name w:val="List Table 3 Accent 6"/>
    <w:basedOn w:val="TableNormal"/>
    <w:uiPriority w:val="48"/>
    <w:rsid w:val="00FA6EF3"/>
    <w:pPr>
      <w:spacing w:after="0" w:line="240" w:lineRule="auto"/>
    </w:pPr>
    <w:rPr>
      <w:lang w:val="en-GB"/>
    </w:rPr>
    <w:tblPr>
      <w:tblStyleRowBandSize w:val="1"/>
      <w:tblStyleColBandSize w:val="1"/>
      <w:tblBorders>
        <w:top w:val="single" w:sz="4" w:space="0" w:color="00C6C2" w:themeColor="accent6"/>
        <w:left w:val="single" w:sz="4" w:space="0" w:color="00C6C2" w:themeColor="accent6"/>
        <w:bottom w:val="single" w:sz="4" w:space="0" w:color="00C6C2" w:themeColor="accent6"/>
        <w:right w:val="single" w:sz="4" w:space="0" w:color="00C6C2" w:themeColor="accent6"/>
      </w:tblBorders>
    </w:tblPr>
    <w:tblStylePr w:type="firstRow">
      <w:rPr>
        <w:b/>
        <w:bCs/>
        <w:color w:val="FFFFFF" w:themeColor="background1"/>
      </w:rPr>
      <w:tblPr/>
      <w:tcPr>
        <w:shd w:val="clear" w:color="auto" w:fill="00C6C2" w:themeFill="accent6"/>
      </w:tcPr>
    </w:tblStylePr>
    <w:tblStylePr w:type="lastRow">
      <w:rPr>
        <w:b/>
        <w:bCs/>
      </w:rPr>
      <w:tblPr/>
      <w:tcPr>
        <w:tcBorders>
          <w:top w:val="double" w:sz="4" w:space="0" w:color="00C6C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C6C2" w:themeColor="accent6"/>
          <w:right w:val="single" w:sz="4" w:space="0" w:color="00C6C2" w:themeColor="accent6"/>
        </w:tcBorders>
      </w:tcPr>
    </w:tblStylePr>
    <w:tblStylePr w:type="band1Horz">
      <w:tblPr/>
      <w:tcPr>
        <w:tcBorders>
          <w:top w:val="single" w:sz="4" w:space="0" w:color="00C6C2" w:themeColor="accent6"/>
          <w:bottom w:val="single" w:sz="4" w:space="0" w:color="00C6C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C6C2" w:themeColor="accent6"/>
          <w:left w:val="nil"/>
        </w:tcBorders>
      </w:tcPr>
    </w:tblStylePr>
    <w:tblStylePr w:type="swCell">
      <w:tblPr/>
      <w:tcPr>
        <w:tcBorders>
          <w:top w:val="double" w:sz="4" w:space="0" w:color="00C6C2" w:themeColor="accent6"/>
          <w:right w:val="nil"/>
        </w:tcBorders>
      </w:tcPr>
    </w:tblStylePr>
  </w:style>
  <w:style w:type="paragraph" w:customStyle="1" w:styleId="paragraph">
    <w:name w:val="paragraph"/>
    <w:basedOn w:val="Normal"/>
    <w:rsid w:val="005B5CCD"/>
    <w:pPr>
      <w:spacing w:before="100" w:beforeAutospacing="1" w:after="100" w:afterAutospacing="1"/>
    </w:pPr>
    <w:rPr>
      <w:rFonts w:ascii="Times New Roman" w:hAnsi="Times New Roman"/>
      <w:color w:val="auto"/>
      <w:sz w:val="24"/>
      <w:szCs w:val="24"/>
      <w:lang w:eastAsia="en-GB"/>
    </w:rPr>
  </w:style>
  <w:style w:type="character" w:customStyle="1" w:styleId="eop">
    <w:name w:val="eop"/>
    <w:basedOn w:val="DefaultParagraphFont"/>
    <w:rsid w:val="00FA6EF3"/>
  </w:style>
  <w:style w:type="character" w:customStyle="1" w:styleId="normaltextrun">
    <w:name w:val="normaltextrun"/>
    <w:basedOn w:val="DefaultParagraphFont"/>
    <w:rsid w:val="00FA6EF3"/>
  </w:style>
  <w:style w:type="character" w:customStyle="1" w:styleId="UnresolvedMention2">
    <w:name w:val="Unresolved Mention2"/>
    <w:basedOn w:val="DefaultParagraphFont"/>
    <w:uiPriority w:val="99"/>
    <w:unhideWhenUsed/>
    <w:rsid w:val="00FA6EF3"/>
    <w:rPr>
      <w:color w:val="808080"/>
      <w:shd w:val="clear" w:color="auto" w:fill="E6E6E6"/>
    </w:rPr>
  </w:style>
  <w:style w:type="character" w:customStyle="1" w:styleId="Mention1">
    <w:name w:val="Mention1"/>
    <w:basedOn w:val="DefaultParagraphFont"/>
    <w:uiPriority w:val="99"/>
    <w:unhideWhenUsed/>
    <w:rsid w:val="00FA6EF3"/>
    <w:rPr>
      <w:color w:val="2B579A"/>
      <w:shd w:val="clear" w:color="auto" w:fill="E1DFDD"/>
    </w:rPr>
  </w:style>
  <w:style w:type="character" w:customStyle="1" w:styleId="UnresolvedMention3">
    <w:name w:val="Unresolved Mention3"/>
    <w:basedOn w:val="DefaultParagraphFont"/>
    <w:uiPriority w:val="99"/>
    <w:unhideWhenUsed/>
    <w:rsid w:val="00823D92"/>
    <w:rPr>
      <w:color w:val="605E5C"/>
      <w:shd w:val="clear" w:color="auto" w:fill="E1DFDD"/>
    </w:rPr>
  </w:style>
  <w:style w:type="character" w:customStyle="1" w:styleId="Mention2">
    <w:name w:val="Mention2"/>
    <w:basedOn w:val="DefaultParagraphFont"/>
    <w:uiPriority w:val="99"/>
    <w:unhideWhenUsed/>
    <w:rsid w:val="00823D92"/>
    <w:rPr>
      <w:color w:val="2B579A"/>
      <w:shd w:val="clear" w:color="auto" w:fill="E1DFDD"/>
    </w:rPr>
  </w:style>
  <w:style w:type="paragraph" w:styleId="Revision">
    <w:name w:val="Revision"/>
    <w:hidden/>
    <w:uiPriority w:val="99"/>
    <w:semiHidden/>
    <w:rsid w:val="00121B58"/>
    <w:pPr>
      <w:spacing w:after="0" w:line="240" w:lineRule="auto"/>
    </w:pPr>
    <w:rPr>
      <w:rFonts w:ascii="Calibri Light" w:eastAsia="Times New Roman" w:hAnsi="Calibri Light" w:cs="Times New Roman"/>
      <w:noProof/>
      <w:color w:val="4F4F4F"/>
      <w:szCs w:val="20"/>
      <w:lang w:val="en-GB"/>
    </w:rPr>
  </w:style>
  <w:style w:type="character" w:customStyle="1" w:styleId="Mention3">
    <w:name w:val="Mention3"/>
    <w:basedOn w:val="DefaultParagraphFont"/>
    <w:uiPriority w:val="99"/>
    <w:unhideWhenUsed/>
    <w:rsid w:val="00463A1E"/>
    <w:rPr>
      <w:color w:val="2B579A"/>
      <w:shd w:val="clear" w:color="auto" w:fill="E1DFDD"/>
    </w:rPr>
  </w:style>
  <w:style w:type="table" w:customStyle="1" w:styleId="TableGrid1">
    <w:name w:val="Table Grid1"/>
    <w:basedOn w:val="TableNormal"/>
    <w:next w:val="TableGrid"/>
    <w:uiPriority w:val="59"/>
    <w:rsid w:val="001D28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sion1-Heading1">
    <w:name w:val="Version 1 - Heading 1"/>
    <w:basedOn w:val="ListParagraph"/>
    <w:link w:val="Version1-Heading1Char"/>
    <w:rsid w:val="001D2836"/>
    <w:pPr>
      <w:keepNext/>
      <w:pageBreakBefore/>
      <w:numPr>
        <w:numId w:val="2"/>
      </w:numPr>
      <w:spacing w:before="240" w:after="60"/>
      <w:outlineLvl w:val="0"/>
    </w:pPr>
    <w:rPr>
      <w:rFonts w:ascii="Verdana" w:hAnsi="Verdana"/>
      <w:b/>
      <w:caps/>
      <w:color w:val="00938F"/>
      <w:kern w:val="28"/>
      <w:sz w:val="32"/>
      <w:lang w:val="en-IE"/>
    </w:rPr>
  </w:style>
  <w:style w:type="paragraph" w:customStyle="1" w:styleId="Version1-Heading2">
    <w:name w:val="Version 1 - Heading 2"/>
    <w:basedOn w:val="Normal"/>
    <w:link w:val="Version1-Heading2Char"/>
    <w:rsid w:val="001D2836"/>
    <w:pPr>
      <w:keepNext/>
      <w:numPr>
        <w:ilvl w:val="1"/>
      </w:numPr>
      <w:tabs>
        <w:tab w:val="num" w:pos="0"/>
      </w:tabs>
      <w:spacing w:before="240" w:after="60"/>
      <w:ind w:left="709" w:hanging="708"/>
      <w:jc w:val="both"/>
      <w:outlineLvl w:val="1"/>
    </w:pPr>
    <w:rPr>
      <w:rFonts w:ascii="Verdana" w:hAnsi="Verdana"/>
      <w:b/>
      <w:color w:val="00B7B6"/>
      <w:sz w:val="24"/>
      <w:lang w:val="en-IE"/>
    </w:rPr>
  </w:style>
  <w:style w:type="character" w:customStyle="1" w:styleId="Version1-Heading1Char">
    <w:name w:val="Version 1 - Heading 1 Char"/>
    <w:basedOn w:val="ListParagraphChar"/>
    <w:link w:val="Version1-Heading1"/>
    <w:rsid w:val="001D2836"/>
    <w:rPr>
      <w:rFonts w:ascii="Verdana" w:eastAsia="Times New Roman" w:hAnsi="Verdana" w:cs="Times New Roman"/>
      <w:b/>
      <w:caps/>
      <w:color w:val="00938F"/>
      <w:kern w:val="28"/>
      <w:sz w:val="32"/>
      <w:szCs w:val="20"/>
      <w:lang w:val="en-IE"/>
    </w:rPr>
  </w:style>
  <w:style w:type="paragraph" w:customStyle="1" w:styleId="Version1-Heading3">
    <w:name w:val="Version 1 - Heading 3"/>
    <w:basedOn w:val="ListParagraph"/>
    <w:link w:val="Version1-Heading3Char"/>
    <w:rsid w:val="001D2836"/>
    <w:pPr>
      <w:keepNext/>
      <w:numPr>
        <w:ilvl w:val="2"/>
        <w:numId w:val="2"/>
      </w:numPr>
      <w:spacing w:before="240" w:after="60" w:line="276" w:lineRule="auto"/>
      <w:jc w:val="both"/>
      <w:outlineLvl w:val="2"/>
    </w:pPr>
    <w:rPr>
      <w:rFonts w:ascii="Verdana" w:hAnsi="Verdana"/>
      <w:b/>
      <w:i/>
      <w:color w:val="00D2A2"/>
      <w:lang w:val="en-IE"/>
    </w:rPr>
  </w:style>
  <w:style w:type="character" w:customStyle="1" w:styleId="Version1-Heading2Char">
    <w:name w:val="Version 1 - Heading 2 Char"/>
    <w:basedOn w:val="DefaultParagraphFont"/>
    <w:link w:val="Version1-Heading2"/>
    <w:rsid w:val="001D2836"/>
    <w:rPr>
      <w:rFonts w:ascii="Verdana" w:eastAsia="Times New Roman" w:hAnsi="Verdana" w:cs="Times New Roman"/>
      <w:b/>
      <w:color w:val="00B7B6"/>
      <w:sz w:val="24"/>
      <w:szCs w:val="20"/>
      <w:lang w:val="en-IE"/>
    </w:rPr>
  </w:style>
  <w:style w:type="character" w:customStyle="1" w:styleId="Version1-Heading3Char">
    <w:name w:val="Version 1 - Heading 3 Char"/>
    <w:basedOn w:val="ListParagraphChar"/>
    <w:link w:val="Version1-Heading3"/>
    <w:rsid w:val="001D2836"/>
    <w:rPr>
      <w:rFonts w:ascii="Verdana" w:eastAsia="Times New Roman" w:hAnsi="Verdana" w:cs="Times New Roman"/>
      <w:b/>
      <w:i/>
      <w:color w:val="00D2A2"/>
      <w:szCs w:val="20"/>
      <w:lang w:val="en-IE"/>
    </w:rPr>
  </w:style>
  <w:style w:type="character" w:styleId="Emphasis">
    <w:name w:val="Emphasis"/>
    <w:aliases w:val="Emphasis Body Text"/>
    <w:basedOn w:val="DefaultParagraphFont"/>
    <w:uiPriority w:val="20"/>
    <w:qFormat/>
    <w:rsid w:val="00A346E4"/>
    <w:rPr>
      <w:rFonts w:asciiTheme="minorHAnsi" w:hAnsiTheme="minorHAnsi"/>
      <w:i/>
      <w:iCs/>
      <w:color w:val="auto"/>
      <w:sz w:val="22"/>
    </w:rPr>
  </w:style>
  <w:style w:type="character" w:styleId="IntenseEmphasis">
    <w:name w:val="Intense Emphasis"/>
    <w:basedOn w:val="DefaultParagraphFont"/>
    <w:uiPriority w:val="21"/>
    <w:qFormat/>
    <w:rsid w:val="00A346E4"/>
    <w:rPr>
      <w:rFonts w:asciiTheme="minorHAnsi" w:hAnsiTheme="minorHAnsi"/>
      <w:b/>
      <w:i/>
      <w:iCs/>
      <w:color w:val="auto"/>
      <w:sz w:val="22"/>
    </w:rPr>
  </w:style>
  <w:style w:type="paragraph" w:customStyle="1" w:styleId="BTTable">
    <w:name w:val="BT Table"/>
    <w:basedOn w:val="Normal"/>
    <w:qFormat/>
    <w:rsid w:val="00A346E4"/>
    <w:pPr>
      <w:spacing w:line="276" w:lineRule="auto"/>
      <w:jc w:val="both"/>
    </w:pPr>
    <w:rPr>
      <w:rFonts w:asciiTheme="minorHAnsi" w:hAnsiTheme="minorHAnsi"/>
      <w:color w:val="auto"/>
    </w:rPr>
  </w:style>
  <w:style w:type="paragraph" w:customStyle="1" w:styleId="BTBullets">
    <w:name w:val="BT Bullets"/>
    <w:basedOn w:val="ListParagraph"/>
    <w:link w:val="BTBulletsChar"/>
    <w:qFormat/>
    <w:rsid w:val="00A346E4"/>
    <w:pPr>
      <w:numPr>
        <w:numId w:val="3"/>
      </w:numPr>
      <w:spacing w:line="276" w:lineRule="auto"/>
      <w:ind w:left="1037" w:hanging="357"/>
      <w:jc w:val="both"/>
    </w:pPr>
    <w:rPr>
      <w:lang w:val="en-IE"/>
    </w:rPr>
  </w:style>
  <w:style w:type="paragraph" w:customStyle="1" w:styleId="BTBullets2">
    <w:name w:val="BT Bullets 2"/>
    <w:basedOn w:val="BTBullets"/>
    <w:link w:val="BTBullets2Char"/>
    <w:qFormat/>
    <w:rsid w:val="00A346E4"/>
    <w:pPr>
      <w:numPr>
        <w:numId w:val="4"/>
      </w:numPr>
      <w:ind w:left="1378" w:hanging="357"/>
    </w:pPr>
  </w:style>
  <w:style w:type="character" w:customStyle="1" w:styleId="BTBulletsChar">
    <w:name w:val="BT Bullets Char"/>
    <w:basedOn w:val="DefaultParagraphFont"/>
    <w:link w:val="BTBullets"/>
    <w:rsid w:val="00A346E4"/>
    <w:rPr>
      <w:rFonts w:eastAsia="Times New Roman" w:cs="Times New Roman"/>
      <w:szCs w:val="20"/>
      <w:lang w:val="en-IE"/>
    </w:rPr>
  </w:style>
  <w:style w:type="character" w:customStyle="1" w:styleId="BTBullets2Char">
    <w:name w:val="BT Bullets 2 Char"/>
    <w:basedOn w:val="BTBulletsChar"/>
    <w:link w:val="BTBullets2"/>
    <w:rsid w:val="00A346E4"/>
    <w:rPr>
      <w:rFonts w:eastAsia="Times New Roman" w:cs="Times New Roman"/>
      <w:szCs w:val="20"/>
      <w:lang w:val="en-IE"/>
    </w:rPr>
  </w:style>
  <w:style w:type="character" w:styleId="UnresolvedMention">
    <w:name w:val="Unresolved Mention"/>
    <w:basedOn w:val="DefaultParagraphFont"/>
    <w:uiPriority w:val="99"/>
    <w:semiHidden/>
    <w:unhideWhenUsed/>
    <w:rsid w:val="00E731FB"/>
    <w:rPr>
      <w:color w:val="605E5C"/>
      <w:shd w:val="clear" w:color="auto" w:fill="E1DFDD"/>
    </w:rPr>
  </w:style>
  <w:style w:type="table" w:customStyle="1" w:styleId="OVERSIGHTTableGrid1">
    <w:name w:val="OVERSIGHT Table Grid1"/>
    <w:basedOn w:val="TableNormal"/>
    <w:next w:val="TableGrid"/>
    <w:uiPriority w:val="59"/>
    <w:rsid w:val="006961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Number">
    <w:name w:val="Fig. Number"/>
    <w:basedOn w:val="BodyTextVersion1"/>
    <w:link w:val="FigNumberChar"/>
    <w:qFormat/>
    <w:rsid w:val="00A346E4"/>
    <w:pPr>
      <w:jc w:val="center"/>
    </w:pPr>
    <w:rPr>
      <w:i/>
      <w:iCs/>
    </w:rPr>
  </w:style>
  <w:style w:type="character" w:customStyle="1" w:styleId="FigNumberChar">
    <w:name w:val="Fig. Number Char"/>
    <w:basedOn w:val="BodyTextVersion1Char"/>
    <w:link w:val="FigNumber"/>
    <w:rsid w:val="00A346E4"/>
    <w:rPr>
      <w:rFonts w:eastAsia="Times New Roman" w:cs="Times New Roman"/>
      <w:i/>
      <w:iCs/>
    </w:rPr>
  </w:style>
  <w:style w:type="paragraph" w:customStyle="1" w:styleId="DocTitleNoNumber">
    <w:name w:val="Doc. Title_No Number"/>
    <w:basedOn w:val="Normal"/>
    <w:link w:val="DocTitleNoNumberChar"/>
    <w:qFormat/>
    <w:rsid w:val="00A346E4"/>
    <w:pPr>
      <w:jc w:val="center"/>
    </w:pPr>
    <w:rPr>
      <w:rFonts w:asciiTheme="majorHAnsi" w:hAnsiTheme="majorHAnsi"/>
      <w:b/>
      <w:bCs/>
      <w:color w:val="auto"/>
      <w:sz w:val="64"/>
      <w:szCs w:val="64"/>
    </w:rPr>
  </w:style>
  <w:style w:type="paragraph" w:customStyle="1" w:styleId="DocSubtitleNoNumber">
    <w:name w:val="Doc. Subtitle_No Number"/>
    <w:basedOn w:val="Normal"/>
    <w:link w:val="DocSubtitleNoNumberChar"/>
    <w:qFormat/>
    <w:rsid w:val="00A346E4"/>
    <w:pPr>
      <w:jc w:val="center"/>
    </w:pPr>
    <w:rPr>
      <w:rFonts w:asciiTheme="majorHAnsi" w:hAnsiTheme="majorHAnsi"/>
      <w:color w:val="auto"/>
      <w:sz w:val="36"/>
      <w:szCs w:val="36"/>
    </w:rPr>
  </w:style>
  <w:style w:type="character" w:customStyle="1" w:styleId="DocTitleNoNumberChar">
    <w:name w:val="Doc. Title_No Number Char"/>
    <w:basedOn w:val="DefaultParagraphFont"/>
    <w:link w:val="DocTitleNoNumber"/>
    <w:rsid w:val="00A346E4"/>
    <w:rPr>
      <w:rFonts w:asciiTheme="majorHAnsi" w:eastAsia="Times New Roman" w:hAnsiTheme="majorHAnsi" w:cs="Times New Roman"/>
      <w:b/>
      <w:bCs/>
      <w:sz w:val="64"/>
      <w:szCs w:val="64"/>
      <w:lang w:val="en-GB"/>
    </w:rPr>
  </w:style>
  <w:style w:type="character" w:customStyle="1" w:styleId="DocSubtitleNoNumberChar">
    <w:name w:val="Doc. Subtitle_No Number Char"/>
    <w:basedOn w:val="DefaultParagraphFont"/>
    <w:link w:val="DocSubtitleNoNumber"/>
    <w:rsid w:val="00A346E4"/>
    <w:rPr>
      <w:rFonts w:asciiTheme="majorHAnsi" w:eastAsia="Times New Roman" w:hAnsiTheme="majorHAnsi" w:cs="Times New Roman"/>
      <w:sz w:val="36"/>
      <w:szCs w:val="36"/>
      <w:lang w:val="en-GB"/>
    </w:rPr>
  </w:style>
  <w:style w:type="paragraph" w:customStyle="1" w:styleId="Bodytextversion10">
    <w:name w:val="Body text version 1"/>
    <w:basedOn w:val="NoSpacing"/>
    <w:link w:val="Bodytextversion1Char0"/>
    <w:qFormat/>
    <w:rsid w:val="0042512C"/>
    <w:pPr>
      <w:spacing w:before="20" w:after="20"/>
    </w:pPr>
    <w:rPr>
      <w:rFonts w:ascii="Calibri Light" w:hAnsi="Calibri Light"/>
      <w:szCs w:val="22"/>
      <w:lang w:eastAsia="en-IE"/>
    </w:rPr>
  </w:style>
  <w:style w:type="character" w:customStyle="1" w:styleId="Bodytextversion1Char0">
    <w:name w:val="Body text version 1 Char"/>
    <w:link w:val="Bodytextversion10"/>
    <w:rsid w:val="0042512C"/>
    <w:rPr>
      <w:rFonts w:ascii="Calibri Light" w:eastAsia="Times New Roman" w:hAnsi="Calibri Light" w:cs="Times New Roman"/>
      <w:color w:val="4F4F4F"/>
      <w:lang w:val="en-GB" w:eastAsia="en-IE"/>
    </w:rPr>
  </w:style>
  <w:style w:type="table" w:styleId="ListTable5Dark-Accent1">
    <w:name w:val="List Table 5 Dark Accent 1"/>
    <w:basedOn w:val="TableNormal"/>
    <w:uiPriority w:val="50"/>
    <w:rsid w:val="004B5C2E"/>
    <w:pPr>
      <w:spacing w:after="0" w:line="240" w:lineRule="auto"/>
    </w:pPr>
    <w:rPr>
      <w:color w:val="FFFFFF" w:themeColor="background1"/>
    </w:rPr>
    <w:tblPr>
      <w:tblStyleRowBandSize w:val="1"/>
      <w:tblStyleColBandSize w:val="1"/>
      <w:tblBorders>
        <w:top w:val="single" w:sz="24" w:space="0" w:color="052830" w:themeColor="accent1"/>
        <w:left w:val="single" w:sz="24" w:space="0" w:color="052830" w:themeColor="accent1"/>
        <w:bottom w:val="single" w:sz="24" w:space="0" w:color="052830" w:themeColor="accent1"/>
        <w:right w:val="single" w:sz="24" w:space="0" w:color="052830" w:themeColor="accent1"/>
      </w:tblBorders>
    </w:tblPr>
    <w:tcPr>
      <w:shd w:val="clear" w:color="auto" w:fill="052830"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3-Accent1">
    <w:name w:val="List Table 3 Accent 1"/>
    <w:basedOn w:val="TableNormal"/>
    <w:uiPriority w:val="48"/>
    <w:rsid w:val="004B5C2E"/>
    <w:pPr>
      <w:spacing w:after="0" w:line="240" w:lineRule="auto"/>
    </w:pPr>
    <w:tblPr>
      <w:tblStyleRowBandSize w:val="1"/>
      <w:tblStyleColBandSize w:val="1"/>
      <w:tblBorders>
        <w:top w:val="single" w:sz="4" w:space="0" w:color="052830" w:themeColor="accent1"/>
        <w:left w:val="single" w:sz="4" w:space="0" w:color="052830" w:themeColor="accent1"/>
        <w:bottom w:val="single" w:sz="4" w:space="0" w:color="052830" w:themeColor="accent1"/>
        <w:right w:val="single" w:sz="4" w:space="0" w:color="052830" w:themeColor="accent1"/>
      </w:tblBorders>
    </w:tblPr>
    <w:tblStylePr w:type="firstRow">
      <w:rPr>
        <w:b/>
        <w:bCs/>
        <w:color w:val="FFFFFF" w:themeColor="background1"/>
      </w:rPr>
      <w:tblPr/>
      <w:tcPr>
        <w:shd w:val="clear" w:color="auto" w:fill="052830" w:themeFill="accent1"/>
      </w:tcPr>
    </w:tblStylePr>
    <w:tblStylePr w:type="lastRow">
      <w:rPr>
        <w:b/>
        <w:bCs/>
      </w:rPr>
      <w:tblPr/>
      <w:tcPr>
        <w:tcBorders>
          <w:top w:val="double" w:sz="4" w:space="0" w:color="05283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52830" w:themeColor="accent1"/>
          <w:right w:val="single" w:sz="4" w:space="0" w:color="052830" w:themeColor="accent1"/>
        </w:tcBorders>
      </w:tcPr>
    </w:tblStylePr>
    <w:tblStylePr w:type="band1Horz">
      <w:tblPr/>
      <w:tcPr>
        <w:tcBorders>
          <w:top w:val="single" w:sz="4" w:space="0" w:color="052830" w:themeColor="accent1"/>
          <w:bottom w:val="single" w:sz="4" w:space="0" w:color="05283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52830" w:themeColor="accent1"/>
          <w:left w:val="nil"/>
        </w:tcBorders>
      </w:tcPr>
    </w:tblStylePr>
    <w:tblStylePr w:type="swCell">
      <w:tblPr/>
      <w:tcPr>
        <w:tcBorders>
          <w:top w:val="double" w:sz="4" w:space="0" w:color="052830" w:themeColor="accent1"/>
          <w:right w:val="nil"/>
        </w:tcBorders>
      </w:tcPr>
    </w:tblStylePr>
  </w:style>
  <w:style w:type="paragraph" w:styleId="TOC4">
    <w:name w:val="toc 4"/>
    <w:basedOn w:val="Normal"/>
    <w:next w:val="Normal"/>
    <w:autoRedefine/>
    <w:uiPriority w:val="39"/>
    <w:semiHidden/>
    <w:unhideWhenUsed/>
    <w:rsid w:val="0042668B"/>
    <w:pPr>
      <w:spacing w:after="100"/>
      <w:ind w:left="660"/>
    </w:pPr>
    <w:rPr>
      <w:rFonts w:asciiTheme="minorHAnsi" w:hAnsiTheme="minorHAnsi"/>
      <w:color w:val="auto"/>
    </w:rPr>
  </w:style>
  <w:style w:type="paragraph" w:styleId="TOC5">
    <w:name w:val="toc 5"/>
    <w:basedOn w:val="Normal"/>
    <w:next w:val="Normal"/>
    <w:autoRedefine/>
    <w:uiPriority w:val="39"/>
    <w:semiHidden/>
    <w:unhideWhenUsed/>
    <w:rsid w:val="0042668B"/>
    <w:pPr>
      <w:spacing w:after="100"/>
      <w:ind w:left="880"/>
    </w:pPr>
    <w:rPr>
      <w:rFonts w:asciiTheme="minorHAnsi" w:hAnsiTheme="minorHAnsi"/>
      <w:color w:val="auto"/>
    </w:rPr>
  </w:style>
  <w:style w:type="paragraph" w:styleId="TOC6">
    <w:name w:val="toc 6"/>
    <w:basedOn w:val="Normal"/>
    <w:next w:val="Normal"/>
    <w:autoRedefine/>
    <w:uiPriority w:val="39"/>
    <w:semiHidden/>
    <w:unhideWhenUsed/>
    <w:rsid w:val="0042668B"/>
    <w:pPr>
      <w:spacing w:after="100"/>
      <w:ind w:left="1100"/>
    </w:pPr>
    <w:rPr>
      <w:rFonts w:asciiTheme="minorHAnsi" w:hAnsiTheme="minorHAnsi"/>
      <w:color w:val="auto"/>
    </w:rPr>
  </w:style>
  <w:style w:type="paragraph" w:styleId="TOC7">
    <w:name w:val="toc 7"/>
    <w:basedOn w:val="Normal"/>
    <w:next w:val="Normal"/>
    <w:autoRedefine/>
    <w:uiPriority w:val="39"/>
    <w:semiHidden/>
    <w:unhideWhenUsed/>
    <w:rsid w:val="0042668B"/>
    <w:pPr>
      <w:spacing w:after="100"/>
      <w:ind w:left="1320"/>
    </w:pPr>
    <w:rPr>
      <w:rFonts w:asciiTheme="minorHAnsi" w:hAnsiTheme="minorHAnsi"/>
      <w:color w:val="auto"/>
    </w:rPr>
  </w:style>
  <w:style w:type="paragraph" w:styleId="TOC8">
    <w:name w:val="toc 8"/>
    <w:basedOn w:val="Normal"/>
    <w:next w:val="Normal"/>
    <w:autoRedefine/>
    <w:uiPriority w:val="39"/>
    <w:semiHidden/>
    <w:unhideWhenUsed/>
    <w:rsid w:val="0042668B"/>
    <w:pPr>
      <w:spacing w:after="100"/>
      <w:ind w:left="1540"/>
    </w:pPr>
    <w:rPr>
      <w:rFonts w:asciiTheme="minorHAnsi" w:hAnsiTheme="minorHAnsi"/>
      <w:color w:val="auto"/>
    </w:rPr>
  </w:style>
  <w:style w:type="paragraph" w:styleId="TOC9">
    <w:name w:val="toc 9"/>
    <w:basedOn w:val="Normal"/>
    <w:next w:val="Normal"/>
    <w:autoRedefine/>
    <w:uiPriority w:val="39"/>
    <w:semiHidden/>
    <w:unhideWhenUsed/>
    <w:rsid w:val="0042668B"/>
    <w:pPr>
      <w:spacing w:after="100"/>
      <w:ind w:left="1760"/>
    </w:pPr>
    <w:rPr>
      <w:rFonts w:asciiTheme="minorHAnsi" w:hAnsiTheme="minorHAnsi"/>
      <w:color w:val="auto"/>
    </w:rPr>
  </w:style>
  <w:style w:type="character" w:customStyle="1" w:styleId="ui-provider">
    <w:name w:val="ui-provider"/>
    <w:basedOn w:val="DefaultParagraphFont"/>
    <w:rsid w:val="0025740C"/>
  </w:style>
  <w:style w:type="paragraph" w:customStyle="1" w:styleId="li">
    <w:name w:val="li"/>
    <w:basedOn w:val="Normal"/>
    <w:rsid w:val="00793CA5"/>
    <w:pPr>
      <w:spacing w:before="100" w:beforeAutospacing="1" w:after="100" w:afterAutospacing="1"/>
    </w:pPr>
    <w:rPr>
      <w:rFonts w:ascii="Times New Roman" w:hAnsi="Times New Roman"/>
      <w:color w:val="auto"/>
      <w:sz w:val="24"/>
      <w:szCs w:val="24"/>
      <w:lang w:eastAsia="en-GB"/>
    </w:rPr>
  </w:style>
  <w:style w:type="character" w:customStyle="1" w:styleId="ph">
    <w:name w:val="ph"/>
    <w:basedOn w:val="DefaultParagraphFont"/>
    <w:rsid w:val="00793CA5"/>
  </w:style>
  <w:style w:type="paragraph" w:customStyle="1" w:styleId="graf">
    <w:name w:val="graf"/>
    <w:basedOn w:val="Normal"/>
    <w:rsid w:val="00E55BA2"/>
    <w:pPr>
      <w:spacing w:before="100" w:beforeAutospacing="1" w:after="100" w:afterAutospacing="1"/>
    </w:pPr>
    <w:rPr>
      <w:rFonts w:ascii="Times New Roman" w:hAnsi="Times New Roman"/>
      <w:color w:val="auto"/>
      <w:sz w:val="24"/>
      <w:szCs w:val="24"/>
      <w:lang w:eastAsia="en-GB"/>
    </w:rPr>
  </w:style>
  <w:style w:type="paragraph" w:styleId="HTMLPreformatted">
    <w:name w:val="HTML Preformatted"/>
    <w:basedOn w:val="Normal"/>
    <w:link w:val="HTMLPreformattedChar"/>
    <w:uiPriority w:val="99"/>
    <w:semiHidden/>
    <w:unhideWhenUsed/>
    <w:rsid w:val="00FE4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color w:val="auto"/>
      <w:sz w:val="20"/>
      <w:lang w:eastAsia="en-GB"/>
    </w:rPr>
  </w:style>
  <w:style w:type="character" w:customStyle="1" w:styleId="HTMLPreformattedChar">
    <w:name w:val="HTML Preformatted Char"/>
    <w:basedOn w:val="DefaultParagraphFont"/>
    <w:link w:val="HTMLPreformatted"/>
    <w:uiPriority w:val="99"/>
    <w:semiHidden/>
    <w:rsid w:val="00FE4901"/>
    <w:rPr>
      <w:rFonts w:ascii="Courier New" w:eastAsia="Times New Roman" w:hAnsi="Courier New" w:cs="Courier New"/>
      <w:sz w:val="20"/>
      <w:szCs w:val="20"/>
      <w:lang w:val="en-GB" w:eastAsia="en-GB"/>
    </w:rPr>
  </w:style>
  <w:style w:type="character" w:customStyle="1" w:styleId="pre--content">
    <w:name w:val="pre--content"/>
    <w:basedOn w:val="DefaultParagraphFont"/>
    <w:rsid w:val="00FE4901"/>
  </w:style>
  <w:style w:type="character" w:customStyle="1" w:styleId="hljs-punctuation">
    <w:name w:val="hljs-punctuation"/>
    <w:basedOn w:val="DefaultParagraphFont"/>
    <w:rsid w:val="00FE4901"/>
  </w:style>
  <w:style w:type="character" w:customStyle="1" w:styleId="hljs-attr">
    <w:name w:val="hljs-attr"/>
    <w:basedOn w:val="DefaultParagraphFont"/>
    <w:rsid w:val="00FE4901"/>
  </w:style>
  <w:style w:type="character" w:customStyle="1" w:styleId="hljs-string">
    <w:name w:val="hljs-string"/>
    <w:basedOn w:val="DefaultParagraphFont"/>
    <w:rsid w:val="00FE4901"/>
  </w:style>
  <w:style w:type="character" w:customStyle="1" w:styleId="hljs-number">
    <w:name w:val="hljs-number"/>
    <w:basedOn w:val="DefaultParagraphFont"/>
    <w:rsid w:val="00FE4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449280">
      <w:bodyDiv w:val="1"/>
      <w:marLeft w:val="0"/>
      <w:marRight w:val="0"/>
      <w:marTop w:val="0"/>
      <w:marBottom w:val="0"/>
      <w:divBdr>
        <w:top w:val="none" w:sz="0" w:space="0" w:color="auto"/>
        <w:left w:val="none" w:sz="0" w:space="0" w:color="auto"/>
        <w:bottom w:val="none" w:sz="0" w:space="0" w:color="auto"/>
        <w:right w:val="none" w:sz="0" w:space="0" w:color="auto"/>
      </w:divBdr>
      <w:divsChild>
        <w:div w:id="19280176">
          <w:marLeft w:val="331"/>
          <w:marRight w:val="0"/>
          <w:marTop w:val="0"/>
          <w:marBottom w:val="0"/>
          <w:divBdr>
            <w:top w:val="none" w:sz="0" w:space="0" w:color="auto"/>
            <w:left w:val="none" w:sz="0" w:space="0" w:color="auto"/>
            <w:bottom w:val="none" w:sz="0" w:space="0" w:color="auto"/>
            <w:right w:val="none" w:sz="0" w:space="0" w:color="auto"/>
          </w:divBdr>
        </w:div>
        <w:div w:id="484319328">
          <w:marLeft w:val="331"/>
          <w:marRight w:val="0"/>
          <w:marTop w:val="0"/>
          <w:marBottom w:val="0"/>
          <w:divBdr>
            <w:top w:val="none" w:sz="0" w:space="0" w:color="auto"/>
            <w:left w:val="none" w:sz="0" w:space="0" w:color="auto"/>
            <w:bottom w:val="none" w:sz="0" w:space="0" w:color="auto"/>
            <w:right w:val="none" w:sz="0" w:space="0" w:color="auto"/>
          </w:divBdr>
        </w:div>
        <w:div w:id="1193572844">
          <w:marLeft w:val="331"/>
          <w:marRight w:val="0"/>
          <w:marTop w:val="0"/>
          <w:marBottom w:val="0"/>
          <w:divBdr>
            <w:top w:val="none" w:sz="0" w:space="0" w:color="auto"/>
            <w:left w:val="none" w:sz="0" w:space="0" w:color="auto"/>
            <w:bottom w:val="none" w:sz="0" w:space="0" w:color="auto"/>
            <w:right w:val="none" w:sz="0" w:space="0" w:color="auto"/>
          </w:divBdr>
        </w:div>
        <w:div w:id="1855144990">
          <w:marLeft w:val="331"/>
          <w:marRight w:val="0"/>
          <w:marTop w:val="0"/>
          <w:marBottom w:val="0"/>
          <w:divBdr>
            <w:top w:val="none" w:sz="0" w:space="0" w:color="auto"/>
            <w:left w:val="none" w:sz="0" w:space="0" w:color="auto"/>
            <w:bottom w:val="none" w:sz="0" w:space="0" w:color="auto"/>
            <w:right w:val="none" w:sz="0" w:space="0" w:color="auto"/>
          </w:divBdr>
        </w:div>
      </w:divsChild>
    </w:div>
    <w:div w:id="183859091">
      <w:bodyDiv w:val="1"/>
      <w:marLeft w:val="0"/>
      <w:marRight w:val="0"/>
      <w:marTop w:val="0"/>
      <w:marBottom w:val="0"/>
      <w:divBdr>
        <w:top w:val="none" w:sz="0" w:space="0" w:color="auto"/>
        <w:left w:val="none" w:sz="0" w:space="0" w:color="auto"/>
        <w:bottom w:val="none" w:sz="0" w:space="0" w:color="auto"/>
        <w:right w:val="none" w:sz="0" w:space="0" w:color="auto"/>
      </w:divBdr>
    </w:div>
    <w:div w:id="196355144">
      <w:bodyDiv w:val="1"/>
      <w:marLeft w:val="0"/>
      <w:marRight w:val="0"/>
      <w:marTop w:val="0"/>
      <w:marBottom w:val="0"/>
      <w:divBdr>
        <w:top w:val="none" w:sz="0" w:space="0" w:color="auto"/>
        <w:left w:val="none" w:sz="0" w:space="0" w:color="auto"/>
        <w:bottom w:val="none" w:sz="0" w:space="0" w:color="auto"/>
        <w:right w:val="none" w:sz="0" w:space="0" w:color="auto"/>
      </w:divBdr>
    </w:div>
    <w:div w:id="212011193">
      <w:bodyDiv w:val="1"/>
      <w:marLeft w:val="0"/>
      <w:marRight w:val="0"/>
      <w:marTop w:val="0"/>
      <w:marBottom w:val="0"/>
      <w:divBdr>
        <w:top w:val="none" w:sz="0" w:space="0" w:color="auto"/>
        <w:left w:val="none" w:sz="0" w:space="0" w:color="auto"/>
        <w:bottom w:val="none" w:sz="0" w:space="0" w:color="auto"/>
        <w:right w:val="none" w:sz="0" w:space="0" w:color="auto"/>
      </w:divBdr>
    </w:div>
    <w:div w:id="219748878">
      <w:bodyDiv w:val="1"/>
      <w:marLeft w:val="0"/>
      <w:marRight w:val="0"/>
      <w:marTop w:val="0"/>
      <w:marBottom w:val="0"/>
      <w:divBdr>
        <w:top w:val="none" w:sz="0" w:space="0" w:color="auto"/>
        <w:left w:val="none" w:sz="0" w:space="0" w:color="auto"/>
        <w:bottom w:val="none" w:sz="0" w:space="0" w:color="auto"/>
        <w:right w:val="none" w:sz="0" w:space="0" w:color="auto"/>
      </w:divBdr>
      <w:divsChild>
        <w:div w:id="120535834">
          <w:marLeft w:val="331"/>
          <w:marRight w:val="0"/>
          <w:marTop w:val="0"/>
          <w:marBottom w:val="0"/>
          <w:divBdr>
            <w:top w:val="none" w:sz="0" w:space="0" w:color="auto"/>
            <w:left w:val="none" w:sz="0" w:space="0" w:color="auto"/>
            <w:bottom w:val="none" w:sz="0" w:space="0" w:color="auto"/>
            <w:right w:val="none" w:sz="0" w:space="0" w:color="auto"/>
          </w:divBdr>
        </w:div>
        <w:div w:id="1189948830">
          <w:marLeft w:val="331"/>
          <w:marRight w:val="0"/>
          <w:marTop w:val="0"/>
          <w:marBottom w:val="0"/>
          <w:divBdr>
            <w:top w:val="none" w:sz="0" w:space="0" w:color="auto"/>
            <w:left w:val="none" w:sz="0" w:space="0" w:color="auto"/>
            <w:bottom w:val="none" w:sz="0" w:space="0" w:color="auto"/>
            <w:right w:val="none" w:sz="0" w:space="0" w:color="auto"/>
          </w:divBdr>
        </w:div>
        <w:div w:id="1372069643">
          <w:marLeft w:val="331"/>
          <w:marRight w:val="0"/>
          <w:marTop w:val="0"/>
          <w:marBottom w:val="0"/>
          <w:divBdr>
            <w:top w:val="none" w:sz="0" w:space="0" w:color="auto"/>
            <w:left w:val="none" w:sz="0" w:space="0" w:color="auto"/>
            <w:bottom w:val="none" w:sz="0" w:space="0" w:color="auto"/>
            <w:right w:val="none" w:sz="0" w:space="0" w:color="auto"/>
          </w:divBdr>
        </w:div>
      </w:divsChild>
    </w:div>
    <w:div w:id="328026905">
      <w:bodyDiv w:val="1"/>
      <w:marLeft w:val="0"/>
      <w:marRight w:val="0"/>
      <w:marTop w:val="0"/>
      <w:marBottom w:val="0"/>
      <w:divBdr>
        <w:top w:val="none" w:sz="0" w:space="0" w:color="auto"/>
        <w:left w:val="none" w:sz="0" w:space="0" w:color="auto"/>
        <w:bottom w:val="none" w:sz="0" w:space="0" w:color="auto"/>
        <w:right w:val="none" w:sz="0" w:space="0" w:color="auto"/>
      </w:divBdr>
    </w:div>
    <w:div w:id="329336360">
      <w:bodyDiv w:val="1"/>
      <w:marLeft w:val="0"/>
      <w:marRight w:val="0"/>
      <w:marTop w:val="0"/>
      <w:marBottom w:val="0"/>
      <w:divBdr>
        <w:top w:val="none" w:sz="0" w:space="0" w:color="auto"/>
        <w:left w:val="none" w:sz="0" w:space="0" w:color="auto"/>
        <w:bottom w:val="none" w:sz="0" w:space="0" w:color="auto"/>
        <w:right w:val="none" w:sz="0" w:space="0" w:color="auto"/>
      </w:divBdr>
      <w:divsChild>
        <w:div w:id="590628567">
          <w:marLeft w:val="0"/>
          <w:marRight w:val="0"/>
          <w:marTop w:val="0"/>
          <w:marBottom w:val="0"/>
          <w:divBdr>
            <w:top w:val="none" w:sz="0" w:space="0" w:color="auto"/>
            <w:left w:val="none" w:sz="0" w:space="0" w:color="auto"/>
            <w:bottom w:val="none" w:sz="0" w:space="0" w:color="auto"/>
            <w:right w:val="none" w:sz="0" w:space="0" w:color="auto"/>
          </w:divBdr>
          <w:divsChild>
            <w:div w:id="151607987">
              <w:marLeft w:val="0"/>
              <w:marRight w:val="0"/>
              <w:marTop w:val="0"/>
              <w:marBottom w:val="0"/>
              <w:divBdr>
                <w:top w:val="none" w:sz="0" w:space="0" w:color="auto"/>
                <w:left w:val="none" w:sz="0" w:space="0" w:color="auto"/>
                <w:bottom w:val="none" w:sz="0" w:space="0" w:color="auto"/>
                <w:right w:val="none" w:sz="0" w:space="0" w:color="auto"/>
              </w:divBdr>
            </w:div>
          </w:divsChild>
        </w:div>
        <w:div w:id="715158913">
          <w:marLeft w:val="0"/>
          <w:marRight w:val="0"/>
          <w:marTop w:val="0"/>
          <w:marBottom w:val="0"/>
          <w:divBdr>
            <w:top w:val="none" w:sz="0" w:space="0" w:color="auto"/>
            <w:left w:val="none" w:sz="0" w:space="0" w:color="auto"/>
            <w:bottom w:val="none" w:sz="0" w:space="0" w:color="auto"/>
            <w:right w:val="none" w:sz="0" w:space="0" w:color="auto"/>
          </w:divBdr>
          <w:divsChild>
            <w:div w:id="30497312">
              <w:marLeft w:val="0"/>
              <w:marRight w:val="0"/>
              <w:marTop w:val="0"/>
              <w:marBottom w:val="0"/>
              <w:divBdr>
                <w:top w:val="none" w:sz="0" w:space="0" w:color="auto"/>
                <w:left w:val="none" w:sz="0" w:space="0" w:color="auto"/>
                <w:bottom w:val="none" w:sz="0" w:space="0" w:color="auto"/>
                <w:right w:val="none" w:sz="0" w:space="0" w:color="auto"/>
              </w:divBdr>
            </w:div>
          </w:divsChild>
        </w:div>
        <w:div w:id="1055591607">
          <w:marLeft w:val="0"/>
          <w:marRight w:val="0"/>
          <w:marTop w:val="0"/>
          <w:marBottom w:val="0"/>
          <w:divBdr>
            <w:top w:val="none" w:sz="0" w:space="0" w:color="auto"/>
            <w:left w:val="none" w:sz="0" w:space="0" w:color="auto"/>
            <w:bottom w:val="none" w:sz="0" w:space="0" w:color="auto"/>
            <w:right w:val="none" w:sz="0" w:space="0" w:color="auto"/>
          </w:divBdr>
          <w:divsChild>
            <w:div w:id="546570828">
              <w:marLeft w:val="0"/>
              <w:marRight w:val="0"/>
              <w:marTop w:val="0"/>
              <w:marBottom w:val="0"/>
              <w:divBdr>
                <w:top w:val="none" w:sz="0" w:space="0" w:color="auto"/>
                <w:left w:val="none" w:sz="0" w:space="0" w:color="auto"/>
                <w:bottom w:val="none" w:sz="0" w:space="0" w:color="auto"/>
                <w:right w:val="none" w:sz="0" w:space="0" w:color="auto"/>
              </w:divBdr>
            </w:div>
            <w:div w:id="596905710">
              <w:marLeft w:val="0"/>
              <w:marRight w:val="0"/>
              <w:marTop w:val="0"/>
              <w:marBottom w:val="0"/>
              <w:divBdr>
                <w:top w:val="none" w:sz="0" w:space="0" w:color="auto"/>
                <w:left w:val="none" w:sz="0" w:space="0" w:color="auto"/>
                <w:bottom w:val="none" w:sz="0" w:space="0" w:color="auto"/>
                <w:right w:val="none" w:sz="0" w:space="0" w:color="auto"/>
              </w:divBdr>
            </w:div>
          </w:divsChild>
        </w:div>
        <w:div w:id="1281960099">
          <w:marLeft w:val="0"/>
          <w:marRight w:val="0"/>
          <w:marTop w:val="0"/>
          <w:marBottom w:val="0"/>
          <w:divBdr>
            <w:top w:val="none" w:sz="0" w:space="0" w:color="auto"/>
            <w:left w:val="none" w:sz="0" w:space="0" w:color="auto"/>
            <w:bottom w:val="none" w:sz="0" w:space="0" w:color="auto"/>
            <w:right w:val="none" w:sz="0" w:space="0" w:color="auto"/>
          </w:divBdr>
          <w:divsChild>
            <w:div w:id="968630189">
              <w:marLeft w:val="0"/>
              <w:marRight w:val="0"/>
              <w:marTop w:val="0"/>
              <w:marBottom w:val="0"/>
              <w:divBdr>
                <w:top w:val="none" w:sz="0" w:space="0" w:color="auto"/>
                <w:left w:val="none" w:sz="0" w:space="0" w:color="auto"/>
                <w:bottom w:val="none" w:sz="0" w:space="0" w:color="auto"/>
                <w:right w:val="none" w:sz="0" w:space="0" w:color="auto"/>
              </w:divBdr>
            </w:div>
          </w:divsChild>
        </w:div>
        <w:div w:id="1448349672">
          <w:marLeft w:val="0"/>
          <w:marRight w:val="0"/>
          <w:marTop w:val="0"/>
          <w:marBottom w:val="0"/>
          <w:divBdr>
            <w:top w:val="none" w:sz="0" w:space="0" w:color="auto"/>
            <w:left w:val="none" w:sz="0" w:space="0" w:color="auto"/>
            <w:bottom w:val="none" w:sz="0" w:space="0" w:color="auto"/>
            <w:right w:val="none" w:sz="0" w:space="0" w:color="auto"/>
          </w:divBdr>
          <w:divsChild>
            <w:div w:id="1794320476">
              <w:marLeft w:val="0"/>
              <w:marRight w:val="0"/>
              <w:marTop w:val="0"/>
              <w:marBottom w:val="0"/>
              <w:divBdr>
                <w:top w:val="none" w:sz="0" w:space="0" w:color="auto"/>
                <w:left w:val="none" w:sz="0" w:space="0" w:color="auto"/>
                <w:bottom w:val="none" w:sz="0" w:space="0" w:color="auto"/>
                <w:right w:val="none" w:sz="0" w:space="0" w:color="auto"/>
              </w:divBdr>
            </w:div>
          </w:divsChild>
        </w:div>
        <w:div w:id="1613517791">
          <w:marLeft w:val="0"/>
          <w:marRight w:val="0"/>
          <w:marTop w:val="0"/>
          <w:marBottom w:val="0"/>
          <w:divBdr>
            <w:top w:val="none" w:sz="0" w:space="0" w:color="auto"/>
            <w:left w:val="none" w:sz="0" w:space="0" w:color="auto"/>
            <w:bottom w:val="none" w:sz="0" w:space="0" w:color="auto"/>
            <w:right w:val="none" w:sz="0" w:space="0" w:color="auto"/>
          </w:divBdr>
          <w:divsChild>
            <w:div w:id="870411187">
              <w:marLeft w:val="0"/>
              <w:marRight w:val="0"/>
              <w:marTop w:val="0"/>
              <w:marBottom w:val="0"/>
              <w:divBdr>
                <w:top w:val="none" w:sz="0" w:space="0" w:color="auto"/>
                <w:left w:val="none" w:sz="0" w:space="0" w:color="auto"/>
                <w:bottom w:val="none" w:sz="0" w:space="0" w:color="auto"/>
                <w:right w:val="none" w:sz="0" w:space="0" w:color="auto"/>
              </w:divBdr>
            </w:div>
          </w:divsChild>
        </w:div>
        <w:div w:id="1681662200">
          <w:marLeft w:val="0"/>
          <w:marRight w:val="0"/>
          <w:marTop w:val="0"/>
          <w:marBottom w:val="0"/>
          <w:divBdr>
            <w:top w:val="none" w:sz="0" w:space="0" w:color="auto"/>
            <w:left w:val="none" w:sz="0" w:space="0" w:color="auto"/>
            <w:bottom w:val="none" w:sz="0" w:space="0" w:color="auto"/>
            <w:right w:val="none" w:sz="0" w:space="0" w:color="auto"/>
          </w:divBdr>
          <w:divsChild>
            <w:div w:id="206471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82472">
      <w:bodyDiv w:val="1"/>
      <w:marLeft w:val="0"/>
      <w:marRight w:val="0"/>
      <w:marTop w:val="0"/>
      <w:marBottom w:val="0"/>
      <w:divBdr>
        <w:top w:val="none" w:sz="0" w:space="0" w:color="auto"/>
        <w:left w:val="none" w:sz="0" w:space="0" w:color="auto"/>
        <w:bottom w:val="none" w:sz="0" w:space="0" w:color="auto"/>
        <w:right w:val="none" w:sz="0" w:space="0" w:color="auto"/>
      </w:divBdr>
    </w:div>
    <w:div w:id="354044692">
      <w:bodyDiv w:val="1"/>
      <w:marLeft w:val="0"/>
      <w:marRight w:val="0"/>
      <w:marTop w:val="0"/>
      <w:marBottom w:val="0"/>
      <w:divBdr>
        <w:top w:val="none" w:sz="0" w:space="0" w:color="auto"/>
        <w:left w:val="none" w:sz="0" w:space="0" w:color="auto"/>
        <w:bottom w:val="none" w:sz="0" w:space="0" w:color="auto"/>
        <w:right w:val="none" w:sz="0" w:space="0" w:color="auto"/>
      </w:divBdr>
    </w:div>
    <w:div w:id="420642694">
      <w:bodyDiv w:val="1"/>
      <w:marLeft w:val="0"/>
      <w:marRight w:val="0"/>
      <w:marTop w:val="0"/>
      <w:marBottom w:val="0"/>
      <w:divBdr>
        <w:top w:val="none" w:sz="0" w:space="0" w:color="auto"/>
        <w:left w:val="none" w:sz="0" w:space="0" w:color="auto"/>
        <w:bottom w:val="none" w:sz="0" w:space="0" w:color="auto"/>
        <w:right w:val="none" w:sz="0" w:space="0" w:color="auto"/>
      </w:divBdr>
    </w:div>
    <w:div w:id="475298831">
      <w:bodyDiv w:val="1"/>
      <w:marLeft w:val="0"/>
      <w:marRight w:val="0"/>
      <w:marTop w:val="0"/>
      <w:marBottom w:val="0"/>
      <w:divBdr>
        <w:top w:val="none" w:sz="0" w:space="0" w:color="auto"/>
        <w:left w:val="none" w:sz="0" w:space="0" w:color="auto"/>
        <w:bottom w:val="none" w:sz="0" w:space="0" w:color="auto"/>
        <w:right w:val="none" w:sz="0" w:space="0" w:color="auto"/>
      </w:divBdr>
      <w:divsChild>
        <w:div w:id="925386244">
          <w:marLeft w:val="274"/>
          <w:marRight w:val="0"/>
          <w:marTop w:val="0"/>
          <w:marBottom w:val="0"/>
          <w:divBdr>
            <w:top w:val="none" w:sz="0" w:space="0" w:color="auto"/>
            <w:left w:val="none" w:sz="0" w:space="0" w:color="auto"/>
            <w:bottom w:val="none" w:sz="0" w:space="0" w:color="auto"/>
            <w:right w:val="none" w:sz="0" w:space="0" w:color="auto"/>
          </w:divBdr>
        </w:div>
        <w:div w:id="1419868236">
          <w:marLeft w:val="274"/>
          <w:marRight w:val="0"/>
          <w:marTop w:val="0"/>
          <w:marBottom w:val="0"/>
          <w:divBdr>
            <w:top w:val="none" w:sz="0" w:space="0" w:color="auto"/>
            <w:left w:val="none" w:sz="0" w:space="0" w:color="auto"/>
            <w:bottom w:val="none" w:sz="0" w:space="0" w:color="auto"/>
            <w:right w:val="none" w:sz="0" w:space="0" w:color="auto"/>
          </w:divBdr>
        </w:div>
        <w:div w:id="1747219459">
          <w:marLeft w:val="274"/>
          <w:marRight w:val="0"/>
          <w:marTop w:val="0"/>
          <w:marBottom w:val="0"/>
          <w:divBdr>
            <w:top w:val="none" w:sz="0" w:space="0" w:color="auto"/>
            <w:left w:val="none" w:sz="0" w:space="0" w:color="auto"/>
            <w:bottom w:val="none" w:sz="0" w:space="0" w:color="auto"/>
            <w:right w:val="none" w:sz="0" w:space="0" w:color="auto"/>
          </w:divBdr>
        </w:div>
      </w:divsChild>
    </w:div>
    <w:div w:id="489371240">
      <w:bodyDiv w:val="1"/>
      <w:marLeft w:val="0"/>
      <w:marRight w:val="0"/>
      <w:marTop w:val="0"/>
      <w:marBottom w:val="0"/>
      <w:divBdr>
        <w:top w:val="none" w:sz="0" w:space="0" w:color="auto"/>
        <w:left w:val="none" w:sz="0" w:space="0" w:color="auto"/>
        <w:bottom w:val="none" w:sz="0" w:space="0" w:color="auto"/>
        <w:right w:val="none" w:sz="0" w:space="0" w:color="auto"/>
      </w:divBdr>
    </w:div>
    <w:div w:id="496262122">
      <w:bodyDiv w:val="1"/>
      <w:marLeft w:val="0"/>
      <w:marRight w:val="0"/>
      <w:marTop w:val="0"/>
      <w:marBottom w:val="0"/>
      <w:divBdr>
        <w:top w:val="none" w:sz="0" w:space="0" w:color="auto"/>
        <w:left w:val="none" w:sz="0" w:space="0" w:color="auto"/>
        <w:bottom w:val="none" w:sz="0" w:space="0" w:color="auto"/>
        <w:right w:val="none" w:sz="0" w:space="0" w:color="auto"/>
      </w:divBdr>
    </w:div>
    <w:div w:id="567807653">
      <w:bodyDiv w:val="1"/>
      <w:marLeft w:val="0"/>
      <w:marRight w:val="0"/>
      <w:marTop w:val="0"/>
      <w:marBottom w:val="0"/>
      <w:divBdr>
        <w:top w:val="none" w:sz="0" w:space="0" w:color="auto"/>
        <w:left w:val="none" w:sz="0" w:space="0" w:color="auto"/>
        <w:bottom w:val="none" w:sz="0" w:space="0" w:color="auto"/>
        <w:right w:val="none" w:sz="0" w:space="0" w:color="auto"/>
      </w:divBdr>
    </w:div>
    <w:div w:id="568423816">
      <w:bodyDiv w:val="1"/>
      <w:marLeft w:val="0"/>
      <w:marRight w:val="0"/>
      <w:marTop w:val="0"/>
      <w:marBottom w:val="0"/>
      <w:divBdr>
        <w:top w:val="none" w:sz="0" w:space="0" w:color="auto"/>
        <w:left w:val="none" w:sz="0" w:space="0" w:color="auto"/>
        <w:bottom w:val="none" w:sz="0" w:space="0" w:color="auto"/>
        <w:right w:val="none" w:sz="0" w:space="0" w:color="auto"/>
      </w:divBdr>
    </w:div>
    <w:div w:id="576134178">
      <w:bodyDiv w:val="1"/>
      <w:marLeft w:val="0"/>
      <w:marRight w:val="0"/>
      <w:marTop w:val="0"/>
      <w:marBottom w:val="0"/>
      <w:divBdr>
        <w:top w:val="none" w:sz="0" w:space="0" w:color="auto"/>
        <w:left w:val="none" w:sz="0" w:space="0" w:color="auto"/>
        <w:bottom w:val="none" w:sz="0" w:space="0" w:color="auto"/>
        <w:right w:val="none" w:sz="0" w:space="0" w:color="auto"/>
      </w:divBdr>
    </w:div>
    <w:div w:id="580453153">
      <w:bodyDiv w:val="1"/>
      <w:marLeft w:val="0"/>
      <w:marRight w:val="0"/>
      <w:marTop w:val="0"/>
      <w:marBottom w:val="0"/>
      <w:divBdr>
        <w:top w:val="none" w:sz="0" w:space="0" w:color="auto"/>
        <w:left w:val="none" w:sz="0" w:space="0" w:color="auto"/>
        <w:bottom w:val="none" w:sz="0" w:space="0" w:color="auto"/>
        <w:right w:val="none" w:sz="0" w:space="0" w:color="auto"/>
      </w:divBdr>
    </w:div>
    <w:div w:id="643119529">
      <w:bodyDiv w:val="1"/>
      <w:marLeft w:val="0"/>
      <w:marRight w:val="0"/>
      <w:marTop w:val="0"/>
      <w:marBottom w:val="0"/>
      <w:divBdr>
        <w:top w:val="none" w:sz="0" w:space="0" w:color="auto"/>
        <w:left w:val="none" w:sz="0" w:space="0" w:color="auto"/>
        <w:bottom w:val="none" w:sz="0" w:space="0" w:color="auto"/>
        <w:right w:val="none" w:sz="0" w:space="0" w:color="auto"/>
      </w:divBdr>
    </w:div>
    <w:div w:id="696779633">
      <w:bodyDiv w:val="1"/>
      <w:marLeft w:val="0"/>
      <w:marRight w:val="0"/>
      <w:marTop w:val="0"/>
      <w:marBottom w:val="0"/>
      <w:divBdr>
        <w:top w:val="none" w:sz="0" w:space="0" w:color="auto"/>
        <w:left w:val="none" w:sz="0" w:space="0" w:color="auto"/>
        <w:bottom w:val="none" w:sz="0" w:space="0" w:color="auto"/>
        <w:right w:val="none" w:sz="0" w:space="0" w:color="auto"/>
      </w:divBdr>
    </w:div>
    <w:div w:id="710108372">
      <w:bodyDiv w:val="1"/>
      <w:marLeft w:val="0"/>
      <w:marRight w:val="0"/>
      <w:marTop w:val="0"/>
      <w:marBottom w:val="0"/>
      <w:divBdr>
        <w:top w:val="none" w:sz="0" w:space="0" w:color="auto"/>
        <w:left w:val="none" w:sz="0" w:space="0" w:color="auto"/>
        <w:bottom w:val="none" w:sz="0" w:space="0" w:color="auto"/>
        <w:right w:val="none" w:sz="0" w:space="0" w:color="auto"/>
      </w:divBdr>
    </w:div>
    <w:div w:id="763384927">
      <w:bodyDiv w:val="1"/>
      <w:marLeft w:val="0"/>
      <w:marRight w:val="0"/>
      <w:marTop w:val="0"/>
      <w:marBottom w:val="0"/>
      <w:divBdr>
        <w:top w:val="none" w:sz="0" w:space="0" w:color="auto"/>
        <w:left w:val="none" w:sz="0" w:space="0" w:color="auto"/>
        <w:bottom w:val="none" w:sz="0" w:space="0" w:color="auto"/>
        <w:right w:val="none" w:sz="0" w:space="0" w:color="auto"/>
      </w:divBdr>
    </w:div>
    <w:div w:id="828711546">
      <w:bodyDiv w:val="1"/>
      <w:marLeft w:val="0"/>
      <w:marRight w:val="0"/>
      <w:marTop w:val="0"/>
      <w:marBottom w:val="0"/>
      <w:divBdr>
        <w:top w:val="none" w:sz="0" w:space="0" w:color="auto"/>
        <w:left w:val="none" w:sz="0" w:space="0" w:color="auto"/>
        <w:bottom w:val="none" w:sz="0" w:space="0" w:color="auto"/>
        <w:right w:val="none" w:sz="0" w:space="0" w:color="auto"/>
      </w:divBdr>
    </w:div>
    <w:div w:id="871653556">
      <w:bodyDiv w:val="1"/>
      <w:marLeft w:val="0"/>
      <w:marRight w:val="0"/>
      <w:marTop w:val="0"/>
      <w:marBottom w:val="0"/>
      <w:divBdr>
        <w:top w:val="none" w:sz="0" w:space="0" w:color="auto"/>
        <w:left w:val="none" w:sz="0" w:space="0" w:color="auto"/>
        <w:bottom w:val="none" w:sz="0" w:space="0" w:color="auto"/>
        <w:right w:val="none" w:sz="0" w:space="0" w:color="auto"/>
      </w:divBdr>
      <w:divsChild>
        <w:div w:id="1376660106">
          <w:marLeft w:val="331"/>
          <w:marRight w:val="0"/>
          <w:marTop w:val="0"/>
          <w:marBottom w:val="0"/>
          <w:divBdr>
            <w:top w:val="none" w:sz="0" w:space="0" w:color="auto"/>
            <w:left w:val="none" w:sz="0" w:space="0" w:color="auto"/>
            <w:bottom w:val="none" w:sz="0" w:space="0" w:color="auto"/>
            <w:right w:val="none" w:sz="0" w:space="0" w:color="auto"/>
          </w:divBdr>
        </w:div>
        <w:div w:id="1888570802">
          <w:marLeft w:val="331"/>
          <w:marRight w:val="0"/>
          <w:marTop w:val="0"/>
          <w:marBottom w:val="0"/>
          <w:divBdr>
            <w:top w:val="none" w:sz="0" w:space="0" w:color="auto"/>
            <w:left w:val="none" w:sz="0" w:space="0" w:color="auto"/>
            <w:bottom w:val="none" w:sz="0" w:space="0" w:color="auto"/>
            <w:right w:val="none" w:sz="0" w:space="0" w:color="auto"/>
          </w:divBdr>
        </w:div>
      </w:divsChild>
    </w:div>
    <w:div w:id="874267769">
      <w:bodyDiv w:val="1"/>
      <w:marLeft w:val="0"/>
      <w:marRight w:val="0"/>
      <w:marTop w:val="0"/>
      <w:marBottom w:val="0"/>
      <w:divBdr>
        <w:top w:val="none" w:sz="0" w:space="0" w:color="auto"/>
        <w:left w:val="none" w:sz="0" w:space="0" w:color="auto"/>
        <w:bottom w:val="none" w:sz="0" w:space="0" w:color="auto"/>
        <w:right w:val="none" w:sz="0" w:space="0" w:color="auto"/>
      </w:divBdr>
    </w:div>
    <w:div w:id="936908473">
      <w:bodyDiv w:val="1"/>
      <w:marLeft w:val="0"/>
      <w:marRight w:val="0"/>
      <w:marTop w:val="0"/>
      <w:marBottom w:val="0"/>
      <w:divBdr>
        <w:top w:val="none" w:sz="0" w:space="0" w:color="auto"/>
        <w:left w:val="none" w:sz="0" w:space="0" w:color="auto"/>
        <w:bottom w:val="none" w:sz="0" w:space="0" w:color="auto"/>
        <w:right w:val="none" w:sz="0" w:space="0" w:color="auto"/>
      </w:divBdr>
      <w:divsChild>
        <w:div w:id="563956614">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322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763787">
      <w:bodyDiv w:val="1"/>
      <w:marLeft w:val="0"/>
      <w:marRight w:val="0"/>
      <w:marTop w:val="0"/>
      <w:marBottom w:val="0"/>
      <w:divBdr>
        <w:top w:val="none" w:sz="0" w:space="0" w:color="auto"/>
        <w:left w:val="none" w:sz="0" w:space="0" w:color="auto"/>
        <w:bottom w:val="none" w:sz="0" w:space="0" w:color="auto"/>
        <w:right w:val="none" w:sz="0" w:space="0" w:color="auto"/>
      </w:divBdr>
    </w:div>
    <w:div w:id="976490927">
      <w:bodyDiv w:val="1"/>
      <w:marLeft w:val="0"/>
      <w:marRight w:val="0"/>
      <w:marTop w:val="0"/>
      <w:marBottom w:val="0"/>
      <w:divBdr>
        <w:top w:val="none" w:sz="0" w:space="0" w:color="auto"/>
        <w:left w:val="none" w:sz="0" w:space="0" w:color="auto"/>
        <w:bottom w:val="none" w:sz="0" w:space="0" w:color="auto"/>
        <w:right w:val="none" w:sz="0" w:space="0" w:color="auto"/>
      </w:divBdr>
    </w:div>
    <w:div w:id="978342107">
      <w:bodyDiv w:val="1"/>
      <w:marLeft w:val="0"/>
      <w:marRight w:val="0"/>
      <w:marTop w:val="0"/>
      <w:marBottom w:val="0"/>
      <w:divBdr>
        <w:top w:val="none" w:sz="0" w:space="0" w:color="auto"/>
        <w:left w:val="none" w:sz="0" w:space="0" w:color="auto"/>
        <w:bottom w:val="none" w:sz="0" w:space="0" w:color="auto"/>
        <w:right w:val="none" w:sz="0" w:space="0" w:color="auto"/>
      </w:divBdr>
      <w:divsChild>
        <w:div w:id="1923296467">
          <w:marLeft w:val="0"/>
          <w:marRight w:val="0"/>
          <w:marTop w:val="0"/>
          <w:marBottom w:val="0"/>
          <w:divBdr>
            <w:top w:val="none" w:sz="0" w:space="0" w:color="auto"/>
            <w:left w:val="none" w:sz="0" w:space="0" w:color="auto"/>
            <w:bottom w:val="none" w:sz="0" w:space="0" w:color="auto"/>
            <w:right w:val="none" w:sz="0" w:space="0" w:color="auto"/>
          </w:divBdr>
        </w:div>
      </w:divsChild>
    </w:div>
    <w:div w:id="1014844024">
      <w:bodyDiv w:val="1"/>
      <w:marLeft w:val="0"/>
      <w:marRight w:val="0"/>
      <w:marTop w:val="0"/>
      <w:marBottom w:val="0"/>
      <w:divBdr>
        <w:top w:val="none" w:sz="0" w:space="0" w:color="auto"/>
        <w:left w:val="none" w:sz="0" w:space="0" w:color="auto"/>
        <w:bottom w:val="none" w:sz="0" w:space="0" w:color="auto"/>
        <w:right w:val="none" w:sz="0" w:space="0" w:color="auto"/>
      </w:divBdr>
      <w:divsChild>
        <w:div w:id="250705276">
          <w:marLeft w:val="0"/>
          <w:marRight w:val="0"/>
          <w:marTop w:val="0"/>
          <w:marBottom w:val="0"/>
          <w:divBdr>
            <w:top w:val="none" w:sz="0" w:space="0" w:color="auto"/>
            <w:left w:val="none" w:sz="0" w:space="0" w:color="auto"/>
            <w:bottom w:val="none" w:sz="0" w:space="0" w:color="auto"/>
            <w:right w:val="none" w:sz="0" w:space="0" w:color="auto"/>
          </w:divBdr>
        </w:div>
      </w:divsChild>
    </w:div>
    <w:div w:id="1021011389">
      <w:bodyDiv w:val="1"/>
      <w:marLeft w:val="0"/>
      <w:marRight w:val="0"/>
      <w:marTop w:val="0"/>
      <w:marBottom w:val="0"/>
      <w:divBdr>
        <w:top w:val="none" w:sz="0" w:space="0" w:color="auto"/>
        <w:left w:val="none" w:sz="0" w:space="0" w:color="auto"/>
        <w:bottom w:val="none" w:sz="0" w:space="0" w:color="auto"/>
        <w:right w:val="none" w:sz="0" w:space="0" w:color="auto"/>
      </w:divBdr>
    </w:div>
    <w:div w:id="1076781113">
      <w:bodyDiv w:val="1"/>
      <w:marLeft w:val="0"/>
      <w:marRight w:val="0"/>
      <w:marTop w:val="0"/>
      <w:marBottom w:val="0"/>
      <w:divBdr>
        <w:top w:val="none" w:sz="0" w:space="0" w:color="auto"/>
        <w:left w:val="none" w:sz="0" w:space="0" w:color="auto"/>
        <w:bottom w:val="none" w:sz="0" w:space="0" w:color="auto"/>
        <w:right w:val="none" w:sz="0" w:space="0" w:color="auto"/>
      </w:divBdr>
      <w:divsChild>
        <w:div w:id="1043096254">
          <w:marLeft w:val="0"/>
          <w:marRight w:val="0"/>
          <w:marTop w:val="0"/>
          <w:marBottom w:val="0"/>
          <w:divBdr>
            <w:top w:val="none" w:sz="0" w:space="0" w:color="auto"/>
            <w:left w:val="none" w:sz="0" w:space="0" w:color="auto"/>
            <w:bottom w:val="none" w:sz="0" w:space="0" w:color="auto"/>
            <w:right w:val="none" w:sz="0" w:space="0" w:color="auto"/>
          </w:divBdr>
        </w:div>
      </w:divsChild>
    </w:div>
    <w:div w:id="1092510762">
      <w:bodyDiv w:val="1"/>
      <w:marLeft w:val="0"/>
      <w:marRight w:val="0"/>
      <w:marTop w:val="0"/>
      <w:marBottom w:val="0"/>
      <w:divBdr>
        <w:top w:val="none" w:sz="0" w:space="0" w:color="auto"/>
        <w:left w:val="none" w:sz="0" w:space="0" w:color="auto"/>
        <w:bottom w:val="none" w:sz="0" w:space="0" w:color="auto"/>
        <w:right w:val="none" w:sz="0" w:space="0" w:color="auto"/>
      </w:divBdr>
      <w:divsChild>
        <w:div w:id="541089734">
          <w:marLeft w:val="274"/>
          <w:marRight w:val="0"/>
          <w:marTop w:val="0"/>
          <w:marBottom w:val="0"/>
          <w:divBdr>
            <w:top w:val="none" w:sz="0" w:space="0" w:color="auto"/>
            <w:left w:val="none" w:sz="0" w:space="0" w:color="auto"/>
            <w:bottom w:val="none" w:sz="0" w:space="0" w:color="auto"/>
            <w:right w:val="none" w:sz="0" w:space="0" w:color="auto"/>
          </w:divBdr>
        </w:div>
        <w:div w:id="994339198">
          <w:marLeft w:val="274"/>
          <w:marRight w:val="0"/>
          <w:marTop w:val="0"/>
          <w:marBottom w:val="0"/>
          <w:divBdr>
            <w:top w:val="none" w:sz="0" w:space="0" w:color="auto"/>
            <w:left w:val="none" w:sz="0" w:space="0" w:color="auto"/>
            <w:bottom w:val="none" w:sz="0" w:space="0" w:color="auto"/>
            <w:right w:val="none" w:sz="0" w:space="0" w:color="auto"/>
          </w:divBdr>
        </w:div>
        <w:div w:id="1210990624">
          <w:marLeft w:val="274"/>
          <w:marRight w:val="0"/>
          <w:marTop w:val="0"/>
          <w:marBottom w:val="0"/>
          <w:divBdr>
            <w:top w:val="none" w:sz="0" w:space="0" w:color="auto"/>
            <w:left w:val="none" w:sz="0" w:space="0" w:color="auto"/>
            <w:bottom w:val="none" w:sz="0" w:space="0" w:color="auto"/>
            <w:right w:val="none" w:sz="0" w:space="0" w:color="auto"/>
          </w:divBdr>
        </w:div>
      </w:divsChild>
    </w:div>
    <w:div w:id="1118525506">
      <w:bodyDiv w:val="1"/>
      <w:marLeft w:val="0"/>
      <w:marRight w:val="0"/>
      <w:marTop w:val="0"/>
      <w:marBottom w:val="0"/>
      <w:divBdr>
        <w:top w:val="none" w:sz="0" w:space="0" w:color="auto"/>
        <w:left w:val="none" w:sz="0" w:space="0" w:color="auto"/>
        <w:bottom w:val="none" w:sz="0" w:space="0" w:color="auto"/>
        <w:right w:val="none" w:sz="0" w:space="0" w:color="auto"/>
      </w:divBdr>
    </w:div>
    <w:div w:id="1128399928">
      <w:bodyDiv w:val="1"/>
      <w:marLeft w:val="0"/>
      <w:marRight w:val="0"/>
      <w:marTop w:val="0"/>
      <w:marBottom w:val="0"/>
      <w:divBdr>
        <w:top w:val="none" w:sz="0" w:space="0" w:color="auto"/>
        <w:left w:val="none" w:sz="0" w:space="0" w:color="auto"/>
        <w:bottom w:val="none" w:sz="0" w:space="0" w:color="auto"/>
        <w:right w:val="none" w:sz="0" w:space="0" w:color="auto"/>
      </w:divBdr>
    </w:div>
    <w:div w:id="1151019530">
      <w:bodyDiv w:val="1"/>
      <w:marLeft w:val="0"/>
      <w:marRight w:val="0"/>
      <w:marTop w:val="0"/>
      <w:marBottom w:val="0"/>
      <w:divBdr>
        <w:top w:val="none" w:sz="0" w:space="0" w:color="auto"/>
        <w:left w:val="none" w:sz="0" w:space="0" w:color="auto"/>
        <w:bottom w:val="none" w:sz="0" w:space="0" w:color="auto"/>
        <w:right w:val="none" w:sz="0" w:space="0" w:color="auto"/>
      </w:divBdr>
    </w:div>
    <w:div w:id="1195194761">
      <w:bodyDiv w:val="1"/>
      <w:marLeft w:val="0"/>
      <w:marRight w:val="0"/>
      <w:marTop w:val="0"/>
      <w:marBottom w:val="0"/>
      <w:divBdr>
        <w:top w:val="none" w:sz="0" w:space="0" w:color="auto"/>
        <w:left w:val="none" w:sz="0" w:space="0" w:color="auto"/>
        <w:bottom w:val="none" w:sz="0" w:space="0" w:color="auto"/>
        <w:right w:val="none" w:sz="0" w:space="0" w:color="auto"/>
      </w:divBdr>
    </w:div>
    <w:div w:id="1219634794">
      <w:bodyDiv w:val="1"/>
      <w:marLeft w:val="0"/>
      <w:marRight w:val="0"/>
      <w:marTop w:val="0"/>
      <w:marBottom w:val="0"/>
      <w:divBdr>
        <w:top w:val="none" w:sz="0" w:space="0" w:color="auto"/>
        <w:left w:val="none" w:sz="0" w:space="0" w:color="auto"/>
        <w:bottom w:val="none" w:sz="0" w:space="0" w:color="auto"/>
        <w:right w:val="none" w:sz="0" w:space="0" w:color="auto"/>
      </w:divBdr>
    </w:div>
    <w:div w:id="1274364989">
      <w:bodyDiv w:val="1"/>
      <w:marLeft w:val="0"/>
      <w:marRight w:val="0"/>
      <w:marTop w:val="0"/>
      <w:marBottom w:val="0"/>
      <w:divBdr>
        <w:top w:val="none" w:sz="0" w:space="0" w:color="auto"/>
        <w:left w:val="none" w:sz="0" w:space="0" w:color="auto"/>
        <w:bottom w:val="none" w:sz="0" w:space="0" w:color="auto"/>
        <w:right w:val="none" w:sz="0" w:space="0" w:color="auto"/>
      </w:divBdr>
    </w:div>
    <w:div w:id="1388914132">
      <w:bodyDiv w:val="1"/>
      <w:marLeft w:val="0"/>
      <w:marRight w:val="0"/>
      <w:marTop w:val="0"/>
      <w:marBottom w:val="0"/>
      <w:divBdr>
        <w:top w:val="none" w:sz="0" w:space="0" w:color="auto"/>
        <w:left w:val="none" w:sz="0" w:space="0" w:color="auto"/>
        <w:bottom w:val="none" w:sz="0" w:space="0" w:color="auto"/>
        <w:right w:val="none" w:sz="0" w:space="0" w:color="auto"/>
      </w:divBdr>
    </w:div>
    <w:div w:id="1410227483">
      <w:bodyDiv w:val="1"/>
      <w:marLeft w:val="0"/>
      <w:marRight w:val="0"/>
      <w:marTop w:val="0"/>
      <w:marBottom w:val="0"/>
      <w:divBdr>
        <w:top w:val="none" w:sz="0" w:space="0" w:color="auto"/>
        <w:left w:val="none" w:sz="0" w:space="0" w:color="auto"/>
        <w:bottom w:val="none" w:sz="0" w:space="0" w:color="auto"/>
        <w:right w:val="none" w:sz="0" w:space="0" w:color="auto"/>
      </w:divBdr>
      <w:divsChild>
        <w:div w:id="821656469">
          <w:marLeft w:val="0"/>
          <w:marRight w:val="0"/>
          <w:marTop w:val="0"/>
          <w:marBottom w:val="0"/>
          <w:divBdr>
            <w:top w:val="none" w:sz="0" w:space="0" w:color="auto"/>
            <w:left w:val="none" w:sz="0" w:space="0" w:color="auto"/>
            <w:bottom w:val="none" w:sz="0" w:space="0" w:color="auto"/>
            <w:right w:val="none" w:sz="0" w:space="0" w:color="auto"/>
          </w:divBdr>
          <w:divsChild>
            <w:div w:id="10743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37422">
      <w:bodyDiv w:val="1"/>
      <w:marLeft w:val="0"/>
      <w:marRight w:val="0"/>
      <w:marTop w:val="0"/>
      <w:marBottom w:val="0"/>
      <w:divBdr>
        <w:top w:val="none" w:sz="0" w:space="0" w:color="auto"/>
        <w:left w:val="none" w:sz="0" w:space="0" w:color="auto"/>
        <w:bottom w:val="none" w:sz="0" w:space="0" w:color="auto"/>
        <w:right w:val="none" w:sz="0" w:space="0" w:color="auto"/>
      </w:divBdr>
      <w:divsChild>
        <w:div w:id="261424388">
          <w:marLeft w:val="274"/>
          <w:marRight w:val="0"/>
          <w:marTop w:val="0"/>
          <w:marBottom w:val="0"/>
          <w:divBdr>
            <w:top w:val="none" w:sz="0" w:space="0" w:color="auto"/>
            <w:left w:val="none" w:sz="0" w:space="0" w:color="auto"/>
            <w:bottom w:val="none" w:sz="0" w:space="0" w:color="auto"/>
            <w:right w:val="none" w:sz="0" w:space="0" w:color="auto"/>
          </w:divBdr>
        </w:div>
        <w:div w:id="996155378">
          <w:marLeft w:val="274"/>
          <w:marRight w:val="0"/>
          <w:marTop w:val="0"/>
          <w:marBottom w:val="0"/>
          <w:divBdr>
            <w:top w:val="none" w:sz="0" w:space="0" w:color="auto"/>
            <w:left w:val="none" w:sz="0" w:space="0" w:color="auto"/>
            <w:bottom w:val="none" w:sz="0" w:space="0" w:color="auto"/>
            <w:right w:val="none" w:sz="0" w:space="0" w:color="auto"/>
          </w:divBdr>
        </w:div>
        <w:div w:id="1278214233">
          <w:marLeft w:val="274"/>
          <w:marRight w:val="0"/>
          <w:marTop w:val="0"/>
          <w:marBottom w:val="0"/>
          <w:divBdr>
            <w:top w:val="none" w:sz="0" w:space="0" w:color="auto"/>
            <w:left w:val="none" w:sz="0" w:space="0" w:color="auto"/>
            <w:bottom w:val="none" w:sz="0" w:space="0" w:color="auto"/>
            <w:right w:val="none" w:sz="0" w:space="0" w:color="auto"/>
          </w:divBdr>
        </w:div>
      </w:divsChild>
    </w:div>
    <w:div w:id="1528375192">
      <w:bodyDiv w:val="1"/>
      <w:marLeft w:val="0"/>
      <w:marRight w:val="0"/>
      <w:marTop w:val="0"/>
      <w:marBottom w:val="0"/>
      <w:divBdr>
        <w:top w:val="none" w:sz="0" w:space="0" w:color="auto"/>
        <w:left w:val="none" w:sz="0" w:space="0" w:color="auto"/>
        <w:bottom w:val="none" w:sz="0" w:space="0" w:color="auto"/>
        <w:right w:val="none" w:sz="0" w:space="0" w:color="auto"/>
      </w:divBdr>
    </w:div>
    <w:div w:id="1555892323">
      <w:bodyDiv w:val="1"/>
      <w:marLeft w:val="0"/>
      <w:marRight w:val="0"/>
      <w:marTop w:val="0"/>
      <w:marBottom w:val="0"/>
      <w:divBdr>
        <w:top w:val="none" w:sz="0" w:space="0" w:color="auto"/>
        <w:left w:val="none" w:sz="0" w:space="0" w:color="auto"/>
        <w:bottom w:val="none" w:sz="0" w:space="0" w:color="auto"/>
        <w:right w:val="none" w:sz="0" w:space="0" w:color="auto"/>
      </w:divBdr>
      <w:divsChild>
        <w:div w:id="334845460">
          <w:marLeft w:val="0"/>
          <w:marRight w:val="0"/>
          <w:marTop w:val="0"/>
          <w:marBottom w:val="0"/>
          <w:divBdr>
            <w:top w:val="none" w:sz="0" w:space="0" w:color="auto"/>
            <w:left w:val="none" w:sz="0" w:space="0" w:color="auto"/>
            <w:bottom w:val="none" w:sz="0" w:space="0" w:color="auto"/>
            <w:right w:val="none" w:sz="0" w:space="0" w:color="auto"/>
          </w:divBdr>
          <w:divsChild>
            <w:div w:id="3190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7605">
      <w:bodyDiv w:val="1"/>
      <w:marLeft w:val="0"/>
      <w:marRight w:val="0"/>
      <w:marTop w:val="0"/>
      <w:marBottom w:val="0"/>
      <w:divBdr>
        <w:top w:val="none" w:sz="0" w:space="0" w:color="auto"/>
        <w:left w:val="none" w:sz="0" w:space="0" w:color="auto"/>
        <w:bottom w:val="none" w:sz="0" w:space="0" w:color="auto"/>
        <w:right w:val="none" w:sz="0" w:space="0" w:color="auto"/>
      </w:divBdr>
    </w:div>
    <w:div w:id="1751852564">
      <w:bodyDiv w:val="1"/>
      <w:marLeft w:val="0"/>
      <w:marRight w:val="0"/>
      <w:marTop w:val="0"/>
      <w:marBottom w:val="0"/>
      <w:divBdr>
        <w:top w:val="none" w:sz="0" w:space="0" w:color="auto"/>
        <w:left w:val="none" w:sz="0" w:space="0" w:color="auto"/>
        <w:bottom w:val="none" w:sz="0" w:space="0" w:color="auto"/>
        <w:right w:val="none" w:sz="0" w:space="0" w:color="auto"/>
      </w:divBdr>
    </w:div>
    <w:div w:id="1757704907">
      <w:bodyDiv w:val="1"/>
      <w:marLeft w:val="0"/>
      <w:marRight w:val="0"/>
      <w:marTop w:val="0"/>
      <w:marBottom w:val="0"/>
      <w:divBdr>
        <w:top w:val="none" w:sz="0" w:space="0" w:color="auto"/>
        <w:left w:val="none" w:sz="0" w:space="0" w:color="auto"/>
        <w:bottom w:val="none" w:sz="0" w:space="0" w:color="auto"/>
        <w:right w:val="none" w:sz="0" w:space="0" w:color="auto"/>
      </w:divBdr>
      <w:divsChild>
        <w:div w:id="1816988375">
          <w:marLeft w:val="0"/>
          <w:marRight w:val="0"/>
          <w:marTop w:val="0"/>
          <w:marBottom w:val="0"/>
          <w:divBdr>
            <w:top w:val="none" w:sz="0" w:space="0" w:color="auto"/>
            <w:left w:val="none" w:sz="0" w:space="0" w:color="auto"/>
            <w:bottom w:val="none" w:sz="0" w:space="0" w:color="auto"/>
            <w:right w:val="none" w:sz="0" w:space="0" w:color="auto"/>
          </w:divBdr>
        </w:div>
      </w:divsChild>
    </w:div>
    <w:div w:id="1783302624">
      <w:bodyDiv w:val="1"/>
      <w:marLeft w:val="0"/>
      <w:marRight w:val="0"/>
      <w:marTop w:val="0"/>
      <w:marBottom w:val="0"/>
      <w:divBdr>
        <w:top w:val="none" w:sz="0" w:space="0" w:color="auto"/>
        <w:left w:val="none" w:sz="0" w:space="0" w:color="auto"/>
        <w:bottom w:val="none" w:sz="0" w:space="0" w:color="auto"/>
        <w:right w:val="none" w:sz="0" w:space="0" w:color="auto"/>
      </w:divBdr>
    </w:div>
    <w:div w:id="1794446261">
      <w:bodyDiv w:val="1"/>
      <w:marLeft w:val="0"/>
      <w:marRight w:val="0"/>
      <w:marTop w:val="0"/>
      <w:marBottom w:val="0"/>
      <w:divBdr>
        <w:top w:val="none" w:sz="0" w:space="0" w:color="auto"/>
        <w:left w:val="none" w:sz="0" w:space="0" w:color="auto"/>
        <w:bottom w:val="none" w:sz="0" w:space="0" w:color="auto"/>
        <w:right w:val="none" w:sz="0" w:space="0" w:color="auto"/>
      </w:divBdr>
    </w:div>
    <w:div w:id="1818961012">
      <w:bodyDiv w:val="1"/>
      <w:marLeft w:val="0"/>
      <w:marRight w:val="0"/>
      <w:marTop w:val="0"/>
      <w:marBottom w:val="0"/>
      <w:divBdr>
        <w:top w:val="none" w:sz="0" w:space="0" w:color="auto"/>
        <w:left w:val="none" w:sz="0" w:space="0" w:color="auto"/>
        <w:bottom w:val="none" w:sz="0" w:space="0" w:color="auto"/>
        <w:right w:val="none" w:sz="0" w:space="0" w:color="auto"/>
      </w:divBdr>
    </w:div>
    <w:div w:id="1825900231">
      <w:bodyDiv w:val="1"/>
      <w:marLeft w:val="0"/>
      <w:marRight w:val="0"/>
      <w:marTop w:val="0"/>
      <w:marBottom w:val="0"/>
      <w:divBdr>
        <w:top w:val="none" w:sz="0" w:space="0" w:color="auto"/>
        <w:left w:val="none" w:sz="0" w:space="0" w:color="auto"/>
        <w:bottom w:val="none" w:sz="0" w:space="0" w:color="auto"/>
        <w:right w:val="none" w:sz="0" w:space="0" w:color="auto"/>
      </w:divBdr>
      <w:divsChild>
        <w:div w:id="1198129665">
          <w:marLeft w:val="0"/>
          <w:marRight w:val="0"/>
          <w:marTop w:val="0"/>
          <w:marBottom w:val="0"/>
          <w:divBdr>
            <w:top w:val="none" w:sz="0" w:space="0" w:color="auto"/>
            <w:left w:val="none" w:sz="0" w:space="0" w:color="auto"/>
            <w:bottom w:val="none" w:sz="0" w:space="0" w:color="auto"/>
            <w:right w:val="none" w:sz="0" w:space="0" w:color="auto"/>
          </w:divBdr>
        </w:div>
      </w:divsChild>
    </w:div>
    <w:div w:id="1854876999">
      <w:bodyDiv w:val="1"/>
      <w:marLeft w:val="0"/>
      <w:marRight w:val="0"/>
      <w:marTop w:val="0"/>
      <w:marBottom w:val="0"/>
      <w:divBdr>
        <w:top w:val="none" w:sz="0" w:space="0" w:color="auto"/>
        <w:left w:val="none" w:sz="0" w:space="0" w:color="auto"/>
        <w:bottom w:val="none" w:sz="0" w:space="0" w:color="auto"/>
        <w:right w:val="none" w:sz="0" w:space="0" w:color="auto"/>
      </w:divBdr>
      <w:divsChild>
        <w:div w:id="580985164">
          <w:marLeft w:val="0"/>
          <w:marRight w:val="0"/>
          <w:marTop w:val="0"/>
          <w:marBottom w:val="0"/>
          <w:divBdr>
            <w:top w:val="none" w:sz="0" w:space="0" w:color="auto"/>
            <w:left w:val="none" w:sz="0" w:space="0" w:color="auto"/>
            <w:bottom w:val="none" w:sz="0" w:space="0" w:color="auto"/>
            <w:right w:val="none" w:sz="0" w:space="0" w:color="auto"/>
          </w:divBdr>
        </w:div>
      </w:divsChild>
    </w:div>
    <w:div w:id="1877617339">
      <w:bodyDiv w:val="1"/>
      <w:marLeft w:val="0"/>
      <w:marRight w:val="0"/>
      <w:marTop w:val="0"/>
      <w:marBottom w:val="0"/>
      <w:divBdr>
        <w:top w:val="none" w:sz="0" w:space="0" w:color="auto"/>
        <w:left w:val="none" w:sz="0" w:space="0" w:color="auto"/>
        <w:bottom w:val="none" w:sz="0" w:space="0" w:color="auto"/>
        <w:right w:val="none" w:sz="0" w:space="0" w:color="auto"/>
      </w:divBdr>
    </w:div>
    <w:div w:id="1887715624">
      <w:bodyDiv w:val="1"/>
      <w:marLeft w:val="0"/>
      <w:marRight w:val="0"/>
      <w:marTop w:val="0"/>
      <w:marBottom w:val="0"/>
      <w:divBdr>
        <w:top w:val="none" w:sz="0" w:space="0" w:color="auto"/>
        <w:left w:val="none" w:sz="0" w:space="0" w:color="auto"/>
        <w:bottom w:val="none" w:sz="0" w:space="0" w:color="auto"/>
        <w:right w:val="none" w:sz="0" w:space="0" w:color="auto"/>
      </w:divBdr>
      <w:divsChild>
        <w:div w:id="770054862">
          <w:marLeft w:val="0"/>
          <w:marRight w:val="0"/>
          <w:marTop w:val="0"/>
          <w:marBottom w:val="0"/>
          <w:divBdr>
            <w:top w:val="none" w:sz="0" w:space="0" w:color="auto"/>
            <w:left w:val="none" w:sz="0" w:space="0" w:color="auto"/>
            <w:bottom w:val="none" w:sz="0" w:space="0" w:color="auto"/>
            <w:right w:val="none" w:sz="0" w:space="0" w:color="auto"/>
          </w:divBdr>
        </w:div>
      </w:divsChild>
    </w:div>
    <w:div w:id="1891382527">
      <w:bodyDiv w:val="1"/>
      <w:marLeft w:val="0"/>
      <w:marRight w:val="0"/>
      <w:marTop w:val="0"/>
      <w:marBottom w:val="0"/>
      <w:divBdr>
        <w:top w:val="none" w:sz="0" w:space="0" w:color="auto"/>
        <w:left w:val="none" w:sz="0" w:space="0" w:color="auto"/>
        <w:bottom w:val="none" w:sz="0" w:space="0" w:color="auto"/>
        <w:right w:val="none" w:sz="0" w:space="0" w:color="auto"/>
      </w:divBdr>
    </w:div>
    <w:div w:id="1932157741">
      <w:bodyDiv w:val="1"/>
      <w:marLeft w:val="0"/>
      <w:marRight w:val="0"/>
      <w:marTop w:val="0"/>
      <w:marBottom w:val="0"/>
      <w:divBdr>
        <w:top w:val="none" w:sz="0" w:space="0" w:color="auto"/>
        <w:left w:val="none" w:sz="0" w:space="0" w:color="auto"/>
        <w:bottom w:val="none" w:sz="0" w:space="0" w:color="auto"/>
        <w:right w:val="none" w:sz="0" w:space="0" w:color="auto"/>
      </w:divBdr>
    </w:div>
    <w:div w:id="1938292802">
      <w:bodyDiv w:val="1"/>
      <w:marLeft w:val="0"/>
      <w:marRight w:val="0"/>
      <w:marTop w:val="0"/>
      <w:marBottom w:val="0"/>
      <w:divBdr>
        <w:top w:val="none" w:sz="0" w:space="0" w:color="auto"/>
        <w:left w:val="none" w:sz="0" w:space="0" w:color="auto"/>
        <w:bottom w:val="none" w:sz="0" w:space="0" w:color="auto"/>
        <w:right w:val="none" w:sz="0" w:space="0" w:color="auto"/>
      </w:divBdr>
      <w:divsChild>
        <w:div w:id="19403217">
          <w:marLeft w:val="0"/>
          <w:marRight w:val="0"/>
          <w:marTop w:val="0"/>
          <w:marBottom w:val="0"/>
          <w:divBdr>
            <w:top w:val="none" w:sz="0" w:space="0" w:color="auto"/>
            <w:left w:val="none" w:sz="0" w:space="0" w:color="auto"/>
            <w:bottom w:val="none" w:sz="0" w:space="0" w:color="auto"/>
            <w:right w:val="none" w:sz="0" w:space="0" w:color="auto"/>
          </w:divBdr>
          <w:divsChild>
            <w:div w:id="575433202">
              <w:marLeft w:val="0"/>
              <w:marRight w:val="0"/>
              <w:marTop w:val="0"/>
              <w:marBottom w:val="0"/>
              <w:divBdr>
                <w:top w:val="none" w:sz="0" w:space="0" w:color="auto"/>
                <w:left w:val="none" w:sz="0" w:space="0" w:color="auto"/>
                <w:bottom w:val="none" w:sz="0" w:space="0" w:color="auto"/>
                <w:right w:val="none" w:sz="0" w:space="0" w:color="auto"/>
              </w:divBdr>
            </w:div>
          </w:divsChild>
        </w:div>
        <w:div w:id="684595596">
          <w:marLeft w:val="0"/>
          <w:marRight w:val="0"/>
          <w:marTop w:val="0"/>
          <w:marBottom w:val="0"/>
          <w:divBdr>
            <w:top w:val="none" w:sz="0" w:space="0" w:color="auto"/>
            <w:left w:val="none" w:sz="0" w:space="0" w:color="auto"/>
            <w:bottom w:val="none" w:sz="0" w:space="0" w:color="auto"/>
            <w:right w:val="none" w:sz="0" w:space="0" w:color="auto"/>
          </w:divBdr>
          <w:divsChild>
            <w:div w:id="1891762591">
              <w:marLeft w:val="0"/>
              <w:marRight w:val="0"/>
              <w:marTop w:val="0"/>
              <w:marBottom w:val="0"/>
              <w:divBdr>
                <w:top w:val="none" w:sz="0" w:space="0" w:color="auto"/>
                <w:left w:val="none" w:sz="0" w:space="0" w:color="auto"/>
                <w:bottom w:val="none" w:sz="0" w:space="0" w:color="auto"/>
                <w:right w:val="none" w:sz="0" w:space="0" w:color="auto"/>
              </w:divBdr>
            </w:div>
          </w:divsChild>
        </w:div>
        <w:div w:id="777717814">
          <w:marLeft w:val="0"/>
          <w:marRight w:val="0"/>
          <w:marTop w:val="0"/>
          <w:marBottom w:val="0"/>
          <w:divBdr>
            <w:top w:val="none" w:sz="0" w:space="0" w:color="auto"/>
            <w:left w:val="none" w:sz="0" w:space="0" w:color="auto"/>
            <w:bottom w:val="none" w:sz="0" w:space="0" w:color="auto"/>
            <w:right w:val="none" w:sz="0" w:space="0" w:color="auto"/>
          </w:divBdr>
          <w:divsChild>
            <w:div w:id="963537822">
              <w:marLeft w:val="0"/>
              <w:marRight w:val="0"/>
              <w:marTop w:val="0"/>
              <w:marBottom w:val="0"/>
              <w:divBdr>
                <w:top w:val="none" w:sz="0" w:space="0" w:color="auto"/>
                <w:left w:val="none" w:sz="0" w:space="0" w:color="auto"/>
                <w:bottom w:val="none" w:sz="0" w:space="0" w:color="auto"/>
                <w:right w:val="none" w:sz="0" w:space="0" w:color="auto"/>
              </w:divBdr>
            </w:div>
          </w:divsChild>
        </w:div>
        <w:div w:id="1043092648">
          <w:marLeft w:val="0"/>
          <w:marRight w:val="0"/>
          <w:marTop w:val="0"/>
          <w:marBottom w:val="0"/>
          <w:divBdr>
            <w:top w:val="none" w:sz="0" w:space="0" w:color="auto"/>
            <w:left w:val="none" w:sz="0" w:space="0" w:color="auto"/>
            <w:bottom w:val="none" w:sz="0" w:space="0" w:color="auto"/>
            <w:right w:val="none" w:sz="0" w:space="0" w:color="auto"/>
          </w:divBdr>
          <w:divsChild>
            <w:div w:id="462696149">
              <w:marLeft w:val="0"/>
              <w:marRight w:val="0"/>
              <w:marTop w:val="0"/>
              <w:marBottom w:val="0"/>
              <w:divBdr>
                <w:top w:val="none" w:sz="0" w:space="0" w:color="auto"/>
                <w:left w:val="none" w:sz="0" w:space="0" w:color="auto"/>
                <w:bottom w:val="none" w:sz="0" w:space="0" w:color="auto"/>
                <w:right w:val="none" w:sz="0" w:space="0" w:color="auto"/>
              </w:divBdr>
            </w:div>
          </w:divsChild>
        </w:div>
        <w:div w:id="1200317563">
          <w:marLeft w:val="0"/>
          <w:marRight w:val="0"/>
          <w:marTop w:val="0"/>
          <w:marBottom w:val="0"/>
          <w:divBdr>
            <w:top w:val="none" w:sz="0" w:space="0" w:color="auto"/>
            <w:left w:val="none" w:sz="0" w:space="0" w:color="auto"/>
            <w:bottom w:val="none" w:sz="0" w:space="0" w:color="auto"/>
            <w:right w:val="none" w:sz="0" w:space="0" w:color="auto"/>
          </w:divBdr>
          <w:divsChild>
            <w:div w:id="1245064937">
              <w:marLeft w:val="0"/>
              <w:marRight w:val="0"/>
              <w:marTop w:val="0"/>
              <w:marBottom w:val="0"/>
              <w:divBdr>
                <w:top w:val="none" w:sz="0" w:space="0" w:color="auto"/>
                <w:left w:val="none" w:sz="0" w:space="0" w:color="auto"/>
                <w:bottom w:val="none" w:sz="0" w:space="0" w:color="auto"/>
                <w:right w:val="none" w:sz="0" w:space="0" w:color="auto"/>
              </w:divBdr>
            </w:div>
          </w:divsChild>
        </w:div>
        <w:div w:id="1623611032">
          <w:marLeft w:val="0"/>
          <w:marRight w:val="0"/>
          <w:marTop w:val="0"/>
          <w:marBottom w:val="0"/>
          <w:divBdr>
            <w:top w:val="none" w:sz="0" w:space="0" w:color="auto"/>
            <w:left w:val="none" w:sz="0" w:space="0" w:color="auto"/>
            <w:bottom w:val="none" w:sz="0" w:space="0" w:color="auto"/>
            <w:right w:val="none" w:sz="0" w:space="0" w:color="auto"/>
          </w:divBdr>
          <w:divsChild>
            <w:div w:id="33118801">
              <w:marLeft w:val="0"/>
              <w:marRight w:val="0"/>
              <w:marTop w:val="0"/>
              <w:marBottom w:val="0"/>
              <w:divBdr>
                <w:top w:val="none" w:sz="0" w:space="0" w:color="auto"/>
                <w:left w:val="none" w:sz="0" w:space="0" w:color="auto"/>
                <w:bottom w:val="none" w:sz="0" w:space="0" w:color="auto"/>
                <w:right w:val="none" w:sz="0" w:space="0" w:color="auto"/>
              </w:divBdr>
            </w:div>
            <w:div w:id="2108649646">
              <w:marLeft w:val="0"/>
              <w:marRight w:val="0"/>
              <w:marTop w:val="0"/>
              <w:marBottom w:val="0"/>
              <w:divBdr>
                <w:top w:val="none" w:sz="0" w:space="0" w:color="auto"/>
                <w:left w:val="none" w:sz="0" w:space="0" w:color="auto"/>
                <w:bottom w:val="none" w:sz="0" w:space="0" w:color="auto"/>
                <w:right w:val="none" w:sz="0" w:space="0" w:color="auto"/>
              </w:divBdr>
            </w:div>
          </w:divsChild>
        </w:div>
        <w:div w:id="1919634107">
          <w:marLeft w:val="0"/>
          <w:marRight w:val="0"/>
          <w:marTop w:val="0"/>
          <w:marBottom w:val="0"/>
          <w:divBdr>
            <w:top w:val="none" w:sz="0" w:space="0" w:color="auto"/>
            <w:left w:val="none" w:sz="0" w:space="0" w:color="auto"/>
            <w:bottom w:val="none" w:sz="0" w:space="0" w:color="auto"/>
            <w:right w:val="none" w:sz="0" w:space="0" w:color="auto"/>
          </w:divBdr>
          <w:divsChild>
            <w:div w:id="9818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03566">
      <w:bodyDiv w:val="1"/>
      <w:marLeft w:val="0"/>
      <w:marRight w:val="0"/>
      <w:marTop w:val="0"/>
      <w:marBottom w:val="0"/>
      <w:divBdr>
        <w:top w:val="none" w:sz="0" w:space="0" w:color="auto"/>
        <w:left w:val="none" w:sz="0" w:space="0" w:color="auto"/>
        <w:bottom w:val="none" w:sz="0" w:space="0" w:color="auto"/>
        <w:right w:val="none" w:sz="0" w:space="0" w:color="auto"/>
      </w:divBdr>
      <w:divsChild>
        <w:div w:id="1802310310">
          <w:marLeft w:val="0"/>
          <w:marRight w:val="0"/>
          <w:marTop w:val="0"/>
          <w:marBottom w:val="0"/>
          <w:divBdr>
            <w:top w:val="none" w:sz="0" w:space="0" w:color="auto"/>
            <w:left w:val="none" w:sz="0" w:space="0" w:color="auto"/>
            <w:bottom w:val="none" w:sz="0" w:space="0" w:color="auto"/>
            <w:right w:val="none" w:sz="0" w:space="0" w:color="auto"/>
          </w:divBdr>
        </w:div>
      </w:divsChild>
    </w:div>
    <w:div w:id="1953438250">
      <w:bodyDiv w:val="1"/>
      <w:marLeft w:val="0"/>
      <w:marRight w:val="0"/>
      <w:marTop w:val="0"/>
      <w:marBottom w:val="0"/>
      <w:divBdr>
        <w:top w:val="none" w:sz="0" w:space="0" w:color="auto"/>
        <w:left w:val="none" w:sz="0" w:space="0" w:color="auto"/>
        <w:bottom w:val="none" w:sz="0" w:space="0" w:color="auto"/>
        <w:right w:val="none" w:sz="0" w:space="0" w:color="auto"/>
      </w:divBdr>
    </w:div>
    <w:div w:id="2003047954">
      <w:bodyDiv w:val="1"/>
      <w:marLeft w:val="0"/>
      <w:marRight w:val="0"/>
      <w:marTop w:val="0"/>
      <w:marBottom w:val="0"/>
      <w:divBdr>
        <w:top w:val="none" w:sz="0" w:space="0" w:color="auto"/>
        <w:left w:val="none" w:sz="0" w:space="0" w:color="auto"/>
        <w:bottom w:val="none" w:sz="0" w:space="0" w:color="auto"/>
        <w:right w:val="none" w:sz="0" w:space="0" w:color="auto"/>
      </w:divBdr>
    </w:div>
    <w:div w:id="213879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s>
</file>

<file path=word/_rels/settings.xml.rels><?xml version="1.0" encoding="UTF-8" standalone="yes"?>
<Relationships xmlns="http://schemas.openxmlformats.org/package/2006/relationships"><Relationship Id="rId1" Type="http://schemas.openxmlformats.org/officeDocument/2006/relationships/attachedTemplate" Target="https://version1.sharepoint.com/sites/Commercial-Hub/OrgWideOfficeTemplateLibrary/Version%201%202024%20report%20template.dotx" TargetMode="External"/></Relationships>
</file>

<file path=word/theme/theme1.xml><?xml version="1.0" encoding="utf-8"?>
<a:theme xmlns:a="http://schemas.openxmlformats.org/drawingml/2006/main" name="Version 1">
  <a:themeElements>
    <a:clrScheme name="Version 1 Custom">
      <a:dk1>
        <a:srgbClr val="052830"/>
      </a:dk1>
      <a:lt1>
        <a:srgbClr val="FFFFFF"/>
      </a:lt1>
      <a:dk2>
        <a:srgbClr val="052830"/>
      </a:dk2>
      <a:lt2>
        <a:srgbClr val="E8E8E8"/>
      </a:lt2>
      <a:accent1>
        <a:srgbClr val="052830"/>
      </a:accent1>
      <a:accent2>
        <a:srgbClr val="00C6C2"/>
      </a:accent2>
      <a:accent3>
        <a:srgbClr val="FDF7EA"/>
      </a:accent3>
      <a:accent4>
        <a:srgbClr val="E0D6CC"/>
      </a:accent4>
      <a:accent5>
        <a:srgbClr val="052830"/>
      </a:accent5>
      <a:accent6>
        <a:srgbClr val="00C6C2"/>
      </a:accent6>
      <a:hlink>
        <a:srgbClr val="00C6C2"/>
      </a:hlink>
      <a:folHlink>
        <a:srgbClr val="052830"/>
      </a:folHlink>
    </a:clrScheme>
    <a:fontScheme name="VersionOne">
      <a:majorFont>
        <a:latin typeface="Segoe UI"/>
        <a:ea typeface=""/>
        <a:cs typeface=""/>
      </a:majorFont>
      <a:minorFont>
        <a:latin typeface="Avenir Next LT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ersion 1" id="{4D8E8DEF-ADEA-480C-86F2-6EE44E30544F}" vid="{7AC69C45-D354-4B3B-A02B-6F35358D5F8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9121A1182B6A42BAF095387452FF2B" ma:contentTypeVersion="16" ma:contentTypeDescription="Create a new document." ma:contentTypeScope="" ma:versionID="c230f877379cedb0b88b1c7125935ec7">
  <xsd:schema xmlns:xsd="http://www.w3.org/2001/XMLSchema" xmlns:xs="http://www.w3.org/2001/XMLSchema" xmlns:p="http://schemas.microsoft.com/office/2006/metadata/properties" xmlns:ns2="2a21fdbb-afbc-446b-888d-0123151fdf0e" xmlns:ns3="cd833730-2722-4d81-8220-8233653ed948" xmlns:ns4="79a41b40-9c66-44c8-b072-2bc0dd599a45" targetNamespace="http://schemas.microsoft.com/office/2006/metadata/properties" ma:root="true" ma:fieldsID="1a42b9069d69eeb603b1abdf46952a1c" ns2:_="" ns3:_="" ns4:_="">
    <xsd:import namespace="2a21fdbb-afbc-446b-888d-0123151fdf0e"/>
    <xsd:import namespace="cd833730-2722-4d81-8220-8233653ed948"/>
    <xsd:import namespace="79a41b40-9c66-44c8-b072-2bc0dd599a45"/>
    <xsd:element name="properties">
      <xsd:complexType>
        <xsd:sequence>
          <xsd:element name="documentManagement">
            <xsd:complexType>
              <xsd:all>
                <xsd:element ref="ns2:Template_x0020_Type" minOccurs="0"/>
                <xsd:element ref="ns2:HideFile" minOccurs="0"/>
                <xsd:element ref="ns3:SharedWithUsers" minOccurs="0"/>
                <xsd:element ref="ns3:SharedWithDetails" minOccurs="0"/>
                <xsd:element ref="ns2:MediaServiceMetadata" minOccurs="0"/>
                <xsd:element ref="ns2:MediaServiceFastMetadata" minOccurs="0"/>
                <xsd:element ref="ns2:lcf76f155ced4ddcb4097134ff3c332f" minOccurs="0"/>
                <xsd:element ref="ns4:TaxCatchAll" minOccurs="0"/>
                <xsd:element ref="ns2:MediaServiceOCR" minOccurs="0"/>
                <xsd:element ref="ns2:MediaServiceGenerationTime" minOccurs="0"/>
                <xsd:element ref="ns2:MediaServiceEventHashCod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21fdbb-afbc-446b-888d-0123151fdf0e" elementFormDefault="qualified">
    <xsd:import namespace="http://schemas.microsoft.com/office/2006/documentManagement/types"/>
    <xsd:import namespace="http://schemas.microsoft.com/office/infopath/2007/PartnerControls"/>
    <xsd:element name="Template_x0020_Type" ma:index="5" nillable="true" ma:displayName="Template Type" ma:format="Dropdown" ma:internalName="Template_x0020_Type" ma:readOnly="false">
      <xsd:simpleType>
        <xsd:restriction base="dms:Choice">
          <xsd:enumeration value="Word"/>
          <xsd:enumeration value="Excel"/>
          <xsd:enumeration value="Powerpoint"/>
        </xsd:restriction>
      </xsd:simpleType>
    </xsd:element>
    <xsd:element name="HideFile" ma:index="6" nillable="true" ma:displayName="HideFile" ma:default="0" ma:internalName="HideFile" ma:readOnly="false">
      <xsd:simpleType>
        <xsd:restriction base="dms:Boolean"/>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396d682a-1144-48c5-b798-c8daff3d5115"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d833730-2722-4d81-8220-8233653ed94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9a41b40-9c66-44c8-b072-2bc0dd599a45"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c251fad6-a28a-4ce3-9094-7bd1d03b79c9}" ma:internalName="TaxCatchAll" ma:showField="CatchAllData" ma:web="cd833730-2722-4d81-8220-8233653ed9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Placeholder1</b:Tag>
    <b:RefOrder>1</b:RefOrder>
  </b:Source>
  <b:Source xmlns:b="http://schemas.openxmlformats.org/officeDocument/2006/bibliography" xmlns="http://schemas.openxmlformats.org/officeDocument/2006/bibliography">
    <b:Tag>CustomerName</b:Tag>
    <b:RefOrder>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SharedWithUsers xmlns="cd833730-2722-4d81-8220-8233653ed948">
      <UserInfo>
        <DisplayName>planet9 Members</DisplayName>
        <AccountId>2169</AccountId>
        <AccountType/>
      </UserInfo>
      <UserInfo>
        <DisplayName>ESBGroup_2015TradingGene Members</DisplayName>
        <AccountId>628</AccountId>
        <AccountType/>
      </UserInfo>
      <UserInfo>
        <DisplayName>Scott Waite</DisplayName>
        <AccountId>2838</AccountId>
        <AccountType/>
      </UserInfo>
      <UserInfo>
        <DisplayName>Darryl Meades</DisplayName>
        <AccountId>2696</AccountId>
        <AccountType/>
      </UserInfo>
      <UserInfo>
        <DisplayName>Robert Kenny</DisplayName>
        <AccountId>31</AccountId>
        <AccountType/>
      </UserInfo>
      <UserInfo>
        <DisplayName>Zahid Anwar</DisplayName>
        <AccountId>1702</AccountId>
        <AccountType/>
      </UserInfo>
      <UserInfo>
        <DisplayName>Fiona Donald</DisplayName>
        <AccountId>5953</AccountId>
        <AccountType/>
      </UserInfo>
      <UserInfo>
        <DisplayName>Nigel Farr</DisplayName>
        <AccountId>1783</AccountId>
        <AccountType/>
      </UserInfo>
      <UserInfo>
        <DisplayName>Rachel Carson</DisplayName>
        <AccountId>6587</AccountId>
        <AccountType/>
      </UserInfo>
    </SharedWithUsers>
    <lcf76f155ced4ddcb4097134ff3c332f xmlns="2a21fdbb-afbc-446b-888d-0123151fdf0e">
      <Terms xmlns="http://schemas.microsoft.com/office/infopath/2007/PartnerControls"/>
    </lcf76f155ced4ddcb4097134ff3c332f>
    <TaxCatchAll xmlns="79a41b40-9c66-44c8-b072-2bc0dd599a45" xsi:nil="true"/>
    <HideFile xmlns="2a21fdbb-afbc-446b-888d-0123151fdf0e" xsi:nil="true"/>
    <Template_x0020_Type xmlns="2a21fdbb-afbc-446b-888d-0123151fdf0e" xsi:nil="true"/>
  </documentManagement>
</p:properties>
</file>

<file path=customXml/itemProps1.xml><?xml version="1.0" encoding="utf-8"?>
<ds:datastoreItem xmlns:ds="http://schemas.openxmlformats.org/officeDocument/2006/customXml" ds:itemID="{B087621B-CB13-403B-87EB-6A242033E6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21fdbb-afbc-446b-888d-0123151fdf0e"/>
    <ds:schemaRef ds:uri="cd833730-2722-4d81-8220-8233653ed948"/>
    <ds:schemaRef ds:uri="79a41b40-9c66-44c8-b072-2bc0dd599a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A89B08-8A98-466C-87DD-798415D2C550}">
  <ds:schemaRefs>
    <ds:schemaRef ds:uri="http://schemas.openxmlformats.org/officeDocument/2006/bibliography"/>
  </ds:schemaRefs>
</ds:datastoreItem>
</file>

<file path=customXml/itemProps3.xml><?xml version="1.0" encoding="utf-8"?>
<ds:datastoreItem xmlns:ds="http://schemas.openxmlformats.org/officeDocument/2006/customXml" ds:itemID="{DE85B7B8-A4CC-4BDA-9D83-6092D510AD42}">
  <ds:schemaRefs>
    <ds:schemaRef ds:uri="http://schemas.microsoft.com/sharepoint/v3/contenttype/forms"/>
  </ds:schemaRefs>
</ds:datastoreItem>
</file>

<file path=customXml/itemProps4.xml><?xml version="1.0" encoding="utf-8"?>
<ds:datastoreItem xmlns:ds="http://schemas.openxmlformats.org/officeDocument/2006/customXml" ds:itemID="{129AF4EE-3C4A-4968-BE9C-CC18A811FB93}">
  <ds:schemaRefs>
    <ds:schemaRef ds:uri="http://schemas.microsoft.com/office/2006/metadata/properties"/>
    <ds:schemaRef ds:uri="cd833730-2722-4d81-8220-8233653ed948"/>
    <ds:schemaRef ds:uri="2a21fdbb-afbc-446b-888d-0123151fdf0e"/>
    <ds:schemaRef ds:uri="http://schemas.microsoft.com/office/infopath/2007/PartnerControls"/>
    <ds:schemaRef ds:uri="79a41b40-9c66-44c8-b072-2bc0dd599a45"/>
  </ds:schemaRefs>
</ds:datastoreItem>
</file>

<file path=docProps/app.xml><?xml version="1.0" encoding="utf-8"?>
<Properties xmlns="http://schemas.openxmlformats.org/officeDocument/2006/extended-properties" xmlns:vt="http://schemas.openxmlformats.org/officeDocument/2006/docPropsVTypes">
  <Template>Version%201%202024%20report%20template.dotx</Template>
  <TotalTime>174</TotalTime>
  <Pages>22</Pages>
  <Words>2068</Words>
  <Characters>11792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Proposal Template</vt:lpstr>
    </vt:vector>
  </TitlesOfParts>
  <Company>Version 1</Company>
  <LinksUpToDate>false</LinksUpToDate>
  <CharactersWithSpaces>13833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Template</dc:title>
  <dc:subject/>
  <dc:creator>Sinchana Ramesh</dc:creator>
  <cp:keywords/>
  <cp:lastModifiedBy>Sinchana Ramesh</cp:lastModifiedBy>
  <cp:revision>95</cp:revision>
  <cp:lastPrinted>2021-02-18T04:29:00Z</cp:lastPrinted>
  <dcterms:created xsi:type="dcterms:W3CDTF">2024-07-14T11:19:00Z</dcterms:created>
  <dcterms:modified xsi:type="dcterms:W3CDTF">2024-07-14T17:23:00Z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0x010100249121A1182B6A42BAF095387452FF2B</vt:lpwstr>
  </property>
  <property fmtid="{D5CDD505-2E9C-101B-9397-08002B2CF9AE}" pid="3" name="TaxKeyword">
    <vt:lpwstr/>
  </property>
  <property fmtid="{D5CDD505-2E9C-101B-9397-08002B2CF9AE}" pid="4" name="TaxKeywordTaxHTField">
    <vt:lpwstr/>
  </property>
  <property fmtid="{D5CDD505-2E9C-101B-9397-08002B2CF9AE}" pid="5" name="ClassificationContentMarkingFooterShapeIds">
    <vt:lpwstr>34759934,51437f8f,8984afc</vt:lpwstr>
  </property>
  <property fmtid="{D5CDD505-2E9C-101B-9397-08002B2CF9AE}" pid="6" name="ClassificationContentMarkingFooterFontProps">
    <vt:lpwstr>#ff0000,6,Calibri</vt:lpwstr>
  </property>
  <property fmtid="{D5CDD505-2E9C-101B-9397-08002B2CF9AE}" pid="7" name="ClassificationContentMarkingFooterText">
    <vt:lpwstr>Classification: Controlled</vt:lpwstr>
  </property>
  <property fmtid="{D5CDD505-2E9C-101B-9397-08002B2CF9AE}" pid="8" name="MediaServiceImageTags">
    <vt:lpwstr/>
  </property>
  <property fmtid="{D5CDD505-2E9C-101B-9397-08002B2CF9AE}" pid="9" name="_ExtendedDescription">
    <vt:lpwstr/>
  </property>
  <property fmtid="{D5CDD505-2E9C-101B-9397-08002B2CF9AE}" pid="10" name="GrammarlyDocumentId">
    <vt:lpwstr>0e948654240d3b9db960568792c326b15ecfd40805442c7333d84bd458d25f4e</vt:lpwstr>
  </property>
  <property fmtid="{D5CDD505-2E9C-101B-9397-08002B2CF9AE}" pid="11" name="Order">
    <vt:r8>6843600</vt:r8>
  </property>
  <property fmtid="{D5CDD505-2E9C-101B-9397-08002B2CF9AE}" pid="12" name="xd_Signature">
    <vt:bool>false</vt:bool>
  </property>
  <property fmtid="{D5CDD505-2E9C-101B-9397-08002B2CF9AE}" pid="13" name="xd_ProgID">
    <vt:lpwstr/>
  </property>
  <property fmtid="{D5CDD505-2E9C-101B-9397-08002B2CF9AE}" pid="14" name="ComplianceAssetId">
    <vt:lpwstr/>
  </property>
  <property fmtid="{D5CDD505-2E9C-101B-9397-08002B2CF9AE}" pid="15" name="TemplateUrl">
    <vt:lpwstr/>
  </property>
  <property fmtid="{D5CDD505-2E9C-101B-9397-08002B2CF9AE}" pid="16" name="TriggerFlowInfo">
    <vt:lpwstr/>
  </property>
</Properties>
</file>