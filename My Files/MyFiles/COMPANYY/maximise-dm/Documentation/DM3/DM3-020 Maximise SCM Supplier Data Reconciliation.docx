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66439"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6B8DA3E8" w:rsidR="008F24C6" w:rsidRPr="0046736B" w:rsidRDefault="00811570" w:rsidP="00801565">
                            <w:pPr>
                              <w:jc w:val="right"/>
                              <w:rPr>
                                <w:rFonts w:asciiTheme="minorHAnsi" w:hAnsiTheme="minorHAnsi" w:cstheme="minorHAnsi"/>
                                <w:color w:val="09D0A2" w:themeColor="accent3"/>
                                <w:sz w:val="48"/>
                                <w:szCs w:val="48"/>
                              </w:rPr>
                            </w:pPr>
                            <w:r w:rsidRPr="00811570">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8F24C6">
                              <w:rPr>
                                <w:rFonts w:asciiTheme="minorHAnsi" w:hAnsiTheme="minorHAnsi" w:cstheme="minorHAnsi"/>
                                <w:color w:val="09D0A2" w:themeColor="accent3"/>
                                <w:sz w:val="48"/>
                                <w:szCs w:val="48"/>
                              </w:rPr>
                              <w:t xml:space="preserve">SCM </w:t>
                            </w:r>
                            <w:r w:rsidR="008F24C6" w:rsidRPr="0046736B">
                              <w:rPr>
                                <w:rFonts w:asciiTheme="minorHAnsi" w:hAnsiTheme="minorHAnsi" w:cstheme="minorHAnsi"/>
                                <w:color w:val="09D0A2" w:themeColor="accent3"/>
                                <w:sz w:val="48"/>
                                <w:szCs w:val="48"/>
                              </w:rPr>
                              <w:t>Supplier Data Reconciliation</w:t>
                            </w:r>
                          </w:p>
                          <w:p w14:paraId="0DB3B753" w14:textId="77777777" w:rsidR="008F24C6" w:rsidRPr="0046736B" w:rsidRDefault="008F24C6" w:rsidP="00801565">
                            <w:pPr>
                              <w:jc w:val="right"/>
                              <w:rPr>
                                <w:rFonts w:asciiTheme="minorHAnsi" w:hAnsiTheme="minorHAnsi" w:cstheme="minorHAnsi"/>
                                <w:color w:val="09D0A2" w:themeColor="accent3"/>
                              </w:rPr>
                            </w:pPr>
                          </w:p>
                          <w:p w14:paraId="428CA718" w14:textId="52699A4E" w:rsidR="008F24C6" w:rsidRPr="0046736B" w:rsidRDefault="008F24C6"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8F24C6" w:rsidRPr="0046736B" w:rsidRDefault="008F24C6" w:rsidP="00801565">
                            <w:pPr>
                              <w:rPr>
                                <w:rFonts w:asciiTheme="minorHAnsi" w:hAnsiTheme="minorHAnsi" w:cstheme="minorHAnsi"/>
                              </w:rPr>
                            </w:pPr>
                          </w:p>
                          <w:p w14:paraId="138DB3EF" w14:textId="77777777" w:rsidR="008F24C6" w:rsidRPr="0046736B" w:rsidRDefault="008F24C6" w:rsidP="00801565">
                            <w:pPr>
                              <w:rPr>
                                <w:rFonts w:asciiTheme="minorHAnsi" w:hAnsiTheme="minorHAnsi" w:cstheme="minorHAnsi"/>
                              </w:rPr>
                            </w:pPr>
                          </w:p>
                          <w:p w14:paraId="3E3C83A8" w14:textId="3D766939"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6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6B8DA3E8" w:rsidR="008F24C6" w:rsidRPr="0046736B" w:rsidRDefault="00811570" w:rsidP="00801565">
                      <w:pPr>
                        <w:jc w:val="right"/>
                        <w:rPr>
                          <w:rFonts w:asciiTheme="minorHAnsi" w:hAnsiTheme="minorHAnsi" w:cstheme="minorHAnsi"/>
                          <w:color w:val="09D0A2" w:themeColor="accent3"/>
                          <w:sz w:val="48"/>
                          <w:szCs w:val="48"/>
                        </w:rPr>
                      </w:pPr>
                      <w:r w:rsidRPr="00811570">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8F24C6">
                        <w:rPr>
                          <w:rFonts w:asciiTheme="minorHAnsi" w:hAnsiTheme="minorHAnsi" w:cstheme="minorHAnsi"/>
                          <w:color w:val="09D0A2" w:themeColor="accent3"/>
                          <w:sz w:val="48"/>
                          <w:szCs w:val="48"/>
                        </w:rPr>
                        <w:t xml:space="preserve">SCM </w:t>
                      </w:r>
                      <w:r w:rsidR="008F24C6" w:rsidRPr="0046736B">
                        <w:rPr>
                          <w:rFonts w:asciiTheme="minorHAnsi" w:hAnsiTheme="minorHAnsi" w:cstheme="minorHAnsi"/>
                          <w:color w:val="09D0A2" w:themeColor="accent3"/>
                          <w:sz w:val="48"/>
                          <w:szCs w:val="48"/>
                        </w:rPr>
                        <w:t>Supplier Data Reconciliation</w:t>
                      </w:r>
                    </w:p>
                    <w:p w14:paraId="0DB3B753" w14:textId="77777777" w:rsidR="008F24C6" w:rsidRPr="0046736B" w:rsidRDefault="008F24C6" w:rsidP="00801565">
                      <w:pPr>
                        <w:jc w:val="right"/>
                        <w:rPr>
                          <w:rFonts w:asciiTheme="minorHAnsi" w:hAnsiTheme="minorHAnsi" w:cstheme="minorHAnsi"/>
                          <w:color w:val="09D0A2" w:themeColor="accent3"/>
                        </w:rPr>
                      </w:pPr>
                    </w:p>
                    <w:p w14:paraId="428CA718" w14:textId="52699A4E" w:rsidR="008F24C6" w:rsidRPr="0046736B" w:rsidRDefault="008F24C6"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8F24C6" w:rsidRPr="0046736B" w:rsidRDefault="008F24C6" w:rsidP="00801565">
                      <w:pPr>
                        <w:rPr>
                          <w:rFonts w:asciiTheme="minorHAnsi" w:hAnsiTheme="minorHAnsi" w:cstheme="minorHAnsi"/>
                        </w:rPr>
                      </w:pPr>
                    </w:p>
                    <w:p w14:paraId="138DB3EF" w14:textId="77777777" w:rsidR="008F24C6" w:rsidRPr="0046736B" w:rsidRDefault="008F24C6" w:rsidP="00801565">
                      <w:pPr>
                        <w:rPr>
                          <w:rFonts w:asciiTheme="minorHAnsi" w:hAnsiTheme="minorHAnsi" w:cstheme="minorHAnsi"/>
                        </w:rPr>
                      </w:pPr>
                    </w:p>
                    <w:p w14:paraId="3E3C83A8" w14:textId="3D766939"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64391"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22"/>
          <w:szCs w:val="22"/>
          <w:lang w:val="en-GB" w:eastAsia="en-IE"/>
        </w:rPr>
        <w:id w:val="-1783946503"/>
        <w:docPartObj>
          <w:docPartGallery w:val="Table of Contents"/>
          <w:docPartUnique/>
        </w:docPartObj>
      </w:sdtPr>
      <w:sdtEndPr>
        <w:rPr>
          <w:rFonts w:ascii="Verdana" w:hAnsi="Verdana" w:cs="Arial"/>
          <w:b/>
          <w:color w:val="05918E" w:themeColor="accent1"/>
          <w:sz w:val="32"/>
        </w:rPr>
      </w:sdtEndPr>
      <w:sdtContent>
        <w:p w14:paraId="0D6DF6A3" w14:textId="2B055126" w:rsidR="00801565" w:rsidRPr="00AA4169" w:rsidRDefault="00801565" w:rsidP="0046736B">
          <w:pPr>
            <w:pStyle w:val="TOCHeading"/>
            <w:numPr>
              <w:ilvl w:val="0"/>
              <w:numId w:val="0"/>
            </w:numPr>
            <w:ind w:left="720" w:hanging="720"/>
            <w:rPr>
              <w:rStyle w:val="MainHeadingChar"/>
              <w:rFonts w:asciiTheme="minorHAnsi" w:eastAsiaTheme="majorEastAsia" w:hAnsiTheme="minorHAnsi" w:cstheme="minorHAnsi"/>
              <w:b/>
              <w:sz w:val="24"/>
              <w:szCs w:val="24"/>
            </w:rPr>
          </w:pPr>
          <w:r w:rsidRPr="00AA4169">
            <w:rPr>
              <w:rStyle w:val="MainHeadingChar"/>
              <w:rFonts w:asciiTheme="minorHAnsi" w:eastAsiaTheme="majorEastAsia" w:hAnsiTheme="minorHAnsi" w:cstheme="minorHAnsi"/>
              <w:b/>
              <w:sz w:val="24"/>
              <w:szCs w:val="24"/>
            </w:rPr>
            <w:t>Table of Contents</w:t>
          </w:r>
          <w:r w:rsidRPr="00AA4169">
            <w:rPr>
              <w:rStyle w:val="MainHeadingChar"/>
              <w:rFonts w:asciiTheme="minorHAnsi" w:eastAsiaTheme="majorEastAsia" w:hAnsiTheme="minorHAnsi" w:cstheme="minorHAnsi"/>
              <w:b/>
              <w:sz w:val="24"/>
              <w:szCs w:val="24"/>
            </w:rPr>
            <w:br/>
          </w:r>
        </w:p>
        <w:p w14:paraId="1BDD7732" w14:textId="1DD41C92" w:rsidR="008B7396" w:rsidRPr="008B7396" w:rsidRDefault="00801565">
          <w:pPr>
            <w:pStyle w:val="TOC1"/>
            <w:rPr>
              <w:rFonts w:asciiTheme="minorHAnsi" w:eastAsiaTheme="minorEastAsia" w:hAnsiTheme="minorHAnsi" w:cstheme="minorHAnsi"/>
              <w:b w:val="0"/>
              <w:caps w:val="0"/>
              <w:color w:val="auto"/>
              <w:sz w:val="18"/>
              <w:szCs w:val="18"/>
              <w:lang w:eastAsia="en-GB"/>
            </w:rPr>
          </w:pPr>
          <w:r w:rsidRPr="00AA4169">
            <w:rPr>
              <w:rFonts w:asciiTheme="minorHAnsi" w:hAnsiTheme="minorHAnsi" w:cstheme="minorHAnsi"/>
              <w:noProof w:val="0"/>
              <w:sz w:val="22"/>
              <w:szCs w:val="16"/>
            </w:rPr>
            <w:fldChar w:fldCharType="begin"/>
          </w:r>
          <w:r w:rsidRPr="00AA4169">
            <w:rPr>
              <w:rFonts w:asciiTheme="minorHAnsi" w:hAnsiTheme="minorHAnsi" w:cstheme="minorHAnsi"/>
              <w:noProof w:val="0"/>
              <w:sz w:val="22"/>
              <w:szCs w:val="16"/>
            </w:rPr>
            <w:instrText xml:space="preserve"> TOC \o "1-5" \h \z \u </w:instrText>
          </w:r>
          <w:r w:rsidRPr="00AA4169">
            <w:rPr>
              <w:rFonts w:asciiTheme="minorHAnsi" w:hAnsiTheme="minorHAnsi" w:cstheme="minorHAnsi"/>
              <w:noProof w:val="0"/>
              <w:sz w:val="22"/>
              <w:szCs w:val="16"/>
            </w:rPr>
            <w:fldChar w:fldCharType="separate"/>
          </w:r>
          <w:hyperlink w:anchor="_Toc66183291" w:history="1">
            <w:r w:rsidR="008B7396" w:rsidRPr="008B7396">
              <w:rPr>
                <w:rStyle w:val="Hyperlink"/>
                <w:rFonts w:asciiTheme="minorHAnsi" w:hAnsiTheme="minorHAnsi" w:cstheme="minorHAnsi"/>
                <w:sz w:val="24"/>
                <w:szCs w:val="18"/>
              </w:rPr>
              <w:t>1.</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Introduction</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_Toc66183291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1</w:t>
            </w:r>
            <w:r w:rsidR="008B7396" w:rsidRPr="008B7396">
              <w:rPr>
                <w:rFonts w:asciiTheme="minorHAnsi" w:hAnsiTheme="minorHAnsi" w:cstheme="minorHAnsi"/>
                <w:webHidden/>
                <w:sz w:val="24"/>
                <w:szCs w:val="18"/>
              </w:rPr>
              <w:fldChar w:fldCharType="end"/>
            </w:r>
          </w:hyperlink>
        </w:p>
        <w:p w14:paraId="1A327DE0" w14:textId="5E7BAE65" w:rsidR="008B7396" w:rsidRPr="008B7396" w:rsidRDefault="00811570">
          <w:pPr>
            <w:pStyle w:val="TOC2"/>
            <w:rPr>
              <w:rFonts w:eastAsiaTheme="minorEastAsia"/>
              <w:b w:val="0"/>
              <w:iCs w:val="0"/>
              <w:color w:val="auto"/>
              <w:sz w:val="18"/>
              <w:szCs w:val="18"/>
              <w:lang w:eastAsia="en-GB"/>
            </w:rPr>
          </w:pPr>
          <w:hyperlink w:anchor="_Toc66183292" w:history="1">
            <w:r w:rsidR="008B7396" w:rsidRPr="008B7396">
              <w:rPr>
                <w:rStyle w:val="Hyperlink"/>
                <w:sz w:val="18"/>
                <w:szCs w:val="18"/>
              </w:rPr>
              <w:t>1.1</w:t>
            </w:r>
            <w:r w:rsidR="008B7396" w:rsidRPr="008B7396">
              <w:rPr>
                <w:rFonts w:eastAsiaTheme="minorEastAsia"/>
                <w:b w:val="0"/>
                <w:iCs w:val="0"/>
                <w:color w:val="auto"/>
                <w:sz w:val="18"/>
                <w:szCs w:val="18"/>
                <w:lang w:eastAsia="en-GB"/>
              </w:rPr>
              <w:tab/>
            </w:r>
            <w:r w:rsidR="008B7396" w:rsidRPr="008B7396">
              <w:rPr>
                <w:rStyle w:val="Hyperlink"/>
                <w:sz w:val="18"/>
                <w:szCs w:val="18"/>
              </w:rPr>
              <w:t>Purpose</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_Toc66183292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1</w:t>
            </w:r>
            <w:r w:rsidR="008B7396" w:rsidRPr="008B7396">
              <w:rPr>
                <w:webHidden/>
                <w:sz w:val="18"/>
                <w:szCs w:val="18"/>
              </w:rPr>
              <w:fldChar w:fldCharType="end"/>
            </w:r>
          </w:hyperlink>
        </w:p>
        <w:p w14:paraId="1E13C382" w14:textId="438C0CE9" w:rsidR="008B7396" w:rsidRPr="008B7396" w:rsidRDefault="00811570">
          <w:pPr>
            <w:pStyle w:val="TOC1"/>
            <w:rPr>
              <w:rFonts w:asciiTheme="minorHAnsi" w:eastAsiaTheme="minorEastAsia" w:hAnsiTheme="minorHAnsi" w:cstheme="minorHAnsi"/>
              <w:b w:val="0"/>
              <w:caps w:val="0"/>
              <w:color w:val="auto"/>
              <w:sz w:val="18"/>
              <w:szCs w:val="18"/>
              <w:lang w:eastAsia="en-GB"/>
            </w:rPr>
          </w:pPr>
          <w:hyperlink w:anchor="_Toc66183293" w:history="1">
            <w:r w:rsidR="008B7396" w:rsidRPr="008B7396">
              <w:rPr>
                <w:rStyle w:val="Hyperlink"/>
                <w:rFonts w:asciiTheme="minorHAnsi" w:hAnsiTheme="minorHAnsi" w:cstheme="minorHAnsi"/>
                <w:sz w:val="24"/>
                <w:szCs w:val="18"/>
              </w:rPr>
              <w:t>2.</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Unit Testing</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_Toc66183293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2</w:t>
            </w:r>
            <w:r w:rsidR="008B7396" w:rsidRPr="008B7396">
              <w:rPr>
                <w:rFonts w:asciiTheme="minorHAnsi" w:hAnsiTheme="minorHAnsi" w:cstheme="minorHAnsi"/>
                <w:webHidden/>
                <w:sz w:val="24"/>
                <w:szCs w:val="18"/>
              </w:rPr>
              <w:fldChar w:fldCharType="end"/>
            </w:r>
          </w:hyperlink>
        </w:p>
        <w:p w14:paraId="7740107D" w14:textId="1FC009E0" w:rsidR="008B7396" w:rsidRPr="008B7396" w:rsidRDefault="00811570">
          <w:pPr>
            <w:pStyle w:val="TOC1"/>
            <w:rPr>
              <w:rFonts w:asciiTheme="minorHAnsi" w:eastAsiaTheme="minorEastAsia" w:hAnsiTheme="minorHAnsi" w:cstheme="minorHAnsi"/>
              <w:b w:val="0"/>
              <w:caps w:val="0"/>
              <w:color w:val="auto"/>
              <w:sz w:val="18"/>
              <w:szCs w:val="18"/>
              <w:lang w:eastAsia="en-GB"/>
            </w:rPr>
          </w:pPr>
          <w:hyperlink w:anchor="_Toc66183294" w:history="1">
            <w:r w:rsidR="008B7396" w:rsidRPr="008B7396">
              <w:rPr>
                <w:rStyle w:val="Hyperlink"/>
                <w:rFonts w:asciiTheme="minorHAnsi" w:hAnsiTheme="minorHAnsi" w:cstheme="minorHAnsi"/>
                <w:sz w:val="24"/>
                <w:szCs w:val="18"/>
              </w:rPr>
              <w:t>3.</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Unit Testing Extraction and Transformation of Supplier Data</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_Toc66183294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3</w:t>
            </w:r>
            <w:r w:rsidR="008B7396" w:rsidRPr="008B7396">
              <w:rPr>
                <w:rFonts w:asciiTheme="minorHAnsi" w:hAnsiTheme="minorHAnsi" w:cstheme="minorHAnsi"/>
                <w:webHidden/>
                <w:sz w:val="24"/>
                <w:szCs w:val="18"/>
              </w:rPr>
              <w:fldChar w:fldCharType="end"/>
            </w:r>
          </w:hyperlink>
        </w:p>
        <w:p w14:paraId="6FC58970" w14:textId="57419467" w:rsidR="008B7396" w:rsidRPr="008B7396" w:rsidRDefault="00811570">
          <w:pPr>
            <w:pStyle w:val="TOC2"/>
            <w:rPr>
              <w:rFonts w:eastAsiaTheme="minorEastAsia"/>
              <w:b w:val="0"/>
              <w:iCs w:val="0"/>
              <w:color w:val="auto"/>
              <w:sz w:val="18"/>
              <w:szCs w:val="18"/>
              <w:lang w:eastAsia="en-GB"/>
            </w:rPr>
          </w:pPr>
          <w:hyperlink w:anchor="_Toc66183295" w:history="1">
            <w:r w:rsidR="008B7396" w:rsidRPr="008B7396">
              <w:rPr>
                <w:rStyle w:val="Hyperlink"/>
                <w:sz w:val="18"/>
                <w:szCs w:val="18"/>
              </w:rPr>
              <w:t>3.1</w:t>
            </w:r>
            <w:r w:rsidR="008B7396" w:rsidRPr="008B7396">
              <w:rPr>
                <w:rFonts w:eastAsiaTheme="minorEastAsia"/>
                <w:b w:val="0"/>
                <w:iCs w:val="0"/>
                <w:color w:val="auto"/>
                <w:sz w:val="18"/>
                <w:szCs w:val="18"/>
                <w:lang w:eastAsia="en-GB"/>
              </w:rPr>
              <w:tab/>
            </w:r>
            <w:r w:rsidR="008B7396" w:rsidRPr="008B7396">
              <w:rPr>
                <w:rStyle w:val="Hyperlink"/>
                <w:sz w:val="18"/>
                <w:szCs w:val="18"/>
              </w:rPr>
              <w:t>Stage Gate Data Verification Process</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_Toc66183295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3</w:t>
            </w:r>
            <w:r w:rsidR="008B7396" w:rsidRPr="008B7396">
              <w:rPr>
                <w:webHidden/>
                <w:sz w:val="18"/>
                <w:szCs w:val="18"/>
              </w:rPr>
              <w:fldChar w:fldCharType="end"/>
            </w:r>
          </w:hyperlink>
        </w:p>
        <w:p w14:paraId="08367B9C" w14:textId="0C5ACB51" w:rsidR="008B7396" w:rsidRPr="008B7396" w:rsidRDefault="00811570">
          <w:pPr>
            <w:pStyle w:val="TOC2"/>
            <w:rPr>
              <w:rFonts w:eastAsiaTheme="minorEastAsia"/>
              <w:b w:val="0"/>
              <w:iCs w:val="0"/>
              <w:color w:val="auto"/>
              <w:sz w:val="18"/>
              <w:szCs w:val="18"/>
              <w:lang w:eastAsia="en-GB"/>
            </w:rPr>
          </w:pPr>
          <w:hyperlink w:anchor="_Toc66183296" w:history="1">
            <w:r w:rsidR="008B7396" w:rsidRPr="008B7396">
              <w:rPr>
                <w:rStyle w:val="Hyperlink"/>
                <w:bCs/>
                <w:sz w:val="18"/>
                <w:szCs w:val="18"/>
              </w:rPr>
              <w:t>3.1.1</w:t>
            </w:r>
            <w:r w:rsidR="008B7396" w:rsidRPr="008B7396">
              <w:rPr>
                <w:rFonts w:eastAsiaTheme="minorEastAsia"/>
                <w:b w:val="0"/>
                <w:iCs w:val="0"/>
                <w:color w:val="auto"/>
                <w:sz w:val="18"/>
                <w:szCs w:val="18"/>
                <w:lang w:eastAsia="en-GB"/>
              </w:rPr>
              <w:tab/>
            </w:r>
            <w:r w:rsidR="008B7396" w:rsidRPr="008B7396">
              <w:rPr>
                <w:rStyle w:val="Hyperlink"/>
                <w:bCs/>
                <w:sz w:val="18"/>
                <w:szCs w:val="18"/>
              </w:rPr>
              <w:t>Stage Gate 1</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_Toc66183296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3</w:t>
            </w:r>
            <w:r w:rsidR="008B7396" w:rsidRPr="008B7396">
              <w:rPr>
                <w:webHidden/>
                <w:sz w:val="18"/>
                <w:szCs w:val="18"/>
              </w:rPr>
              <w:fldChar w:fldCharType="end"/>
            </w:r>
          </w:hyperlink>
        </w:p>
        <w:p w14:paraId="2D30D522" w14:textId="0BBD0301" w:rsidR="008B7396" w:rsidRPr="008B7396" w:rsidRDefault="00811570">
          <w:pPr>
            <w:pStyle w:val="TOC2"/>
            <w:rPr>
              <w:rFonts w:eastAsiaTheme="minorEastAsia"/>
              <w:b w:val="0"/>
              <w:iCs w:val="0"/>
              <w:color w:val="auto"/>
              <w:sz w:val="18"/>
              <w:szCs w:val="18"/>
              <w:lang w:eastAsia="en-GB"/>
            </w:rPr>
          </w:pPr>
          <w:hyperlink w:anchor="_Toc66183297" w:history="1">
            <w:r w:rsidR="008B7396" w:rsidRPr="008B7396">
              <w:rPr>
                <w:rStyle w:val="Hyperlink"/>
                <w:bCs/>
                <w:sz w:val="18"/>
                <w:szCs w:val="18"/>
              </w:rPr>
              <w:t>3.1.2</w:t>
            </w:r>
            <w:r w:rsidR="008B7396" w:rsidRPr="008B7396">
              <w:rPr>
                <w:rFonts w:eastAsiaTheme="minorEastAsia"/>
                <w:b w:val="0"/>
                <w:iCs w:val="0"/>
                <w:color w:val="auto"/>
                <w:sz w:val="18"/>
                <w:szCs w:val="18"/>
                <w:lang w:eastAsia="en-GB"/>
              </w:rPr>
              <w:tab/>
            </w:r>
            <w:r w:rsidR="008B7396" w:rsidRPr="008B7396">
              <w:rPr>
                <w:rStyle w:val="Hyperlink"/>
                <w:bCs/>
                <w:sz w:val="18"/>
                <w:szCs w:val="18"/>
              </w:rPr>
              <w:t>Stage Gate 2</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_Toc66183297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3</w:t>
            </w:r>
            <w:r w:rsidR="008B7396" w:rsidRPr="008B7396">
              <w:rPr>
                <w:webHidden/>
                <w:sz w:val="18"/>
                <w:szCs w:val="18"/>
              </w:rPr>
              <w:fldChar w:fldCharType="end"/>
            </w:r>
          </w:hyperlink>
        </w:p>
        <w:p w14:paraId="456D3B70" w14:textId="70706F2D" w:rsidR="008B7396" w:rsidRPr="008B7396" w:rsidRDefault="00811570">
          <w:pPr>
            <w:pStyle w:val="TOC2"/>
            <w:rPr>
              <w:rFonts w:eastAsiaTheme="minorEastAsia"/>
              <w:b w:val="0"/>
              <w:iCs w:val="0"/>
              <w:color w:val="auto"/>
              <w:sz w:val="18"/>
              <w:szCs w:val="18"/>
              <w:lang w:eastAsia="en-GB"/>
            </w:rPr>
          </w:pPr>
          <w:hyperlink w:anchor="_Toc66183298" w:history="1">
            <w:r w:rsidR="008B7396" w:rsidRPr="008B7396">
              <w:rPr>
                <w:rStyle w:val="Hyperlink"/>
                <w:bCs/>
                <w:sz w:val="18"/>
                <w:szCs w:val="18"/>
              </w:rPr>
              <w:t>3.1.3</w:t>
            </w:r>
            <w:r w:rsidR="008B7396" w:rsidRPr="008B7396">
              <w:rPr>
                <w:rFonts w:eastAsiaTheme="minorEastAsia"/>
                <w:b w:val="0"/>
                <w:iCs w:val="0"/>
                <w:color w:val="auto"/>
                <w:sz w:val="18"/>
                <w:szCs w:val="18"/>
                <w:lang w:eastAsia="en-GB"/>
              </w:rPr>
              <w:tab/>
            </w:r>
            <w:r w:rsidR="008B7396" w:rsidRPr="008B7396">
              <w:rPr>
                <w:rStyle w:val="Hyperlink"/>
                <w:bCs/>
                <w:sz w:val="18"/>
                <w:szCs w:val="18"/>
              </w:rPr>
              <w:t>Stage Gate 3</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_Toc66183298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3</w:t>
            </w:r>
            <w:r w:rsidR="008B7396" w:rsidRPr="008B7396">
              <w:rPr>
                <w:webHidden/>
                <w:sz w:val="18"/>
                <w:szCs w:val="18"/>
              </w:rPr>
              <w:fldChar w:fldCharType="end"/>
            </w:r>
          </w:hyperlink>
        </w:p>
        <w:p w14:paraId="0A8E1979" w14:textId="3B995406" w:rsidR="008B7396" w:rsidRPr="008B7396" w:rsidRDefault="00811570">
          <w:pPr>
            <w:pStyle w:val="TOC1"/>
            <w:rPr>
              <w:rFonts w:asciiTheme="minorHAnsi" w:eastAsiaTheme="minorEastAsia" w:hAnsiTheme="minorHAnsi" w:cstheme="minorHAnsi"/>
              <w:b w:val="0"/>
              <w:caps w:val="0"/>
              <w:color w:val="auto"/>
              <w:sz w:val="18"/>
              <w:szCs w:val="18"/>
              <w:lang w:eastAsia="en-GB"/>
            </w:rPr>
          </w:pPr>
          <w:hyperlink w:anchor="_Toc66183299" w:history="1">
            <w:r w:rsidR="008B7396" w:rsidRPr="008B7396">
              <w:rPr>
                <w:rStyle w:val="Hyperlink"/>
                <w:rFonts w:asciiTheme="minorHAnsi" w:hAnsiTheme="minorHAnsi" w:cstheme="minorHAnsi"/>
                <w:sz w:val="24"/>
                <w:szCs w:val="18"/>
              </w:rPr>
              <w:t>4.</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Supplier Entities data reconciliation</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_Toc66183299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4</w:t>
            </w:r>
            <w:r w:rsidR="008B7396" w:rsidRPr="008B7396">
              <w:rPr>
                <w:rFonts w:asciiTheme="minorHAnsi" w:hAnsiTheme="minorHAnsi" w:cstheme="minorHAnsi"/>
                <w:webHidden/>
                <w:sz w:val="24"/>
                <w:szCs w:val="18"/>
              </w:rPr>
              <w:fldChar w:fldCharType="end"/>
            </w:r>
          </w:hyperlink>
        </w:p>
        <w:p w14:paraId="0873EC03" w14:textId="4B659BB9" w:rsidR="008B7396" w:rsidRPr="008B7396" w:rsidRDefault="00811570">
          <w:pPr>
            <w:pStyle w:val="TOC2"/>
            <w:rPr>
              <w:rFonts w:eastAsiaTheme="minorEastAsia"/>
              <w:b w:val="0"/>
              <w:iCs w:val="0"/>
              <w:color w:val="auto"/>
              <w:sz w:val="18"/>
              <w:szCs w:val="18"/>
              <w:lang w:eastAsia="en-GB"/>
            </w:rPr>
          </w:pPr>
          <w:hyperlink w:anchor="_Toc66183300" w:history="1">
            <w:r w:rsidR="008B7396" w:rsidRPr="008B7396">
              <w:rPr>
                <w:rStyle w:val="Hyperlink"/>
                <w:sz w:val="18"/>
                <w:szCs w:val="18"/>
              </w:rPr>
              <w:t>4.1</w:t>
            </w:r>
            <w:r w:rsidR="008B7396" w:rsidRPr="008B7396">
              <w:rPr>
                <w:rFonts w:eastAsiaTheme="minorEastAsia"/>
                <w:b w:val="0"/>
                <w:iCs w:val="0"/>
                <w:color w:val="auto"/>
                <w:sz w:val="18"/>
                <w:szCs w:val="18"/>
                <w:lang w:eastAsia="en-GB"/>
              </w:rPr>
              <w:tab/>
            </w:r>
            <w:r w:rsidR="008B7396" w:rsidRPr="008B7396">
              <w:rPr>
                <w:rStyle w:val="Hyperlink"/>
                <w:sz w:val="18"/>
                <w:szCs w:val="18"/>
              </w:rPr>
              <w:t>Record Count Check</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_Toc66183300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4</w:t>
            </w:r>
            <w:r w:rsidR="008B7396" w:rsidRPr="008B7396">
              <w:rPr>
                <w:webHidden/>
                <w:sz w:val="18"/>
                <w:szCs w:val="18"/>
              </w:rPr>
              <w:fldChar w:fldCharType="end"/>
            </w:r>
          </w:hyperlink>
        </w:p>
        <w:p w14:paraId="6231D347" w14:textId="4B4F4520" w:rsidR="008B7396" w:rsidRPr="008B7396" w:rsidRDefault="00811570">
          <w:pPr>
            <w:pStyle w:val="TOC2"/>
            <w:rPr>
              <w:rFonts w:eastAsiaTheme="minorEastAsia"/>
              <w:b w:val="0"/>
              <w:iCs w:val="0"/>
              <w:color w:val="auto"/>
              <w:sz w:val="18"/>
              <w:szCs w:val="18"/>
              <w:lang w:eastAsia="en-GB"/>
            </w:rPr>
          </w:pPr>
          <w:hyperlink w:anchor="_Toc66183301" w:history="1">
            <w:r w:rsidR="008B7396" w:rsidRPr="008B7396">
              <w:rPr>
                <w:rStyle w:val="Hyperlink"/>
                <w:sz w:val="18"/>
                <w:szCs w:val="18"/>
              </w:rPr>
              <w:t>4.2</w:t>
            </w:r>
            <w:r w:rsidR="008B7396" w:rsidRPr="008B7396">
              <w:rPr>
                <w:rFonts w:eastAsiaTheme="minorEastAsia"/>
                <w:b w:val="0"/>
                <w:iCs w:val="0"/>
                <w:color w:val="auto"/>
                <w:sz w:val="18"/>
                <w:szCs w:val="18"/>
                <w:lang w:eastAsia="en-GB"/>
              </w:rPr>
              <w:tab/>
            </w:r>
            <w:r w:rsidR="008B7396" w:rsidRPr="008B7396">
              <w:rPr>
                <w:rStyle w:val="Hyperlink"/>
                <w:sz w:val="18"/>
                <w:szCs w:val="18"/>
              </w:rPr>
              <w:t>User Interface Sampling</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_Toc66183301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5</w:t>
            </w:r>
            <w:r w:rsidR="008B7396" w:rsidRPr="008B7396">
              <w:rPr>
                <w:webHidden/>
                <w:sz w:val="18"/>
                <w:szCs w:val="18"/>
              </w:rPr>
              <w:fldChar w:fldCharType="end"/>
            </w:r>
          </w:hyperlink>
        </w:p>
        <w:p w14:paraId="2C8340BB" w14:textId="6A766CA3" w:rsidR="008B7396" w:rsidRPr="008B7396" w:rsidRDefault="00811570">
          <w:pPr>
            <w:pStyle w:val="TOC2"/>
            <w:rPr>
              <w:rFonts w:eastAsiaTheme="minorEastAsia"/>
              <w:b w:val="0"/>
              <w:iCs w:val="0"/>
              <w:color w:val="auto"/>
              <w:sz w:val="18"/>
              <w:szCs w:val="18"/>
              <w:lang w:eastAsia="en-GB"/>
            </w:rPr>
          </w:pPr>
          <w:hyperlink w:anchor="_Toc66183302" w:history="1">
            <w:r w:rsidR="008B7396" w:rsidRPr="008B7396">
              <w:rPr>
                <w:rStyle w:val="Hyperlink"/>
                <w:sz w:val="18"/>
                <w:szCs w:val="18"/>
              </w:rPr>
              <w:t>4.3</w:t>
            </w:r>
            <w:r w:rsidR="008B7396" w:rsidRPr="008B7396">
              <w:rPr>
                <w:rFonts w:eastAsiaTheme="minorEastAsia"/>
                <w:b w:val="0"/>
                <w:iCs w:val="0"/>
                <w:color w:val="auto"/>
                <w:sz w:val="18"/>
                <w:szCs w:val="18"/>
                <w:lang w:eastAsia="en-GB"/>
              </w:rPr>
              <w:tab/>
            </w:r>
            <w:r w:rsidR="008B7396" w:rsidRPr="008B7396">
              <w:rPr>
                <w:rStyle w:val="Hyperlink"/>
                <w:sz w:val="18"/>
                <w:szCs w:val="18"/>
              </w:rPr>
              <w:t>Detailed Data Reconciliation</w:t>
            </w:r>
            <w:r w:rsidR="008B7396" w:rsidRPr="008B7396">
              <w:rPr>
                <w:webHidden/>
                <w:sz w:val="18"/>
                <w:szCs w:val="18"/>
              </w:rPr>
              <w:tab/>
            </w:r>
            <w:r w:rsidR="008B7396" w:rsidRPr="008B7396">
              <w:rPr>
                <w:webHidden/>
                <w:sz w:val="18"/>
                <w:szCs w:val="18"/>
              </w:rPr>
              <w:fldChar w:fldCharType="begin"/>
            </w:r>
            <w:r w:rsidR="008B7396" w:rsidRPr="008B7396">
              <w:rPr>
                <w:webHidden/>
                <w:sz w:val="18"/>
                <w:szCs w:val="18"/>
              </w:rPr>
              <w:instrText xml:space="preserve"> PAGEREF _Toc66183302 \h </w:instrText>
            </w:r>
            <w:r w:rsidR="008B7396" w:rsidRPr="008B7396">
              <w:rPr>
                <w:webHidden/>
                <w:sz w:val="18"/>
                <w:szCs w:val="18"/>
              </w:rPr>
            </w:r>
            <w:r w:rsidR="008B7396" w:rsidRPr="008B7396">
              <w:rPr>
                <w:webHidden/>
                <w:sz w:val="18"/>
                <w:szCs w:val="18"/>
              </w:rPr>
              <w:fldChar w:fldCharType="separate"/>
            </w:r>
            <w:r w:rsidR="008B7396" w:rsidRPr="008B7396">
              <w:rPr>
                <w:webHidden/>
                <w:sz w:val="18"/>
                <w:szCs w:val="18"/>
              </w:rPr>
              <w:t>7</w:t>
            </w:r>
            <w:r w:rsidR="008B7396" w:rsidRPr="008B7396">
              <w:rPr>
                <w:webHidden/>
                <w:sz w:val="18"/>
                <w:szCs w:val="18"/>
              </w:rPr>
              <w:fldChar w:fldCharType="end"/>
            </w:r>
          </w:hyperlink>
        </w:p>
        <w:p w14:paraId="42571C07" w14:textId="08C1A6D6" w:rsidR="008B7396" w:rsidRPr="008B7396" w:rsidRDefault="00811570">
          <w:pPr>
            <w:pStyle w:val="TOC1"/>
            <w:rPr>
              <w:rFonts w:asciiTheme="minorHAnsi" w:eastAsiaTheme="minorEastAsia" w:hAnsiTheme="minorHAnsi" w:cstheme="minorHAnsi"/>
              <w:b w:val="0"/>
              <w:caps w:val="0"/>
              <w:color w:val="auto"/>
              <w:sz w:val="18"/>
              <w:szCs w:val="18"/>
              <w:lang w:eastAsia="en-GB"/>
            </w:rPr>
          </w:pPr>
          <w:hyperlink w:anchor="_Toc66183303" w:history="1">
            <w:r w:rsidR="008B7396" w:rsidRPr="008B7396">
              <w:rPr>
                <w:rStyle w:val="Hyperlink"/>
                <w:rFonts w:asciiTheme="minorHAnsi" w:hAnsiTheme="minorHAnsi" w:cstheme="minorHAnsi"/>
                <w:sz w:val="24"/>
                <w:szCs w:val="18"/>
              </w:rPr>
              <w:t>5.</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Reference Documents</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_Toc66183303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10</w:t>
            </w:r>
            <w:r w:rsidR="008B7396" w:rsidRPr="008B7396">
              <w:rPr>
                <w:rFonts w:asciiTheme="minorHAnsi" w:hAnsiTheme="minorHAnsi" w:cstheme="minorHAnsi"/>
                <w:webHidden/>
                <w:sz w:val="24"/>
                <w:szCs w:val="18"/>
              </w:rPr>
              <w:fldChar w:fldCharType="end"/>
            </w:r>
          </w:hyperlink>
        </w:p>
        <w:p w14:paraId="22DB0712" w14:textId="7C272932" w:rsidR="008B7396" w:rsidRDefault="00811570">
          <w:pPr>
            <w:pStyle w:val="TOC1"/>
            <w:rPr>
              <w:rFonts w:asciiTheme="minorHAnsi" w:eastAsiaTheme="minorEastAsia" w:hAnsiTheme="minorHAnsi" w:cstheme="minorBidi"/>
              <w:b w:val="0"/>
              <w:caps w:val="0"/>
              <w:color w:val="auto"/>
              <w:sz w:val="22"/>
              <w:lang w:eastAsia="en-GB"/>
            </w:rPr>
          </w:pPr>
          <w:hyperlink w:anchor="_Toc66183304" w:history="1">
            <w:r w:rsidR="008B7396" w:rsidRPr="008B7396">
              <w:rPr>
                <w:rStyle w:val="Hyperlink"/>
                <w:rFonts w:asciiTheme="minorHAnsi" w:hAnsiTheme="minorHAnsi" w:cstheme="minorHAnsi"/>
                <w:sz w:val="24"/>
                <w:szCs w:val="18"/>
              </w:rPr>
              <w:t>6.</w:t>
            </w:r>
            <w:r w:rsidR="008B7396" w:rsidRPr="008B7396">
              <w:rPr>
                <w:rFonts w:asciiTheme="minorHAnsi" w:eastAsiaTheme="minorEastAsia" w:hAnsiTheme="minorHAnsi" w:cstheme="minorHAnsi"/>
                <w:b w:val="0"/>
                <w:caps w:val="0"/>
                <w:color w:val="auto"/>
                <w:sz w:val="18"/>
                <w:szCs w:val="18"/>
                <w:lang w:eastAsia="en-GB"/>
              </w:rPr>
              <w:tab/>
            </w:r>
            <w:r w:rsidR="008B7396" w:rsidRPr="008B7396">
              <w:rPr>
                <w:rStyle w:val="Hyperlink"/>
                <w:rFonts w:asciiTheme="minorHAnsi" w:hAnsiTheme="minorHAnsi" w:cstheme="minorHAnsi"/>
                <w:sz w:val="24"/>
                <w:szCs w:val="18"/>
              </w:rPr>
              <w:t>Open and Closed Issues</w:t>
            </w:r>
            <w:r w:rsidR="008B7396" w:rsidRPr="008B7396">
              <w:rPr>
                <w:rFonts w:asciiTheme="minorHAnsi" w:hAnsiTheme="minorHAnsi" w:cstheme="minorHAnsi"/>
                <w:webHidden/>
                <w:sz w:val="24"/>
                <w:szCs w:val="18"/>
              </w:rPr>
              <w:tab/>
            </w:r>
            <w:r w:rsidR="008B7396" w:rsidRPr="008B7396">
              <w:rPr>
                <w:rFonts w:asciiTheme="minorHAnsi" w:hAnsiTheme="minorHAnsi" w:cstheme="minorHAnsi"/>
                <w:webHidden/>
                <w:sz w:val="24"/>
                <w:szCs w:val="18"/>
              </w:rPr>
              <w:fldChar w:fldCharType="begin"/>
            </w:r>
            <w:r w:rsidR="008B7396" w:rsidRPr="008B7396">
              <w:rPr>
                <w:rFonts w:asciiTheme="minorHAnsi" w:hAnsiTheme="minorHAnsi" w:cstheme="minorHAnsi"/>
                <w:webHidden/>
                <w:sz w:val="24"/>
                <w:szCs w:val="18"/>
              </w:rPr>
              <w:instrText xml:space="preserve"> PAGEREF _Toc66183304 \h </w:instrText>
            </w:r>
            <w:r w:rsidR="008B7396" w:rsidRPr="008B7396">
              <w:rPr>
                <w:rFonts w:asciiTheme="minorHAnsi" w:hAnsiTheme="minorHAnsi" w:cstheme="minorHAnsi"/>
                <w:webHidden/>
                <w:sz w:val="24"/>
                <w:szCs w:val="18"/>
              </w:rPr>
            </w:r>
            <w:r w:rsidR="008B7396" w:rsidRPr="008B7396">
              <w:rPr>
                <w:rFonts w:asciiTheme="minorHAnsi" w:hAnsiTheme="minorHAnsi" w:cstheme="minorHAnsi"/>
                <w:webHidden/>
                <w:sz w:val="24"/>
                <w:szCs w:val="18"/>
              </w:rPr>
              <w:fldChar w:fldCharType="separate"/>
            </w:r>
            <w:r w:rsidR="008B7396" w:rsidRPr="008B7396">
              <w:rPr>
                <w:rFonts w:asciiTheme="minorHAnsi" w:hAnsiTheme="minorHAnsi" w:cstheme="minorHAnsi"/>
                <w:webHidden/>
                <w:sz w:val="24"/>
                <w:szCs w:val="18"/>
              </w:rPr>
              <w:t>11</w:t>
            </w:r>
            <w:r w:rsidR="008B7396" w:rsidRPr="008B7396">
              <w:rPr>
                <w:rFonts w:asciiTheme="minorHAnsi" w:hAnsiTheme="minorHAnsi" w:cstheme="minorHAnsi"/>
                <w:webHidden/>
                <w:sz w:val="24"/>
                <w:szCs w:val="18"/>
              </w:rPr>
              <w:fldChar w:fldCharType="end"/>
            </w:r>
          </w:hyperlink>
        </w:p>
        <w:p w14:paraId="0DFB01D6" w14:textId="47AAFECD" w:rsidR="00801565" w:rsidRPr="008D6945" w:rsidRDefault="00801565" w:rsidP="005C4DCF">
          <w:pPr>
            <w:pStyle w:val="TOC1"/>
            <w:rPr>
              <w:noProof w:val="0"/>
            </w:rPr>
          </w:pPr>
          <w:r w:rsidRPr="00AA4169">
            <w:rPr>
              <w:rFonts w:asciiTheme="minorHAnsi" w:eastAsiaTheme="majorEastAsia" w:hAnsiTheme="minorHAnsi" w:cstheme="minorHAnsi"/>
              <w:noProof w:val="0"/>
              <w:color w:val="1E5262"/>
              <w:sz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291"/>
      <w:bookmarkStart w:id="35" w:name="_Hlk516151418"/>
      <w:bookmarkStart w:id="36" w:name="_Hlk516151360"/>
      <w:r w:rsidRPr="008D6945">
        <w:rPr>
          <w:rFonts w:asciiTheme="minorHAnsi" w:hAnsiTheme="minorHAnsi" w:cstheme="minorHAnsi"/>
        </w:rPr>
        <w:lastRenderedPageBreak/>
        <w:t>Introduction</w:t>
      </w:r>
      <w:bookmarkEnd w:id="34"/>
    </w:p>
    <w:p w14:paraId="41F1201A" w14:textId="23593CDF" w:rsidR="00CB77DE" w:rsidRPr="008D6945" w:rsidRDefault="00CB77DE" w:rsidP="00607EFB">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8D6945">
        <w:rPr>
          <w:rFonts w:asciiTheme="minorHAnsi" w:hAnsiTheme="minorHAnsi" w:cstheme="minorHAnsi"/>
          <w:color w:val="auto"/>
        </w:rPr>
        <w:t xml:space="preserve">This document describes how the audit and reconciliation of the Supplier entities data will be performed. It outlines how the data will be presented to the Business, who will then check the date for correctness against the legacy source E-Business Suite system. </w:t>
      </w:r>
    </w:p>
    <w:p w14:paraId="5A6954A5" w14:textId="1DB7BDF7" w:rsidR="00CB77DE" w:rsidRPr="008D6945" w:rsidRDefault="00CB77DE" w:rsidP="00607EFB">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Supplier entities data extract provided from the source system will be transformed and the FBDI files generated </w:t>
      </w:r>
      <w:r w:rsidR="000973C9" w:rsidRPr="000973C9">
        <w:rPr>
          <w:rFonts w:asciiTheme="minorHAnsi" w:hAnsiTheme="minorHAnsi" w:cstheme="minorHAnsi"/>
          <w:color w:val="auto"/>
        </w:rPr>
        <w:t xml:space="preserve">based on source data using the ‘Maximise: Data Migration Process’. </w:t>
      </w:r>
      <w:r w:rsidRPr="008D6945">
        <w:rPr>
          <w:rFonts w:asciiTheme="minorHAnsi" w:hAnsiTheme="minorHAnsi" w:cstheme="minorHAnsi"/>
          <w:color w:val="auto"/>
        </w:rPr>
        <w:t xml:space="preserve">When the FBDI files are loaded into ERP Cloud, </w:t>
      </w:r>
      <w:r w:rsidR="00265896" w:rsidRPr="008D6945">
        <w:rPr>
          <w:rFonts w:asciiTheme="minorHAnsi" w:hAnsiTheme="minorHAnsi" w:cstheme="minorHAnsi"/>
          <w:color w:val="auto"/>
        </w:rPr>
        <w:t xml:space="preserve">the loaded Supplier entities data will be extracted </w:t>
      </w:r>
      <w:r w:rsidRPr="008D6945">
        <w:rPr>
          <w:rFonts w:asciiTheme="minorHAnsi" w:hAnsiTheme="minorHAnsi" w:cstheme="minorHAnsi"/>
          <w:color w:val="auto"/>
        </w:rPr>
        <w:t xml:space="preserve">using </w:t>
      </w:r>
      <w:r w:rsidR="00265896" w:rsidRPr="008D6945">
        <w:rPr>
          <w:rFonts w:asciiTheme="minorHAnsi" w:hAnsiTheme="minorHAnsi" w:cstheme="minorHAnsi"/>
          <w:color w:val="auto"/>
        </w:rPr>
        <w:t>c</w:t>
      </w:r>
      <w:r w:rsidRPr="008D6945">
        <w:rPr>
          <w:rFonts w:asciiTheme="minorHAnsi" w:hAnsiTheme="minorHAnsi" w:cstheme="minorHAnsi"/>
          <w:color w:val="auto"/>
        </w:rPr>
        <w:t>ustom OTBI reports.</w:t>
      </w:r>
    </w:p>
    <w:p w14:paraId="157F9324" w14:textId="03D7EE71"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the Supplier entities information 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D5FB9DB" w:rsidR="00801565" w:rsidRPr="008D6945" w:rsidRDefault="00265896" w:rsidP="00CB77DE">
      <w:pPr>
        <w:pStyle w:val="Heading2"/>
        <w:numPr>
          <w:ilvl w:val="0"/>
          <w:numId w:val="0"/>
        </w:numPr>
        <w:tabs>
          <w:tab w:val="left" w:pos="567"/>
        </w:tabs>
        <w:spacing w:before="240" w:after="200" w:line="240" w:lineRule="auto"/>
        <w:jc w:val="both"/>
        <w:rPr>
          <w:rFonts w:asciiTheme="minorHAnsi" w:hAnsiTheme="minorHAnsi" w:cstheme="minorHAnsi"/>
          <w:i w:val="0"/>
          <w:iCs/>
        </w:rPr>
      </w:pPr>
      <w:bookmarkStart w:id="40" w:name="_Toc66183292"/>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40"/>
    </w:p>
    <w:p w14:paraId="757F4F29" w14:textId="1E979037" w:rsidR="003154C9" w:rsidRPr="008D6945" w:rsidRDefault="003154C9" w:rsidP="00B44382">
      <w:pPr>
        <w:pStyle w:val="Bodytextversion1"/>
        <w:spacing w:before="120" w:after="120"/>
        <w:rPr>
          <w:rFonts w:asciiTheme="minorHAnsi" w:hAnsiTheme="minorHAnsi" w:cstheme="minorHAnsi"/>
          <w:color w:val="auto"/>
        </w:rPr>
      </w:pPr>
      <w:bookmarkStart w:id="41" w:name="_Toc487011708"/>
      <w:bookmarkStart w:id="42" w:name="_Toc487701431"/>
      <w:bookmarkStart w:id="43" w:name="_Toc516221412"/>
      <w:r w:rsidRPr="008D6945">
        <w:rPr>
          <w:rFonts w:asciiTheme="minorHAnsi" w:hAnsiTheme="minorHAnsi" w:cstheme="minorHAnsi"/>
          <w:color w:val="auto"/>
        </w:rPr>
        <w:t xml:space="preserve">The </w:t>
      </w:r>
      <w:r w:rsidR="00B44382" w:rsidRPr="008D6945">
        <w:rPr>
          <w:rFonts w:asciiTheme="minorHAnsi" w:hAnsiTheme="minorHAnsi" w:cstheme="minorHAnsi"/>
          <w:color w:val="auto"/>
        </w:rPr>
        <w:t>Maximise</w:t>
      </w:r>
      <w:r w:rsidRPr="008D6945">
        <w:rPr>
          <w:rFonts w:asciiTheme="minorHAnsi" w:hAnsiTheme="minorHAnsi" w:cstheme="minorHAnsi"/>
          <w:color w:val="auto"/>
        </w:rPr>
        <w:t xml:space="preserve"> - CV.065 SCM Supplier </w:t>
      </w:r>
      <w:r w:rsidR="007D4F29">
        <w:rPr>
          <w:rFonts w:asciiTheme="minorHAnsi" w:hAnsiTheme="minorHAnsi" w:cstheme="minorHAnsi"/>
          <w:color w:val="auto"/>
        </w:rPr>
        <w:t>Data R</w:t>
      </w:r>
      <w:r w:rsidRPr="008D6945">
        <w:rPr>
          <w:rFonts w:asciiTheme="minorHAnsi" w:hAnsiTheme="minorHAnsi" w:cstheme="minorHAnsi"/>
          <w:color w:val="auto"/>
        </w:rPr>
        <w:t>econciliation document is used as follows:</w:t>
      </w:r>
    </w:p>
    <w:p w14:paraId="066E6587" w14:textId="77777777" w:rsidR="00B44382" w:rsidRPr="008D6945" w:rsidRDefault="003154C9" w:rsidP="00B44382">
      <w:pPr>
        <w:pStyle w:val="Bodytextversion1"/>
        <w:numPr>
          <w:ilvl w:val="0"/>
          <w:numId w:val="8"/>
        </w:numPr>
        <w:spacing w:before="120" w:after="120"/>
        <w:rPr>
          <w:rFonts w:asciiTheme="minorHAnsi" w:hAnsiTheme="minorHAnsi" w:cstheme="minorHAnsi"/>
          <w:color w:val="auto"/>
        </w:rPr>
      </w:pPr>
      <w:r w:rsidRPr="008D6945">
        <w:rPr>
          <w:rFonts w:asciiTheme="minorHAnsi" w:hAnsiTheme="minorHAnsi" w:cstheme="minorHAnsi"/>
          <w:color w:val="auto"/>
        </w:rPr>
        <w:t>Describe the process for business audit and reconciliation of the Suppliers, Addresses, Sites, Site Assignments, Contacts and Contact Addresses created in Oracle Cloud.</w:t>
      </w:r>
    </w:p>
    <w:p w14:paraId="039C823E" w14:textId="77777777" w:rsidR="00B44382" w:rsidRPr="008D6945" w:rsidRDefault="003154C9" w:rsidP="00B44382">
      <w:pPr>
        <w:pStyle w:val="Bodytextversion1"/>
        <w:numPr>
          <w:ilvl w:val="0"/>
          <w:numId w:val="8"/>
        </w:numPr>
        <w:spacing w:before="120" w:after="120"/>
        <w:rPr>
          <w:rFonts w:asciiTheme="minorHAnsi" w:hAnsiTheme="minorHAnsi" w:cstheme="minorHAnsi"/>
          <w:bCs/>
          <w:color w:val="auto"/>
        </w:rPr>
      </w:pPr>
      <w:r w:rsidRPr="008D6945">
        <w:rPr>
          <w:rFonts w:asciiTheme="minorHAnsi" w:hAnsiTheme="minorHAnsi" w:cstheme="minorHAnsi"/>
          <w:color w:val="auto"/>
        </w:rPr>
        <w:t xml:space="preserve">Describe how the Supplier entities data that is to be reconciled will be extracted from Oracle Cloud into Excel and error details should be presented to the Migration team on completion of Business Reconciliation. </w:t>
      </w:r>
    </w:p>
    <w:p w14:paraId="27D007DA" w14:textId="46B315D3" w:rsidR="00BA780E" w:rsidRPr="008D6945" w:rsidRDefault="003154C9" w:rsidP="00685BA2">
      <w:pPr>
        <w:pStyle w:val="Bodytextversion1"/>
        <w:numPr>
          <w:ilvl w:val="0"/>
          <w:numId w:val="8"/>
        </w:numPr>
        <w:spacing w:before="120" w:after="120"/>
        <w:rPr>
          <w:rFonts w:asciiTheme="minorHAnsi" w:hAnsiTheme="minorHAnsi" w:cstheme="minorHAnsi"/>
          <w:bCs/>
          <w:color w:val="auto"/>
        </w:rPr>
      </w:pPr>
      <w:r w:rsidRPr="008D6945">
        <w:rPr>
          <w:rFonts w:asciiTheme="minorHAnsi" w:hAnsiTheme="minorHAnsi" w:cstheme="minorHAnsi"/>
          <w:color w:val="auto"/>
        </w:rPr>
        <w:t xml:space="preserve">To </w:t>
      </w:r>
      <w:r w:rsidR="00BA780E" w:rsidRPr="008D6945">
        <w:rPr>
          <w:rFonts w:asciiTheme="minorHAnsi" w:hAnsiTheme="minorHAnsi" w:cstheme="minorHAnsi"/>
          <w:color w:val="auto"/>
        </w:rPr>
        <w:t>capture</w:t>
      </w:r>
      <w:r w:rsidRPr="008D6945">
        <w:rPr>
          <w:rFonts w:asciiTheme="minorHAnsi" w:hAnsiTheme="minorHAnsi" w:cstheme="minorHAnsi"/>
          <w:color w:val="auto"/>
        </w:rPr>
        <w:t xml:space="preserve"> any</w:t>
      </w:r>
      <w:r w:rsidR="00AE0FC2" w:rsidRPr="008D6945">
        <w:rPr>
          <w:rFonts w:asciiTheme="minorHAnsi" w:hAnsiTheme="minorHAnsi" w:cstheme="minorHAnsi"/>
          <w:color w:val="auto"/>
        </w:rPr>
        <w:t xml:space="preserve"> defects</w:t>
      </w:r>
      <w:r w:rsidRPr="008D6945">
        <w:rPr>
          <w:rFonts w:asciiTheme="minorHAnsi" w:hAnsiTheme="minorHAnsi" w:cstheme="minorHAnsi"/>
          <w:color w:val="auto"/>
        </w:rPr>
        <w:t xml:space="preserve"> found</w:t>
      </w:r>
      <w:r w:rsidR="00BA780E" w:rsidRPr="008D6945">
        <w:rPr>
          <w:rFonts w:asciiTheme="minorHAnsi" w:hAnsiTheme="minorHAnsi" w:cstheme="minorHAnsi"/>
          <w:color w:val="auto"/>
        </w:rPr>
        <w:t xml:space="preserve"> between the source and migrated supplier entities’ data </w:t>
      </w:r>
      <w:r w:rsidR="009B6584" w:rsidRPr="008D6945">
        <w:rPr>
          <w:rFonts w:asciiTheme="minorHAnsi" w:hAnsiTheme="minorHAnsi" w:cstheme="minorHAnsi"/>
          <w:color w:val="auto"/>
        </w:rPr>
        <w:t>to</w:t>
      </w:r>
      <w:r w:rsidR="00BA780E" w:rsidRPr="008D6945">
        <w:rPr>
          <w:rFonts w:asciiTheme="minorHAnsi" w:hAnsiTheme="minorHAnsi" w:cstheme="minorHAnsi"/>
          <w:color w:val="auto"/>
        </w:rPr>
        <w:t xml:space="preserve"> ensure that the issues are resolved, and data corrected in advance of the ERP Cloud system Go-live.</w:t>
      </w:r>
    </w:p>
    <w:bookmarkEnd w:id="35"/>
    <w:bookmarkEnd w:id="36"/>
    <w:bookmarkEnd w:id="41"/>
    <w:bookmarkEnd w:id="42"/>
    <w:bookmarkEnd w:id="43"/>
    <w:p w14:paraId="2D26DA92" w14:textId="77777777" w:rsidR="00BB3530" w:rsidRPr="008D6945" w:rsidRDefault="00BB3530" w:rsidP="00801565">
      <w:pPr>
        <w:pStyle w:val="AppendixHeading"/>
        <w:jc w:val="both"/>
        <w:rPr>
          <w:rFonts w:asciiTheme="minorHAnsi" w:hAnsiTheme="minorHAnsi" w:cstheme="minorHAnsi"/>
          <w:i w:val="0"/>
          <w:lang w:val="en-GB"/>
        </w:rPr>
      </w:pPr>
    </w:p>
    <w:p w14:paraId="64B91DFB" w14:textId="77777777" w:rsidR="00BB3530" w:rsidRPr="008D6945" w:rsidRDefault="00BB3530" w:rsidP="00801565">
      <w:pPr>
        <w:pStyle w:val="AppendixHeading"/>
        <w:jc w:val="both"/>
        <w:rPr>
          <w:rFonts w:asciiTheme="minorHAnsi" w:hAnsiTheme="minorHAnsi" w:cstheme="minorHAnsi"/>
          <w:i w:val="0"/>
          <w:lang w:val="en-GB"/>
        </w:rPr>
      </w:pPr>
    </w:p>
    <w:p w14:paraId="5F181D78" w14:textId="77777777" w:rsidR="00BB3530" w:rsidRPr="008D6945" w:rsidRDefault="00BB3530" w:rsidP="00801565">
      <w:pPr>
        <w:pStyle w:val="AppendixHeading"/>
        <w:jc w:val="both"/>
        <w:rPr>
          <w:rFonts w:asciiTheme="majorHAnsi" w:hAnsiTheme="majorHAnsi"/>
          <w:i w:val="0"/>
          <w:lang w:val="en-GB"/>
        </w:rPr>
      </w:pPr>
    </w:p>
    <w:p w14:paraId="23B3D515" w14:textId="77777777" w:rsidR="00BB3530" w:rsidRPr="008D6945" w:rsidRDefault="00BB3530" w:rsidP="00801565">
      <w:pPr>
        <w:pStyle w:val="AppendixHeading"/>
        <w:jc w:val="both"/>
        <w:rPr>
          <w:rFonts w:asciiTheme="majorHAnsi" w:hAnsiTheme="majorHAnsi"/>
          <w:i w:val="0"/>
          <w:lang w:val="en-GB"/>
        </w:rPr>
      </w:pPr>
    </w:p>
    <w:p w14:paraId="06B1B37A" w14:textId="77777777" w:rsidR="00BB3530" w:rsidRPr="008D6945" w:rsidRDefault="00BB3530" w:rsidP="00801565">
      <w:pPr>
        <w:pStyle w:val="AppendixHeading"/>
        <w:jc w:val="both"/>
        <w:rPr>
          <w:rFonts w:asciiTheme="majorHAnsi" w:hAnsiTheme="majorHAnsi"/>
          <w:i w:val="0"/>
          <w:lang w:val="en-GB"/>
        </w:rPr>
      </w:pPr>
    </w:p>
    <w:p w14:paraId="0F2FD437" w14:textId="77777777" w:rsidR="00BB3530" w:rsidRPr="008D6945" w:rsidRDefault="00BB3530" w:rsidP="00801565">
      <w:pPr>
        <w:pStyle w:val="AppendixHeading"/>
        <w:jc w:val="both"/>
        <w:rPr>
          <w:rFonts w:asciiTheme="majorHAnsi" w:hAnsiTheme="majorHAnsi"/>
          <w:i w:val="0"/>
          <w:lang w:val="en-GB"/>
        </w:rPr>
      </w:pPr>
    </w:p>
    <w:p w14:paraId="75CAD896" w14:textId="77777777" w:rsidR="00BB3530" w:rsidRPr="008D6945" w:rsidRDefault="00BB3530" w:rsidP="00801565">
      <w:pPr>
        <w:pStyle w:val="AppendixHeading"/>
        <w:jc w:val="both"/>
        <w:rPr>
          <w:rFonts w:asciiTheme="majorHAnsi" w:hAnsiTheme="majorHAnsi"/>
          <w:i w:val="0"/>
          <w:lang w:val="en-GB"/>
        </w:rPr>
      </w:pPr>
    </w:p>
    <w:p w14:paraId="1FF6B305" w14:textId="77777777" w:rsidR="00BB3530" w:rsidRPr="008D6945" w:rsidRDefault="00BB3530" w:rsidP="00801565">
      <w:pPr>
        <w:pStyle w:val="AppendixHeading"/>
        <w:jc w:val="both"/>
        <w:rPr>
          <w:rFonts w:asciiTheme="majorHAnsi" w:hAnsiTheme="majorHAnsi"/>
          <w:i w:val="0"/>
          <w:lang w:val="en-GB"/>
        </w:rPr>
      </w:pPr>
    </w:p>
    <w:p w14:paraId="35C6D958" w14:textId="77777777" w:rsidR="00BB3530" w:rsidRPr="008D6945" w:rsidRDefault="00BB3530" w:rsidP="00801565">
      <w:pPr>
        <w:pStyle w:val="AppendixHeading"/>
        <w:jc w:val="both"/>
        <w:rPr>
          <w:rFonts w:asciiTheme="majorHAnsi" w:hAnsiTheme="majorHAnsi"/>
          <w:i w:val="0"/>
          <w:lang w:val="en-GB"/>
        </w:rPr>
      </w:pPr>
    </w:p>
    <w:p w14:paraId="3EEAC145" w14:textId="77777777" w:rsidR="00BB3530" w:rsidRPr="008D6945" w:rsidRDefault="00BB3530" w:rsidP="00801565">
      <w:pPr>
        <w:pStyle w:val="AppendixHeading"/>
        <w:jc w:val="both"/>
        <w:rPr>
          <w:rFonts w:asciiTheme="majorHAnsi" w:hAnsiTheme="majorHAnsi"/>
          <w:i w:val="0"/>
          <w:lang w:val="en-GB"/>
        </w:rPr>
      </w:pPr>
    </w:p>
    <w:p w14:paraId="1779A6C0" w14:textId="77777777" w:rsidR="00BB3530" w:rsidRPr="008D6945" w:rsidRDefault="00BB3530" w:rsidP="00801565">
      <w:pPr>
        <w:pStyle w:val="AppendixHeading"/>
        <w:jc w:val="both"/>
        <w:rPr>
          <w:rFonts w:asciiTheme="majorHAnsi" w:hAnsiTheme="majorHAnsi"/>
          <w:i w:val="0"/>
          <w:lang w:val="en-GB"/>
        </w:rPr>
      </w:pPr>
    </w:p>
    <w:p w14:paraId="3D835BD3" w14:textId="77777777" w:rsidR="00BB3530" w:rsidRPr="008D6945" w:rsidRDefault="00BB3530" w:rsidP="00801565">
      <w:pPr>
        <w:pStyle w:val="AppendixHeading"/>
        <w:jc w:val="both"/>
        <w:rPr>
          <w:rFonts w:asciiTheme="majorHAnsi" w:hAnsiTheme="majorHAnsi"/>
          <w:i w:val="0"/>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77777777" w:rsidR="00BB3530" w:rsidRPr="008D6945" w:rsidRDefault="00BB3530" w:rsidP="00801565">
      <w:pPr>
        <w:pStyle w:val="AppendixHeading"/>
        <w:jc w:val="both"/>
        <w:rPr>
          <w:rFonts w:asciiTheme="majorHAnsi" w:hAnsiTheme="majorHAnsi"/>
          <w:i w:val="0"/>
          <w:lang w:val="en-GB"/>
        </w:rPr>
      </w:pPr>
    </w:p>
    <w:p w14:paraId="4F2BC30B" w14:textId="77777777" w:rsidR="00BB3530" w:rsidRPr="008D6945" w:rsidRDefault="00BB3530" w:rsidP="00801565">
      <w:pPr>
        <w:pStyle w:val="AppendixHeading"/>
        <w:jc w:val="both"/>
        <w:rPr>
          <w:rFonts w:asciiTheme="majorHAnsi" w:hAnsiTheme="majorHAnsi"/>
          <w:i w:val="0"/>
          <w:lang w:val="en-GB"/>
        </w:rPr>
      </w:pPr>
    </w:p>
    <w:p w14:paraId="0F07FA1A" w14:textId="77777777" w:rsidR="00BB3530" w:rsidRPr="008D6945" w:rsidRDefault="00BB3530" w:rsidP="00801565">
      <w:pPr>
        <w:pStyle w:val="AppendixHeading"/>
        <w:jc w:val="both"/>
        <w:rPr>
          <w:rFonts w:asciiTheme="majorHAnsi" w:hAnsiTheme="majorHAnsi"/>
          <w:i w:val="0"/>
          <w:lang w:val="en-GB"/>
        </w:rPr>
      </w:pPr>
    </w:p>
    <w:p w14:paraId="1F855B6C" w14:textId="77777777" w:rsidR="00BB3530" w:rsidRPr="008D6945" w:rsidRDefault="00BB3530" w:rsidP="00801565">
      <w:pPr>
        <w:pStyle w:val="AppendixHeading"/>
        <w:jc w:val="both"/>
        <w:rPr>
          <w:rFonts w:asciiTheme="majorHAnsi" w:hAnsiTheme="majorHAnsi"/>
          <w:i w:val="0"/>
          <w:lang w:val="en-GB"/>
        </w:rPr>
      </w:pPr>
    </w:p>
    <w:p w14:paraId="5B42F4AE" w14:textId="77777777" w:rsidR="00BB3530" w:rsidRPr="008D6945" w:rsidRDefault="00BB3530" w:rsidP="00801565">
      <w:pPr>
        <w:pStyle w:val="AppendixHeading"/>
        <w:jc w:val="both"/>
        <w:rPr>
          <w:rFonts w:asciiTheme="majorHAnsi" w:hAnsiTheme="majorHAnsi"/>
          <w:i w:val="0"/>
          <w:lang w:val="en-GB"/>
        </w:rPr>
      </w:pPr>
    </w:p>
    <w:p w14:paraId="613EAF95" w14:textId="77777777" w:rsidR="00BB3530" w:rsidRPr="008D6945" w:rsidRDefault="00BB3530" w:rsidP="00801565">
      <w:pPr>
        <w:pStyle w:val="AppendixHeading"/>
        <w:jc w:val="both"/>
        <w:rPr>
          <w:rFonts w:asciiTheme="majorHAnsi" w:hAnsiTheme="majorHAnsi"/>
          <w:i w:val="0"/>
          <w:lang w:val="en-GB"/>
        </w:rPr>
      </w:pPr>
    </w:p>
    <w:p w14:paraId="64DA9BB1" w14:textId="508CAE4E" w:rsidR="00AE0FC2" w:rsidRPr="008D6945" w:rsidRDefault="00AE0FC2" w:rsidP="00801565">
      <w:pPr>
        <w:pStyle w:val="AppendixHeading"/>
        <w:jc w:val="both"/>
        <w:rPr>
          <w:rFonts w:asciiTheme="majorHAnsi" w:hAnsiTheme="majorHAnsi"/>
          <w:i w:val="0"/>
          <w:lang w:val="en-GB"/>
        </w:rPr>
      </w:pPr>
    </w:p>
    <w:p w14:paraId="4007D47B" w14:textId="77777777" w:rsidR="00AE0FC2" w:rsidRPr="008D6945" w:rsidRDefault="00AE0FC2">
      <w:pPr>
        <w:spacing w:after="0" w:line="240" w:lineRule="auto"/>
        <w:rPr>
          <w:rFonts w:asciiTheme="majorHAnsi" w:eastAsia="Calibri" w:hAnsiTheme="majorHAnsi"/>
          <w:color w:val="000000"/>
          <w:sz w:val="18"/>
          <w:szCs w:val="20"/>
        </w:rPr>
      </w:pPr>
      <w:r w:rsidRPr="008D6945">
        <w:rPr>
          <w:rFonts w:asciiTheme="majorHAnsi" w:hAnsiTheme="majorHAnsi"/>
          <w:i/>
        </w:rPr>
        <w:br w:type="page"/>
      </w: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44" w:name="_Toc66183293"/>
      <w:r w:rsidRPr="008D6945">
        <w:rPr>
          <w:rFonts w:asciiTheme="minorHAnsi" w:hAnsiTheme="minorHAnsi" w:cstheme="minorHAnsi"/>
        </w:rPr>
        <w:lastRenderedPageBreak/>
        <w:t>Unit Testing</w:t>
      </w:r>
      <w:bookmarkEnd w:id="44"/>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7864BD08"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TE.020 SCM Suppliers Draft</w:t>
      </w:r>
      <w:r w:rsidR="00C0055F" w:rsidRPr="008D6945">
        <w:rPr>
          <w:rFonts w:asciiTheme="minorHAnsi" w:hAnsiTheme="minorHAnsi" w:cstheme="minorHAnsi"/>
          <w:color w:val="auto"/>
        </w:rPr>
        <w:t>’</w:t>
      </w:r>
      <w:r w:rsidRPr="008D6945">
        <w:rPr>
          <w:rFonts w:asciiTheme="minorHAnsi" w:hAnsiTheme="minorHAnsi" w:cstheme="minorHAnsi"/>
          <w:color w:val="auto"/>
        </w:rPr>
        <w:t xml:space="preserve"> file covers, Test cases, Test Types, Test Actions, Test Data, Expected Results and Actual Results. </w:t>
      </w:r>
    </w:p>
    <w:p w14:paraId="1199B3A0" w14:textId="77777777" w:rsidR="00BB3530" w:rsidRPr="008D6945" w:rsidRDefault="00BB3530" w:rsidP="00801565">
      <w:pPr>
        <w:pStyle w:val="AppendixHeading"/>
        <w:jc w:val="both"/>
        <w:rPr>
          <w:rFonts w:asciiTheme="majorHAnsi" w:hAnsiTheme="majorHAnsi"/>
          <w:i w:val="0"/>
          <w:lang w:val="en-GB"/>
        </w:rPr>
      </w:pPr>
    </w:p>
    <w:p w14:paraId="0BB272BC" w14:textId="38D30288" w:rsidR="00BB3530" w:rsidRPr="008D6945" w:rsidRDefault="00430FEA" w:rsidP="00801565">
      <w:pPr>
        <w:pStyle w:val="AppendixHeading"/>
        <w:jc w:val="both"/>
        <w:rPr>
          <w:rFonts w:asciiTheme="majorHAnsi" w:hAnsiTheme="majorHAnsi"/>
          <w:i w:val="0"/>
          <w:lang w:val="en-GB"/>
        </w:rPr>
      </w:pPr>
      <w:r>
        <w:rPr>
          <w:rFonts w:asciiTheme="majorHAnsi" w:hAnsiTheme="majorHAnsi"/>
          <w:i w:val="0"/>
          <w:lang w:val="en-GB"/>
        </w:rPr>
        <w:object w:dxaOrig="1522" w:dyaOrig="991" w14:anchorId="1214F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681794507" r:id="rId17"/>
        </w:object>
      </w: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2369885C" w14:textId="271708C2" w:rsidR="000D28C8" w:rsidRPr="008D6945" w:rsidRDefault="000D28C8" w:rsidP="000D28C8">
      <w:pPr>
        <w:pStyle w:val="Heading1"/>
        <w:numPr>
          <w:ilvl w:val="0"/>
          <w:numId w:val="6"/>
        </w:numPr>
        <w:tabs>
          <w:tab w:val="left" w:pos="567"/>
        </w:tabs>
        <w:spacing w:after="240" w:line="240" w:lineRule="auto"/>
        <w:jc w:val="both"/>
        <w:rPr>
          <w:rFonts w:asciiTheme="minorHAnsi" w:hAnsiTheme="minorHAnsi" w:cstheme="minorHAnsi"/>
        </w:rPr>
      </w:pPr>
      <w:bookmarkStart w:id="45" w:name="_Toc66183294"/>
      <w:r w:rsidRPr="008D6945">
        <w:rPr>
          <w:rFonts w:asciiTheme="minorHAnsi" w:hAnsiTheme="minorHAnsi" w:cstheme="minorHAnsi"/>
        </w:rPr>
        <w:lastRenderedPageBreak/>
        <w:t>Unit Testing Extraction and Transformation of Supplier Data</w:t>
      </w:r>
      <w:bookmarkEnd w:id="45"/>
    </w:p>
    <w:p w14:paraId="0C4E7296" w14:textId="77777777" w:rsidR="00367643" w:rsidRPr="0082293C" w:rsidRDefault="00367643" w:rsidP="00367643">
      <w:pPr>
        <w:pStyle w:val="BodyText"/>
        <w:numPr>
          <w:ilvl w:val="0"/>
          <w:numId w:val="26"/>
        </w:numPr>
        <w:jc w:val="both"/>
        <w:rPr>
          <w:rFonts w:asciiTheme="minorHAnsi" w:hAnsiTheme="minorHAnsi" w:cstheme="minorHAnsi"/>
          <w:sz w:val="22"/>
          <w:szCs w:val="22"/>
        </w:rPr>
      </w:pPr>
      <w:bookmarkStart w:id="46" w:name="_Toc65271330"/>
      <w:r w:rsidRPr="0082293C">
        <w:rPr>
          <w:rFonts w:asciiTheme="minorHAnsi" w:hAnsiTheme="minorHAnsi" w:cstheme="minorHAnsi"/>
          <w:sz w:val="22"/>
          <w:szCs w:val="22"/>
        </w:rPr>
        <w:t>Maximise Extract Procedures (_STG) extract raw customer data to populate relevant extract staging tables e.g. XXMX_??????_STG).  No data transformation or enrichment is performed during this stage.</w:t>
      </w:r>
    </w:p>
    <w:p w14:paraId="388EA874" w14:textId="77777777" w:rsidR="00367643" w:rsidRPr="0082293C" w:rsidRDefault="00367643" w:rsidP="00367643">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OIC Transformation flows /</w:t>
      </w:r>
      <w:r>
        <w:rPr>
          <w:rFonts w:asciiTheme="minorHAnsi" w:hAnsiTheme="minorHAnsi" w:cstheme="minorHAnsi"/>
          <w:sz w:val="22"/>
          <w:szCs w:val="22"/>
        </w:rPr>
        <w:t xml:space="preserve"> P</w:t>
      </w:r>
      <w:r w:rsidRPr="0082293C">
        <w:rPr>
          <w:rFonts w:asciiTheme="minorHAnsi" w:hAnsiTheme="minorHAnsi" w:cstheme="minorHAnsi"/>
          <w:sz w:val="22"/>
          <w:szCs w:val="22"/>
        </w:rPr>
        <w:t>LSQL Transformation Procedures (_XFM) read the raw data from the STG table and copy it to the relevant Transformed Data table (e.g. XXMX_??????_XFM). The data is not transformed during the move. This happens as a series of updates on the XFM table after it has been populated with the raw data from the STG table.</w:t>
      </w:r>
    </w:p>
    <w:p w14:paraId="53E13A50" w14:textId="77777777" w:rsidR="00367643" w:rsidRDefault="00367643" w:rsidP="00367643">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Once the data </w:t>
      </w:r>
      <w:r>
        <w:rPr>
          <w:rFonts w:asciiTheme="minorHAnsi" w:hAnsiTheme="minorHAnsi" w:cstheme="minorHAnsi"/>
          <w:sz w:val="22"/>
          <w:szCs w:val="22"/>
        </w:rPr>
        <w:t xml:space="preserve">has </w:t>
      </w:r>
      <w:r w:rsidRPr="0082293C">
        <w:rPr>
          <w:rFonts w:asciiTheme="minorHAnsi" w:hAnsiTheme="minorHAnsi" w:cstheme="minorHAnsi"/>
          <w:sz w:val="22"/>
          <w:szCs w:val="22"/>
        </w:rPr>
        <w:t>been transformed/enriched, an OIC</w:t>
      </w:r>
      <w:r>
        <w:rPr>
          <w:rFonts w:asciiTheme="minorHAnsi" w:hAnsiTheme="minorHAnsi" w:cstheme="minorHAnsi"/>
          <w:sz w:val="22"/>
          <w:szCs w:val="22"/>
        </w:rPr>
        <w:t xml:space="preserve">/PLSQL </w:t>
      </w:r>
      <w:r w:rsidRPr="0082293C">
        <w:rPr>
          <w:rFonts w:asciiTheme="minorHAnsi" w:hAnsiTheme="minorHAnsi" w:cstheme="minorHAnsi"/>
          <w:sz w:val="22"/>
          <w:szCs w:val="22"/>
        </w:rPr>
        <w:t xml:space="preserve">file generation flow will extract the data from the XFM table and generate one or more data files to be transmitted to Oracle Fusion Cloud. </w:t>
      </w:r>
    </w:p>
    <w:p w14:paraId="0286F68B" w14:textId="77777777" w:rsidR="00367643" w:rsidRDefault="00367643" w:rsidP="00367643">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These data files </w:t>
      </w:r>
      <w:r>
        <w:rPr>
          <w:rFonts w:asciiTheme="minorHAnsi" w:hAnsiTheme="minorHAnsi" w:cstheme="minorHAnsi"/>
          <w:sz w:val="22"/>
          <w:szCs w:val="22"/>
        </w:rPr>
        <w:t>are</w:t>
      </w:r>
      <w:r w:rsidRPr="0082293C">
        <w:rPr>
          <w:rFonts w:asciiTheme="minorHAnsi" w:hAnsiTheme="minorHAnsi" w:cstheme="minorHAnsi"/>
          <w:sz w:val="22"/>
          <w:szCs w:val="22"/>
        </w:rPr>
        <w:t xml:space="preserve"> encapsulated within one or more zip files along with an appropriate properties file (the properties file enables Fusion Cloud to identify the appropriate import job to execute to load and import the data).  The properties file also includes all parameters required by the import job.</w:t>
      </w:r>
    </w:p>
    <w:p w14:paraId="0EACE00E" w14:textId="77777777" w:rsidR="00367643" w:rsidRDefault="00367643" w:rsidP="00367643">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The properties file loads data into Universal Content Management (UCM) directories specific to the business object. It also takes contents of the zip/csv file and loads the respective interface tables. </w:t>
      </w:r>
    </w:p>
    <w:p w14:paraId="191C3D5A" w14:textId="77777777" w:rsidR="00367643" w:rsidRPr="00C37FDC" w:rsidRDefault="00367643" w:rsidP="00367643">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e.g., successful imports, failures etc. </w:t>
      </w:r>
    </w:p>
    <w:p w14:paraId="6B6A5C04" w14:textId="77777777" w:rsidR="00367643" w:rsidRPr="006A0C47" w:rsidRDefault="00367643" w:rsidP="00367643">
      <w:pPr>
        <w:pStyle w:val="Heading2"/>
        <w:numPr>
          <w:ilvl w:val="1"/>
          <w:numId w:val="10"/>
        </w:numPr>
        <w:tabs>
          <w:tab w:val="left" w:pos="567"/>
        </w:tabs>
        <w:spacing w:before="240" w:after="200" w:line="240" w:lineRule="auto"/>
        <w:ind w:left="426" w:hanging="426"/>
        <w:jc w:val="both"/>
        <w:rPr>
          <w:rFonts w:asciiTheme="minorHAnsi" w:hAnsiTheme="minorHAnsi" w:cstheme="minorHAnsi"/>
          <w:i w:val="0"/>
          <w:iCs/>
        </w:rPr>
      </w:pPr>
      <w:bookmarkStart w:id="47" w:name="_Toc66183295"/>
      <w:r w:rsidRPr="006A0C47">
        <w:rPr>
          <w:rFonts w:asciiTheme="minorHAnsi" w:hAnsiTheme="minorHAnsi" w:cstheme="minorHAnsi"/>
          <w:i w:val="0"/>
          <w:iCs/>
        </w:rPr>
        <w:t>Stage Gate Data Verification Process</w:t>
      </w:r>
      <w:bookmarkEnd w:id="46"/>
      <w:bookmarkEnd w:id="47"/>
    </w:p>
    <w:p w14:paraId="6A58F9BD" w14:textId="77777777" w:rsidR="00367643" w:rsidRPr="006A0C47" w:rsidRDefault="00367643" w:rsidP="00367643">
      <w:pPr>
        <w:rPr>
          <w:rFonts w:asciiTheme="minorHAnsi" w:hAnsiTheme="minorHAnsi" w:cstheme="minorHAnsi"/>
          <w:lang w:eastAsia="en-GB"/>
        </w:rPr>
      </w:pPr>
      <w:r w:rsidRPr="006A0C47">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7271C443" w14:textId="77777777" w:rsidR="00367643" w:rsidRPr="006A0C47" w:rsidRDefault="00367643" w:rsidP="00367643">
      <w:pPr>
        <w:pStyle w:val="Heading2"/>
        <w:numPr>
          <w:ilvl w:val="2"/>
          <w:numId w:val="10"/>
        </w:numPr>
        <w:ind w:left="567" w:hanging="567"/>
        <w:rPr>
          <w:rFonts w:asciiTheme="minorHAnsi" w:hAnsiTheme="minorHAnsi" w:cstheme="minorHAnsi"/>
          <w:b w:val="0"/>
          <w:bCs/>
          <w:i w:val="0"/>
          <w:iCs/>
          <w:szCs w:val="22"/>
        </w:rPr>
      </w:pPr>
      <w:bookmarkStart w:id="48" w:name="_Toc65271331"/>
      <w:bookmarkStart w:id="49" w:name="_Toc66183296"/>
      <w:r w:rsidRPr="006A0C47">
        <w:rPr>
          <w:rFonts w:asciiTheme="minorHAnsi" w:hAnsiTheme="minorHAnsi" w:cstheme="minorHAnsi"/>
          <w:b w:val="0"/>
          <w:bCs/>
          <w:i w:val="0"/>
          <w:iCs/>
          <w:szCs w:val="22"/>
        </w:rPr>
        <w:t>Stage Gate 1</w:t>
      </w:r>
      <w:bookmarkEnd w:id="48"/>
      <w:bookmarkEnd w:id="49"/>
    </w:p>
    <w:p w14:paraId="1183412B" w14:textId="77777777" w:rsidR="00367643" w:rsidRPr="006A0C47" w:rsidRDefault="00367643" w:rsidP="00367643">
      <w:pPr>
        <w:rPr>
          <w:rFonts w:asciiTheme="minorHAnsi" w:hAnsiTheme="minorHAnsi" w:cstheme="minorHAnsi"/>
          <w:lang w:eastAsia="en-GB"/>
        </w:rPr>
      </w:pPr>
      <w:r w:rsidRPr="006A0C47">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7367C7CA" w14:textId="77777777" w:rsidR="00367643" w:rsidRPr="006A0C47" w:rsidRDefault="00367643" w:rsidP="00367643">
      <w:pPr>
        <w:pStyle w:val="Heading2"/>
        <w:numPr>
          <w:ilvl w:val="2"/>
          <w:numId w:val="10"/>
        </w:numPr>
        <w:ind w:left="567" w:hanging="567"/>
        <w:rPr>
          <w:rFonts w:asciiTheme="minorHAnsi" w:hAnsiTheme="minorHAnsi" w:cstheme="minorHAnsi"/>
          <w:b w:val="0"/>
          <w:bCs/>
          <w:i w:val="0"/>
          <w:iCs/>
        </w:rPr>
      </w:pPr>
      <w:bookmarkStart w:id="50" w:name="_Toc66183297"/>
      <w:r w:rsidRPr="006A0C47">
        <w:rPr>
          <w:rFonts w:asciiTheme="minorHAnsi" w:hAnsiTheme="minorHAnsi" w:cstheme="minorHAnsi"/>
          <w:b w:val="0"/>
          <w:bCs/>
          <w:i w:val="0"/>
          <w:iCs/>
        </w:rPr>
        <w:t>Stage Gate 2</w:t>
      </w:r>
      <w:bookmarkEnd w:id="50"/>
      <w:r w:rsidRPr="006A0C47">
        <w:rPr>
          <w:rFonts w:asciiTheme="minorHAnsi" w:hAnsiTheme="minorHAnsi" w:cstheme="minorHAnsi"/>
          <w:b w:val="0"/>
          <w:bCs/>
          <w:i w:val="0"/>
          <w:iCs/>
        </w:rPr>
        <w:tab/>
      </w:r>
    </w:p>
    <w:p w14:paraId="6F6880EC" w14:textId="77777777" w:rsidR="00367643" w:rsidRPr="006A0C47" w:rsidRDefault="00367643" w:rsidP="00367643">
      <w:pPr>
        <w:rPr>
          <w:rFonts w:asciiTheme="minorHAnsi" w:hAnsiTheme="minorHAnsi" w:cstheme="minorHAnsi"/>
          <w:lang w:eastAsia="en-GB"/>
        </w:rPr>
      </w:pPr>
      <w:r w:rsidRPr="006A0C47">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1726D759" w14:textId="77777777" w:rsidR="00367643" w:rsidRPr="006A0C47" w:rsidRDefault="00367643" w:rsidP="00367643">
      <w:pPr>
        <w:pStyle w:val="Heading2"/>
        <w:numPr>
          <w:ilvl w:val="2"/>
          <w:numId w:val="10"/>
        </w:numPr>
        <w:ind w:left="567" w:hanging="567"/>
        <w:rPr>
          <w:rFonts w:asciiTheme="minorHAnsi" w:hAnsiTheme="minorHAnsi" w:cstheme="minorHAnsi"/>
          <w:b w:val="0"/>
          <w:bCs/>
          <w:i w:val="0"/>
          <w:iCs/>
        </w:rPr>
      </w:pPr>
      <w:bookmarkStart w:id="51" w:name="_Toc66183298"/>
      <w:r w:rsidRPr="006A0C47">
        <w:rPr>
          <w:rFonts w:asciiTheme="minorHAnsi" w:hAnsiTheme="minorHAnsi" w:cstheme="minorHAnsi"/>
          <w:b w:val="0"/>
          <w:bCs/>
          <w:i w:val="0"/>
          <w:iCs/>
        </w:rPr>
        <w:t>Stage Gate 3</w:t>
      </w:r>
      <w:bookmarkEnd w:id="51"/>
      <w:r w:rsidRPr="006A0C47">
        <w:rPr>
          <w:rFonts w:asciiTheme="minorHAnsi" w:hAnsiTheme="minorHAnsi" w:cstheme="minorHAnsi"/>
          <w:b w:val="0"/>
          <w:bCs/>
          <w:i w:val="0"/>
          <w:iCs/>
        </w:rPr>
        <w:tab/>
      </w:r>
    </w:p>
    <w:p w14:paraId="084FDAB4" w14:textId="5B370D15" w:rsidR="00E50F88" w:rsidRPr="008D6945" w:rsidRDefault="00367643" w:rsidP="00E50F88">
      <w:r w:rsidRPr="006A0C47">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555"/>
        <w:gridCol w:w="2232"/>
        <w:gridCol w:w="2658"/>
        <w:gridCol w:w="2659"/>
      </w:tblGrid>
      <w:tr w:rsidR="00467433" w:rsidRPr="008D6945" w14:paraId="73FF4BC1" w14:textId="77777777" w:rsidTr="00F5769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55" w:type="dxa"/>
          </w:tcPr>
          <w:p w14:paraId="5086FF45" w14:textId="77777777" w:rsidR="00467433" w:rsidRPr="008D6945" w:rsidRDefault="00467433" w:rsidP="00467433">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Data Object</w:t>
            </w:r>
          </w:p>
        </w:tc>
        <w:tc>
          <w:tcPr>
            <w:tcW w:w="2232" w:type="dxa"/>
          </w:tcPr>
          <w:p w14:paraId="65FBEA4F" w14:textId="4D7FA210"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EBS Report</w:t>
            </w:r>
          </w:p>
        </w:tc>
        <w:tc>
          <w:tcPr>
            <w:tcW w:w="2658" w:type="dxa"/>
          </w:tcPr>
          <w:p w14:paraId="0C58B64A"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 Report</w:t>
            </w:r>
          </w:p>
        </w:tc>
        <w:tc>
          <w:tcPr>
            <w:tcW w:w="2659" w:type="dxa"/>
          </w:tcPr>
          <w:p w14:paraId="4255E357"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8D6945">
              <w:rPr>
                <w:rFonts w:asciiTheme="minorHAnsi" w:hAnsiTheme="minorHAnsi" w:cstheme="minorHAnsi"/>
                <w:b/>
                <w:bCs/>
                <w:iCs/>
                <w:sz w:val="20"/>
                <w:lang w:val="en-GB"/>
              </w:rPr>
              <w:t>Comments</w:t>
            </w:r>
          </w:p>
        </w:tc>
      </w:tr>
      <w:tr w:rsidR="00212132" w:rsidRPr="008D6945" w14:paraId="1FDAEDB7" w14:textId="77777777" w:rsidTr="00F57698">
        <w:trPr>
          <w:cnfStyle w:val="000000100000" w:firstRow="0" w:lastRow="0" w:firstColumn="0" w:lastColumn="0" w:oddVBand="0" w:evenVBand="0" w:oddHBand="1" w:evenHBand="0" w:firstRowFirstColumn="0" w:firstRowLastColumn="0" w:lastRowFirstColumn="0" w:lastRowLastColumn="0"/>
          <w:cantSplit/>
          <w:trHeight w:val="405"/>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240A3270" w14:textId="77777777" w:rsidR="00212132" w:rsidRPr="008D6945" w:rsidRDefault="00212132" w:rsidP="00212132">
            <w:pPr>
              <w:pStyle w:val="TableTitle0"/>
              <w:jc w:val="both"/>
              <w:rPr>
                <w:rFonts w:asciiTheme="minorHAnsi" w:hAnsiTheme="minorHAnsi" w:cstheme="minorHAnsi"/>
                <w:b w:val="0"/>
                <w:bCs w:val="0"/>
                <w:i w:val="0"/>
                <w:iCs/>
                <w:color w:val="auto"/>
                <w:sz w:val="16"/>
                <w:szCs w:val="16"/>
                <w:lang w:val="en-GB"/>
              </w:rPr>
            </w:pPr>
            <w:r w:rsidRPr="008D6945">
              <w:rPr>
                <w:rFonts w:asciiTheme="minorHAnsi" w:hAnsiTheme="minorHAnsi" w:cstheme="minorHAnsi"/>
                <w:i w:val="0"/>
                <w:iCs/>
                <w:sz w:val="16"/>
                <w:szCs w:val="16"/>
                <w:lang w:val="en-GB"/>
              </w:rPr>
              <w:t>Suppliers</w:t>
            </w:r>
          </w:p>
        </w:tc>
        <w:tc>
          <w:tcPr>
            <w:tcW w:w="2232" w:type="dxa"/>
            <w:shd w:val="clear" w:color="auto" w:fill="auto"/>
          </w:tcPr>
          <w:p w14:paraId="363DA7F6" w14:textId="5061B298" w:rsidR="00212132" w:rsidRPr="008D6945" w:rsidRDefault="00212132" w:rsidP="0021213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4D370B">
              <w:rPr>
                <w:rFonts w:asciiTheme="minorHAnsi" w:hAnsiTheme="minorHAnsi" w:cstheme="minorHAnsi"/>
                <w:i w:val="0"/>
                <w:iCs/>
                <w:sz w:val="16"/>
                <w:szCs w:val="16"/>
              </w:rPr>
              <w:t>&lt;Provide report details&gt;</w:t>
            </w:r>
          </w:p>
        </w:tc>
        <w:tc>
          <w:tcPr>
            <w:tcW w:w="2658" w:type="dxa"/>
            <w:shd w:val="clear" w:color="auto" w:fill="auto"/>
          </w:tcPr>
          <w:p w14:paraId="11D8F33B" w14:textId="3ABF0E05"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4D370B">
              <w:rPr>
                <w:rFonts w:asciiTheme="minorHAnsi" w:hAnsiTheme="minorHAnsi" w:cstheme="minorHAnsi"/>
                <w:i w:val="0"/>
                <w:iCs/>
                <w:sz w:val="16"/>
                <w:szCs w:val="16"/>
              </w:rPr>
              <w:t>&lt;Provide report details&gt;</w:t>
            </w:r>
          </w:p>
        </w:tc>
        <w:tc>
          <w:tcPr>
            <w:tcW w:w="2659" w:type="dxa"/>
            <w:shd w:val="clear" w:color="auto" w:fill="auto"/>
          </w:tcPr>
          <w:p w14:paraId="4AF7CF5D" w14:textId="62CDEE9E"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p>
        </w:tc>
      </w:tr>
      <w:tr w:rsidR="00212132" w:rsidRPr="008D6945" w14:paraId="47765535" w14:textId="77777777" w:rsidTr="00F57698">
        <w:trPr>
          <w:cantSplit/>
          <w:trHeight w:val="376"/>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2CDE5189" w14:textId="77777777" w:rsidR="00212132" w:rsidRPr="008D6945" w:rsidRDefault="00212132" w:rsidP="00212132">
            <w:pPr>
              <w:pStyle w:val="TableTitle0"/>
              <w:jc w:val="both"/>
              <w:rPr>
                <w:rFonts w:asciiTheme="minorHAnsi" w:hAnsiTheme="minorHAnsi" w:cstheme="minorHAnsi"/>
                <w:b w:val="0"/>
                <w:bCs w:val="0"/>
                <w:i w:val="0"/>
                <w:iCs/>
                <w:sz w:val="16"/>
                <w:szCs w:val="16"/>
                <w:lang w:val="en-GB"/>
              </w:rPr>
            </w:pPr>
            <w:r w:rsidRPr="008D6945">
              <w:rPr>
                <w:rFonts w:asciiTheme="minorHAnsi" w:hAnsiTheme="minorHAnsi" w:cstheme="minorHAnsi"/>
                <w:i w:val="0"/>
                <w:iCs/>
                <w:sz w:val="16"/>
                <w:szCs w:val="16"/>
                <w:lang w:val="en-GB"/>
              </w:rPr>
              <w:t>Supplier Addresses</w:t>
            </w:r>
          </w:p>
        </w:tc>
        <w:tc>
          <w:tcPr>
            <w:tcW w:w="2232" w:type="dxa"/>
            <w:shd w:val="clear" w:color="auto" w:fill="auto"/>
          </w:tcPr>
          <w:p w14:paraId="67EAB641" w14:textId="4F0D3FF8" w:rsidR="00212132" w:rsidRPr="008D6945" w:rsidRDefault="00212132" w:rsidP="0021213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8" w:type="dxa"/>
            <w:shd w:val="clear" w:color="auto" w:fill="auto"/>
          </w:tcPr>
          <w:p w14:paraId="7AB982E4" w14:textId="4E89B234" w:rsidR="00212132" w:rsidRPr="008D6945" w:rsidRDefault="00212132" w:rsidP="00212132">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9" w:type="dxa"/>
            <w:shd w:val="clear" w:color="auto" w:fill="auto"/>
          </w:tcPr>
          <w:p w14:paraId="39DF52C0" w14:textId="11480123" w:rsidR="00212132" w:rsidRPr="008D6945" w:rsidRDefault="00212132" w:rsidP="00212132">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212132" w:rsidRPr="008D6945" w14:paraId="4594DDFB" w14:textId="77777777" w:rsidTr="00F57698">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21AFBAB5" w14:textId="77777777" w:rsidR="00212132" w:rsidRPr="008D6945" w:rsidRDefault="00212132" w:rsidP="00212132">
            <w:pPr>
              <w:pStyle w:val="TableTitle0"/>
              <w:jc w:val="both"/>
              <w:rPr>
                <w:rFonts w:asciiTheme="minorHAnsi" w:hAnsiTheme="minorHAnsi" w:cstheme="minorHAnsi"/>
                <w:b w:val="0"/>
                <w:bCs w:val="0"/>
                <w:i w:val="0"/>
                <w:iCs/>
                <w:sz w:val="16"/>
                <w:szCs w:val="16"/>
                <w:lang w:val="en-GB"/>
              </w:rPr>
            </w:pPr>
            <w:r w:rsidRPr="008D6945">
              <w:rPr>
                <w:rFonts w:asciiTheme="minorHAnsi" w:hAnsiTheme="minorHAnsi" w:cstheme="minorHAnsi"/>
                <w:i w:val="0"/>
                <w:iCs/>
                <w:sz w:val="16"/>
                <w:szCs w:val="16"/>
                <w:lang w:val="en-GB"/>
              </w:rPr>
              <w:t>Supplier Sites</w:t>
            </w:r>
          </w:p>
        </w:tc>
        <w:tc>
          <w:tcPr>
            <w:tcW w:w="2232" w:type="dxa"/>
            <w:shd w:val="clear" w:color="auto" w:fill="auto"/>
          </w:tcPr>
          <w:p w14:paraId="6D9A6D2B" w14:textId="459CCF21" w:rsidR="00212132" w:rsidRPr="008D6945" w:rsidRDefault="00212132" w:rsidP="0021213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8" w:type="dxa"/>
            <w:shd w:val="clear" w:color="auto" w:fill="auto"/>
          </w:tcPr>
          <w:p w14:paraId="37F76F9C" w14:textId="22509011"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9" w:type="dxa"/>
            <w:shd w:val="clear" w:color="auto" w:fill="auto"/>
          </w:tcPr>
          <w:p w14:paraId="2A81833F" w14:textId="1260581C"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212132" w:rsidRPr="008D6945" w14:paraId="65A4FBE3" w14:textId="77777777" w:rsidTr="00F57698">
        <w:trPr>
          <w:cantSplit/>
          <w:trHeight w:val="376"/>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7B14B4B5" w14:textId="77777777" w:rsidR="00212132" w:rsidRPr="008D6945" w:rsidRDefault="00212132" w:rsidP="00212132">
            <w:pPr>
              <w:pStyle w:val="TableTitle0"/>
              <w:jc w:val="both"/>
              <w:rPr>
                <w:rFonts w:asciiTheme="minorHAnsi" w:hAnsiTheme="minorHAnsi" w:cstheme="minorHAnsi"/>
                <w:b w:val="0"/>
                <w:bCs w:val="0"/>
                <w:i w:val="0"/>
                <w:iCs/>
                <w:sz w:val="16"/>
                <w:szCs w:val="16"/>
                <w:lang w:val="en-GB"/>
              </w:rPr>
            </w:pPr>
            <w:r w:rsidRPr="008D6945">
              <w:rPr>
                <w:rFonts w:asciiTheme="minorHAnsi" w:hAnsiTheme="minorHAnsi" w:cstheme="minorHAnsi"/>
                <w:i w:val="0"/>
                <w:iCs/>
                <w:sz w:val="16"/>
                <w:szCs w:val="16"/>
                <w:lang w:val="en-GB"/>
              </w:rPr>
              <w:t>Site Assignments</w:t>
            </w:r>
          </w:p>
        </w:tc>
        <w:tc>
          <w:tcPr>
            <w:tcW w:w="2232" w:type="dxa"/>
            <w:shd w:val="clear" w:color="auto" w:fill="auto"/>
          </w:tcPr>
          <w:p w14:paraId="64656B61" w14:textId="74494A94" w:rsidR="00212132" w:rsidRPr="008D6945" w:rsidRDefault="00212132" w:rsidP="0021213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8" w:type="dxa"/>
            <w:shd w:val="clear" w:color="auto" w:fill="auto"/>
          </w:tcPr>
          <w:p w14:paraId="0E8B3CF9" w14:textId="0EC5E967" w:rsidR="00212132" w:rsidRPr="008D6945" w:rsidRDefault="00212132" w:rsidP="00212132">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D370B">
              <w:rPr>
                <w:rFonts w:asciiTheme="minorHAnsi" w:hAnsiTheme="minorHAnsi" w:cstheme="minorHAnsi"/>
                <w:i w:val="0"/>
                <w:iCs/>
                <w:sz w:val="16"/>
                <w:szCs w:val="16"/>
              </w:rPr>
              <w:t>&lt;Provide report details&gt;</w:t>
            </w:r>
          </w:p>
        </w:tc>
        <w:tc>
          <w:tcPr>
            <w:tcW w:w="2659" w:type="dxa"/>
            <w:shd w:val="clear" w:color="auto" w:fill="auto"/>
          </w:tcPr>
          <w:p w14:paraId="0EAEDEC6" w14:textId="1520ED16" w:rsidR="00212132" w:rsidRPr="008D6945" w:rsidRDefault="00212132" w:rsidP="00212132">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212132" w:rsidRPr="008D6945" w14:paraId="72744CC4" w14:textId="77777777" w:rsidTr="00F57698">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765D53F7" w14:textId="1A3209FB" w:rsidR="00212132" w:rsidRPr="008D6945" w:rsidRDefault="00212132" w:rsidP="00212132">
            <w:pPr>
              <w:pStyle w:val="TableTitle0"/>
              <w:jc w:val="both"/>
              <w:rPr>
                <w:rFonts w:asciiTheme="minorHAnsi" w:hAnsiTheme="minorHAnsi" w:cstheme="minorHAnsi"/>
                <w:i w:val="0"/>
                <w:iCs/>
                <w:sz w:val="16"/>
                <w:szCs w:val="16"/>
                <w:lang w:val="en-GB"/>
              </w:rPr>
            </w:pPr>
            <w:r w:rsidRPr="008D6945">
              <w:rPr>
                <w:rFonts w:asciiTheme="minorHAnsi" w:hAnsiTheme="minorHAnsi" w:cstheme="minorHAnsi"/>
                <w:i w:val="0"/>
                <w:iCs/>
                <w:sz w:val="16"/>
                <w:szCs w:val="16"/>
                <w:lang w:val="en-GB"/>
              </w:rPr>
              <w:t xml:space="preserve">Site Contacts </w:t>
            </w:r>
          </w:p>
        </w:tc>
        <w:tc>
          <w:tcPr>
            <w:tcW w:w="2232" w:type="dxa"/>
            <w:shd w:val="clear" w:color="auto" w:fill="auto"/>
          </w:tcPr>
          <w:p w14:paraId="756B3412" w14:textId="773431DD" w:rsidR="00212132" w:rsidRPr="008D6945" w:rsidRDefault="00212132" w:rsidP="0021213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6E5C9C">
              <w:rPr>
                <w:rFonts w:asciiTheme="minorHAnsi" w:hAnsiTheme="minorHAnsi" w:cstheme="minorHAnsi"/>
                <w:i w:val="0"/>
                <w:iCs/>
                <w:sz w:val="16"/>
                <w:szCs w:val="16"/>
              </w:rPr>
              <w:t>&lt;Provide report details&gt;</w:t>
            </w:r>
          </w:p>
        </w:tc>
        <w:tc>
          <w:tcPr>
            <w:tcW w:w="2658" w:type="dxa"/>
            <w:shd w:val="clear" w:color="auto" w:fill="auto"/>
          </w:tcPr>
          <w:p w14:paraId="2CB994CB" w14:textId="006B03F5"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6E5C9C">
              <w:rPr>
                <w:rFonts w:asciiTheme="minorHAnsi" w:hAnsiTheme="minorHAnsi" w:cstheme="minorHAnsi"/>
                <w:i w:val="0"/>
                <w:iCs/>
                <w:sz w:val="16"/>
                <w:szCs w:val="16"/>
              </w:rPr>
              <w:t>&lt;Provide report details&gt;</w:t>
            </w:r>
          </w:p>
        </w:tc>
        <w:tc>
          <w:tcPr>
            <w:tcW w:w="2659" w:type="dxa"/>
            <w:shd w:val="clear" w:color="auto" w:fill="auto"/>
          </w:tcPr>
          <w:p w14:paraId="668E0C21" w14:textId="2B342056" w:rsidR="00212132" w:rsidRPr="008D6945" w:rsidRDefault="00212132" w:rsidP="00212132">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bl>
    <w:p w14:paraId="77581DF6" w14:textId="0A824FF2" w:rsidR="00467433" w:rsidRPr="008D6945" w:rsidRDefault="00467433" w:rsidP="00E50F88"/>
    <w:p w14:paraId="4441A7D8" w14:textId="3EC23DBC" w:rsidR="00467433" w:rsidRPr="008D6945" w:rsidRDefault="00467433" w:rsidP="00E50F88"/>
    <w:p w14:paraId="3CC73069" w14:textId="40990130" w:rsidR="00530A7A" w:rsidRPr="008D6945" w:rsidRDefault="00530A7A" w:rsidP="00E50F88"/>
    <w:p w14:paraId="48CF6E7F" w14:textId="77777777" w:rsidR="00530A7A" w:rsidRPr="008D6945" w:rsidRDefault="00530A7A" w:rsidP="00E50F88"/>
    <w:p w14:paraId="7D2220B2" w14:textId="77777777" w:rsidR="00530A7A" w:rsidRPr="008D6945" w:rsidRDefault="00530A7A" w:rsidP="00E50F88"/>
    <w:p w14:paraId="5039D35E" w14:textId="6847190C" w:rsidR="00530A7A" w:rsidRPr="008D6945" w:rsidRDefault="00530A7A" w:rsidP="00530A7A">
      <w:pPr>
        <w:pStyle w:val="Heading1"/>
        <w:numPr>
          <w:ilvl w:val="0"/>
          <w:numId w:val="6"/>
        </w:numPr>
        <w:tabs>
          <w:tab w:val="left" w:pos="567"/>
        </w:tabs>
        <w:spacing w:after="240" w:line="240" w:lineRule="auto"/>
        <w:jc w:val="both"/>
        <w:rPr>
          <w:rFonts w:asciiTheme="minorHAnsi" w:hAnsiTheme="minorHAnsi" w:cstheme="minorHAnsi"/>
        </w:rPr>
      </w:pPr>
      <w:bookmarkStart w:id="52" w:name="_Toc66183299"/>
      <w:r w:rsidRPr="008D6945">
        <w:rPr>
          <w:rFonts w:asciiTheme="minorHAnsi" w:hAnsiTheme="minorHAnsi" w:cstheme="minorHAnsi"/>
        </w:rPr>
        <w:lastRenderedPageBreak/>
        <w:t xml:space="preserve">Supplier </w:t>
      </w:r>
      <w:r w:rsidR="008111A6">
        <w:rPr>
          <w:rFonts w:asciiTheme="minorHAnsi" w:hAnsiTheme="minorHAnsi" w:cstheme="minorHAnsi"/>
        </w:rPr>
        <w:t>Entities</w:t>
      </w:r>
      <w:r w:rsidR="001F2477" w:rsidRPr="008D6945">
        <w:rPr>
          <w:rFonts w:asciiTheme="minorHAnsi" w:hAnsiTheme="minorHAnsi" w:cstheme="minorHAnsi"/>
        </w:rPr>
        <w:t xml:space="preserve"> </w:t>
      </w:r>
      <w:r w:rsidRPr="008D6945">
        <w:rPr>
          <w:rFonts w:asciiTheme="minorHAnsi" w:hAnsiTheme="minorHAnsi" w:cstheme="minorHAnsi"/>
        </w:rPr>
        <w:t>data reconciliation</w:t>
      </w:r>
      <w:bookmarkEnd w:id="52"/>
    </w:p>
    <w:p w14:paraId="24FA394E" w14:textId="3C104B48" w:rsidR="001F2477" w:rsidRPr="008D6945" w:rsidRDefault="001F2477" w:rsidP="00E50F88">
      <w:r w:rsidRPr="008D6945">
        <w:t xml:space="preserve">Supplier </w:t>
      </w:r>
      <w:r w:rsidR="008111A6">
        <w:t>Entities</w:t>
      </w:r>
      <w:r w:rsidRPr="008D694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27B2BE7D" w:rsidR="00857448" w:rsidRPr="008D6945" w:rsidRDefault="00E30E93" w:rsidP="00E50F88">
      <w:pPr>
        <w:rPr>
          <w:rFonts w:asciiTheme="minorHAnsi" w:hAnsiTheme="minorHAnsi" w:cstheme="minorHAnsi"/>
        </w:rPr>
      </w:pPr>
      <w:r w:rsidRPr="00E30E93">
        <w:t>Based on our experience in implementing Oracle ERP Cloud projects we recommend as a minimum a three-stage reconciliation process for data validation</w:t>
      </w:r>
      <w:r>
        <w:t xml:space="preserve">. </w:t>
      </w:r>
      <w:r w:rsidR="00857448" w:rsidRPr="008D6945">
        <w:t>The guiding principles in the three-s</w:t>
      </w:r>
      <w:r w:rsidR="00652D51" w:rsidRPr="008D6945">
        <w:t>tage</w:t>
      </w:r>
      <w:r w:rsidR="00857448" w:rsidRPr="008D6945">
        <w:t xml:space="preserve"> reconciliation process are common across most business data objects migrated from legacy to </w:t>
      </w:r>
      <w:r w:rsidR="00857448" w:rsidRPr="008D6945">
        <w:rPr>
          <w:rFonts w:asciiTheme="minorHAnsi" w:hAnsiTheme="minorHAnsi" w:cstheme="minorHAnsi"/>
        </w:rPr>
        <w:t xml:space="preserve">Oracle Cloud applications. However, the level of analysis carried out for each of the data objects </w:t>
      </w:r>
      <w:r w:rsidR="003444EC" w:rsidRPr="008D6945">
        <w:rPr>
          <w:rFonts w:asciiTheme="minorHAnsi" w:hAnsiTheme="minorHAnsi" w:cstheme="minorHAns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3" w:name="_Toc66183300"/>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53"/>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36397F5C"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546F77">
        <w:t>must</w:t>
      </w:r>
      <w:r w:rsidRPr="008D6945">
        <w:t xml:space="preserve"> be carried out for each of the data objects in the Supplier entity </w:t>
      </w:r>
      <w:r w:rsidR="00114A08" w:rsidRPr="008D6945">
        <w:t>e.g.,</w:t>
      </w:r>
      <w:r w:rsidRPr="008D6945">
        <w:t xml:space="preserve"> for Suppliers, for supplier addresses and so on. </w:t>
      </w:r>
    </w:p>
    <w:p w14:paraId="07EF9E2F" w14:textId="271615A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14A08" w:rsidRPr="008D6945">
        <w:rPr>
          <w:rFonts w:asciiTheme="minorHAnsi" w:hAnsiTheme="minorHAnsi" w:cstheme="minorHAnsi"/>
          <w:sz w:val="22"/>
          <w:szCs w:val="22"/>
        </w:rPr>
        <w:t>e.g.,</w:t>
      </w:r>
      <w:r w:rsidRPr="008D6945">
        <w:rPr>
          <w:rFonts w:asciiTheme="minorHAnsi" w:hAnsiTheme="minorHAnsi" w:cstheme="minorHAnsi"/>
          <w:sz w:val="22"/>
          <w:szCs w:val="22"/>
        </w:rPr>
        <w:t xml:space="preserve"> Suppliers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751E8BF6"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Suppliers</w:t>
            </w:r>
            <w:r w:rsidR="00E7166A" w:rsidRPr="008D6945">
              <w:rPr>
                <w:rFonts w:asciiTheme="minorHAnsi" w:hAnsiTheme="minorHAnsi" w:cstheme="minorHAnsi"/>
                <w:i w:val="0"/>
                <w:iCs/>
                <w:color w:val="auto"/>
                <w:szCs w:val="18"/>
                <w:lang w:val="en-GB"/>
              </w:rPr>
              <w:t xml:space="preserve"> Addresses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65576E9C"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Supplier </w:t>
            </w:r>
            <w:r w:rsidR="00E7166A" w:rsidRPr="008D6945">
              <w:rPr>
                <w:rFonts w:asciiTheme="minorHAnsi" w:hAnsiTheme="minorHAnsi" w:cstheme="minorHAnsi"/>
                <w:i w:val="0"/>
                <w:iCs/>
                <w:szCs w:val="18"/>
                <w:lang w:val="en-GB"/>
              </w:rPr>
              <w:t xml:space="preserve">Address </w:t>
            </w:r>
            <w:r w:rsidRPr="008D6945">
              <w:rPr>
                <w:rFonts w:asciiTheme="minorHAnsi" w:hAnsiTheme="minorHAnsi" w:cstheme="minorHAnsi"/>
                <w:i w:val="0"/>
                <w:iCs/>
                <w:szCs w:val="18"/>
                <w:lang w:val="en-GB"/>
              </w:rPr>
              <w:t>Count = 4,987</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40C20FD9"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Supplier </w:t>
            </w:r>
            <w:r w:rsidR="00E7166A" w:rsidRPr="008D6945">
              <w:rPr>
                <w:rFonts w:asciiTheme="minorHAnsi" w:hAnsiTheme="minorHAnsi" w:cstheme="minorHAnsi"/>
                <w:i w:val="0"/>
                <w:iCs/>
                <w:szCs w:val="18"/>
                <w:lang w:val="en-GB"/>
              </w:rPr>
              <w:t xml:space="preserve">Address </w:t>
            </w:r>
            <w:r w:rsidRPr="008D6945">
              <w:rPr>
                <w:rFonts w:asciiTheme="minorHAnsi" w:hAnsiTheme="minorHAnsi" w:cstheme="minorHAnsi"/>
                <w:i w:val="0"/>
                <w:iCs/>
                <w:szCs w:val="18"/>
                <w:lang w:val="en-GB"/>
              </w:rPr>
              <w:t>Count = 4,963</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77777777"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Difference = 4,987 – 4,963</w:t>
            </w:r>
          </w:p>
          <w:p w14:paraId="5057CB0C" w14:textId="77777777"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24 </w:t>
            </w:r>
          </w:p>
          <w:p w14:paraId="3009CE95" w14:textId="1D6C9AC1"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EBS has more records than 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2AD22146" w:rsidR="00BA74D6" w:rsidRPr="008D6945" w:rsidRDefault="00AD73DE"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Log defect for investigation of </w:t>
            </w:r>
            <w:r w:rsidRPr="008D6945">
              <w:rPr>
                <w:rFonts w:asciiTheme="minorHAnsi" w:hAnsiTheme="minorHAnsi" w:cstheme="minorHAnsi"/>
                <w:b/>
                <w:bCs/>
                <w:i w:val="0"/>
                <w:iCs/>
                <w:szCs w:val="18"/>
                <w:lang w:val="en-GB"/>
              </w:rPr>
              <w:t xml:space="preserve">24 missing supplier </w:t>
            </w:r>
            <w:r w:rsidR="00E7166A" w:rsidRPr="008D6945">
              <w:rPr>
                <w:rFonts w:asciiTheme="minorHAnsi" w:hAnsiTheme="minorHAnsi" w:cstheme="minorHAnsi"/>
                <w:b/>
                <w:bCs/>
                <w:i w:val="0"/>
                <w:iCs/>
                <w:szCs w:val="18"/>
                <w:lang w:val="en-GB"/>
              </w:rPr>
              <w:t xml:space="preserve">address </w:t>
            </w:r>
            <w:r w:rsidRPr="008D6945">
              <w:rPr>
                <w:rFonts w:asciiTheme="minorHAnsi" w:hAnsiTheme="minorHAnsi" w:cstheme="minorHAnsi"/>
                <w:b/>
                <w:bCs/>
                <w:i w:val="0"/>
                <w:iCs/>
                <w:szCs w:val="18"/>
                <w:lang w:val="en-GB"/>
              </w:rPr>
              <w:t>records</w:t>
            </w:r>
            <w:r w:rsidRPr="008D6945">
              <w:rPr>
                <w:rFonts w:asciiTheme="minorHAnsi" w:hAnsiTheme="minorHAnsi" w:cstheme="minorHAnsi"/>
                <w:i w:val="0"/>
                <w:iCs/>
                <w:szCs w:val="18"/>
                <w:lang w:val="en-GB"/>
              </w:rPr>
              <w:t xml:space="preserve"> in ERP Cloud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4" w:name="_Toc66183301"/>
      <w:r w:rsidRPr="008D6945">
        <w:rPr>
          <w:rFonts w:asciiTheme="minorHAnsi" w:hAnsiTheme="minorHAnsi" w:cstheme="minorHAnsi"/>
          <w:i w:val="0"/>
          <w:iCs/>
        </w:rPr>
        <w:lastRenderedPageBreak/>
        <w:t>User Interface Sampling</w:t>
      </w:r>
      <w:bookmarkEnd w:id="54"/>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456F776E" w:rsidR="005E1759" w:rsidRPr="008D6945" w:rsidRDefault="005E1759" w:rsidP="00685BA2">
      <w:r w:rsidRPr="008D6945">
        <w:t>Note: This is no specific recommendation on the number of records</w:t>
      </w:r>
      <w:r w:rsidR="001F61E2">
        <w:t xml:space="preserve"> that should be sample checked</w:t>
      </w:r>
      <w:r w:rsidRPr="008D6945">
        <w:t xml:space="preserve">. Business owners should decide how many records shall be sample checked based on factors such as – resources and time to be allocated to this task, number of suppliers migrated, number of top/business critical suppliers and so on. </w:t>
      </w:r>
    </w:p>
    <w:p w14:paraId="7BC7A172" w14:textId="11AF06BD" w:rsidR="00685BA2" w:rsidRPr="008D6945" w:rsidRDefault="00685BA2" w:rsidP="00685BA2">
      <w:r w:rsidRPr="008D6945">
        <w:rPr>
          <w:u w:val="single"/>
        </w:rPr>
        <w:t>Actions:</w:t>
      </w:r>
      <w:r w:rsidRPr="008D6945">
        <w:t xml:space="preserve"> The actions required to complete this stage are outlined below. The actions </w:t>
      </w:r>
      <w:r w:rsidR="00546F77">
        <w:t>must</w:t>
      </w:r>
      <w:r w:rsidRPr="008D6945">
        <w:t xml:space="preserve"> be carried out for each of the data objects in the Supplier</w:t>
      </w:r>
      <w:r w:rsidR="002143BF" w:rsidRPr="008D6945">
        <w:t xml:space="preserve"> entity</w:t>
      </w:r>
      <w:r w:rsidR="00B45A2F" w:rsidRPr="008D6945">
        <w:t>. It is worth nothing that a</w:t>
      </w:r>
      <w:r w:rsidR="00CC33DD" w:rsidRPr="008D6945">
        <w:t xml:space="preserve">ll data objects for a specific </w:t>
      </w:r>
      <w:r w:rsidR="004132A1" w:rsidRPr="008D6945">
        <w:t>S</w:t>
      </w:r>
      <w:r w:rsidR="00CC33DD" w:rsidRPr="008D6945">
        <w:t xml:space="preserve">upplier entity can be checked in the same step i.e., when </w:t>
      </w:r>
      <w:r w:rsidR="00B45A2F" w:rsidRPr="008D6945">
        <w:t>checking Supplier, Supplier Addresses, Supplier Sites, Supplier Site Assignments, Supplier Contacts – all can be checked.</w:t>
      </w:r>
    </w:p>
    <w:p w14:paraId="34899B75" w14:textId="58E0E7B3"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Identify the </w:t>
      </w:r>
      <w:r w:rsidR="00B45A2F" w:rsidRPr="008D6945">
        <w:rPr>
          <w:rFonts w:asciiTheme="minorHAnsi" w:hAnsiTheme="minorHAnsi" w:cstheme="minorHAnsi"/>
          <w:sz w:val="22"/>
          <w:szCs w:val="22"/>
        </w:rPr>
        <w:t xml:space="preserve">supplier to be </w:t>
      </w:r>
      <w:r w:rsidR="004132A1" w:rsidRPr="008D6945">
        <w:rPr>
          <w:rFonts w:asciiTheme="minorHAnsi" w:hAnsiTheme="minorHAnsi" w:cstheme="minorHAnsi"/>
          <w:sz w:val="22"/>
          <w:szCs w:val="22"/>
        </w:rPr>
        <w:t xml:space="preserve">sample checked </w:t>
      </w:r>
      <w:r w:rsidRPr="008D6945">
        <w:rPr>
          <w:rFonts w:asciiTheme="minorHAnsi" w:hAnsiTheme="minorHAnsi" w:cstheme="minorHAnsi"/>
          <w:sz w:val="22"/>
          <w:szCs w:val="22"/>
        </w:rPr>
        <w:t xml:space="preserve">e.g., </w:t>
      </w:r>
      <w:r w:rsidR="004132A1" w:rsidRPr="008D6945">
        <w:rPr>
          <w:rFonts w:asciiTheme="minorHAnsi" w:hAnsiTheme="minorHAnsi" w:cstheme="minorHAnsi"/>
          <w:sz w:val="22"/>
          <w:szCs w:val="22"/>
        </w:rPr>
        <w:t xml:space="preserve">Supplier ABC Limited. </w:t>
      </w:r>
    </w:p>
    <w:p w14:paraId="1E1DB9E3" w14:textId="5CBC48FA" w:rsidR="00685BA2" w:rsidRPr="008D6945" w:rsidRDefault="00CC33DD"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w:t>
      </w:r>
      <w:r w:rsidR="00B45A2F" w:rsidRPr="008D6945">
        <w:rPr>
          <w:rFonts w:asciiTheme="minorHAnsi" w:hAnsiTheme="minorHAnsi" w:cstheme="minorHAnsi"/>
          <w:sz w:val="22"/>
          <w:szCs w:val="22"/>
        </w:rPr>
        <w:t>Supplier</w:t>
      </w:r>
      <w:r w:rsidRPr="008D6945">
        <w:rPr>
          <w:rFonts w:asciiTheme="minorHAnsi" w:hAnsiTheme="minorHAnsi" w:cstheme="minorHAnsi"/>
          <w:sz w:val="22"/>
          <w:szCs w:val="22"/>
        </w:rPr>
        <w:t xml:space="preserve"> </w:t>
      </w:r>
      <w:r w:rsidR="00C52C0E" w:rsidRPr="008D6945">
        <w:rPr>
          <w:rFonts w:asciiTheme="minorHAnsi" w:hAnsiTheme="minorHAnsi" w:cstheme="minorHAnsi"/>
          <w:sz w:val="22"/>
          <w:szCs w:val="22"/>
        </w:rPr>
        <w:t xml:space="preserve">record </w:t>
      </w:r>
      <w:r w:rsidRPr="008D6945">
        <w:rPr>
          <w:rFonts w:asciiTheme="minorHAnsi" w:hAnsiTheme="minorHAnsi" w:cstheme="minorHAnsi"/>
          <w:sz w:val="22"/>
          <w:szCs w:val="22"/>
        </w:rPr>
        <w:t xml:space="preserve">in </w:t>
      </w:r>
      <w:r w:rsidR="00B45A2F" w:rsidRPr="008D6945">
        <w:rPr>
          <w:rFonts w:asciiTheme="minorHAnsi" w:hAnsiTheme="minorHAnsi" w:cstheme="minorHAnsi"/>
          <w:sz w:val="22"/>
          <w:szCs w:val="22"/>
        </w:rPr>
        <w:t xml:space="preserve">EBS </w:t>
      </w:r>
      <w:r w:rsidR="00C52C0E" w:rsidRPr="008D6945">
        <w:rPr>
          <w:rFonts w:asciiTheme="minorHAnsi" w:hAnsiTheme="minorHAnsi" w:cstheme="minorHAnsi"/>
          <w:sz w:val="22"/>
          <w:szCs w:val="22"/>
        </w:rPr>
        <w:t>user interface.</w:t>
      </w:r>
      <w:r w:rsidR="00B45A2F" w:rsidRPr="008D6945">
        <w:rPr>
          <w:rFonts w:asciiTheme="minorHAnsi" w:hAnsiTheme="minorHAnsi" w:cstheme="minorHAnsi"/>
          <w:sz w:val="22"/>
          <w:szCs w:val="22"/>
        </w:rPr>
        <w:t xml:space="preserve"> </w:t>
      </w:r>
    </w:p>
    <w:p w14:paraId="7570FFE5" w14:textId="578F2CCA" w:rsidR="00685BA2" w:rsidRPr="008D6945" w:rsidRDefault="00C52C0E" w:rsidP="008F24C6">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Supplier record in </w:t>
      </w:r>
      <w:r w:rsidR="00685BA2" w:rsidRPr="008D6945">
        <w:rPr>
          <w:rFonts w:asciiTheme="minorHAnsi" w:hAnsiTheme="minorHAnsi" w:cstheme="minorHAnsi"/>
          <w:sz w:val="22"/>
          <w:szCs w:val="22"/>
        </w:rPr>
        <w:t>ERP Cloud</w:t>
      </w:r>
      <w:r w:rsidRPr="008D6945">
        <w:rPr>
          <w:rFonts w:asciiTheme="minorHAnsi" w:hAnsiTheme="minorHAnsi" w:cstheme="minorHAnsi"/>
          <w:sz w:val="22"/>
          <w:szCs w:val="22"/>
        </w:rPr>
        <w:t xml:space="preserve"> user interface.</w:t>
      </w:r>
    </w:p>
    <w:p w14:paraId="0B15EA82" w14:textId="5B1ACA95"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Compare the </w:t>
      </w:r>
      <w:r w:rsidR="00C52C0E" w:rsidRPr="008D6945">
        <w:rPr>
          <w:rFonts w:asciiTheme="minorHAnsi" w:hAnsiTheme="minorHAnsi" w:cstheme="minorHAnsi"/>
          <w:sz w:val="22"/>
          <w:szCs w:val="22"/>
        </w:rPr>
        <w:t xml:space="preserve">Supplier record in the </w:t>
      </w:r>
      <w:r w:rsidRPr="008D6945">
        <w:rPr>
          <w:rFonts w:asciiTheme="minorHAnsi" w:hAnsiTheme="minorHAnsi" w:cstheme="minorHAnsi"/>
          <w:sz w:val="22"/>
          <w:szCs w:val="22"/>
        </w:rPr>
        <w:t xml:space="preserve">two </w:t>
      </w:r>
      <w:r w:rsidR="00C52C0E" w:rsidRPr="008D6945">
        <w:rPr>
          <w:rFonts w:asciiTheme="minorHAnsi" w:hAnsiTheme="minorHAnsi" w:cstheme="minorHAnsi"/>
          <w:sz w:val="22"/>
          <w:szCs w:val="22"/>
        </w:rPr>
        <w:t>user interfaces.</w:t>
      </w:r>
      <w:r w:rsidRPr="008D6945">
        <w:rPr>
          <w:rFonts w:asciiTheme="minorHAnsi" w:hAnsiTheme="minorHAnsi" w:cstheme="minorHAnsi"/>
          <w:sz w:val="22"/>
          <w:szCs w:val="22"/>
        </w:rPr>
        <w:t xml:space="preserve"> </w:t>
      </w:r>
    </w:p>
    <w:p w14:paraId="62D22982" w14:textId="226F30D6" w:rsidR="00685BA2" w:rsidRPr="008D6945" w:rsidRDefault="00C52C0E"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In case </w:t>
      </w:r>
      <w:r w:rsidR="00744A3F" w:rsidRPr="008D6945">
        <w:rPr>
          <w:rFonts w:asciiTheme="minorHAnsi" w:hAnsiTheme="minorHAnsi" w:cstheme="minorHAnsi"/>
          <w:sz w:val="22"/>
          <w:szCs w:val="22"/>
        </w:rPr>
        <w:t xml:space="preserve">of any discrepancies/differences found log defects for investigation and resolution. </w:t>
      </w:r>
    </w:p>
    <w:p w14:paraId="0759FBAC" w14:textId="1D518B9F" w:rsidR="004132A1" w:rsidRPr="008D6945" w:rsidRDefault="004132A1"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068AC02E" w14:textId="77777777" w:rsidR="007769E4" w:rsidRPr="008D6945"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00DB035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FBD1773" w14:textId="55D82640" w:rsidR="000C5278" w:rsidRPr="008D6945" w:rsidRDefault="000C5278" w:rsidP="00DB0354">
            <w:pPr>
              <w:pStyle w:val="TableTitle0"/>
              <w:jc w:val="both"/>
              <w:rPr>
                <w:rFonts w:asciiTheme="minorHAnsi" w:hAnsiTheme="minorHAnsi" w:cstheme="minorHAnsi"/>
                <w:b w:val="0"/>
                <w:bCs w:val="0"/>
                <w:i w:val="0"/>
                <w:iCs/>
                <w:color w:val="auto"/>
                <w:sz w:val="20"/>
                <w:lang w:val="en-GB"/>
              </w:rPr>
            </w:pPr>
            <w:r w:rsidRPr="008D6945">
              <w:rPr>
                <w:rFonts w:asciiTheme="minorHAnsi" w:hAnsiTheme="minorHAnsi" w:cstheme="minorHAnsi"/>
                <w:i w:val="0"/>
                <w:iCs/>
                <w:color w:val="auto"/>
                <w:sz w:val="20"/>
                <w:lang w:val="en-GB"/>
              </w:rPr>
              <w:t xml:space="preserve">Supplier: </w:t>
            </w:r>
          </w:p>
          <w:p w14:paraId="60405B43" w14:textId="77777777" w:rsidR="000C5278" w:rsidRPr="008D6945" w:rsidRDefault="000C5278" w:rsidP="000C5278">
            <w:pPr>
              <w:pStyle w:val="TableHeading"/>
              <w:rPr>
                <w:lang w:val="en-GB"/>
              </w:rPr>
            </w:pPr>
          </w:p>
          <w:p w14:paraId="11DA0E10" w14:textId="3A9ACD27" w:rsidR="00DB0354" w:rsidRPr="008D6945" w:rsidRDefault="00DB0354" w:rsidP="00DB0354">
            <w:pPr>
              <w:pStyle w:val="TableTitle0"/>
              <w:jc w:val="both"/>
              <w:rPr>
                <w:rFonts w:asciiTheme="minorHAnsi" w:hAnsiTheme="minorHAnsi" w:cstheme="minorHAnsi"/>
                <w:b w:val="0"/>
                <w:bCs w:val="0"/>
                <w:i w:val="0"/>
                <w:iCs/>
                <w:color w:val="auto"/>
                <w:szCs w:val="18"/>
                <w:lang w:val="en-GB"/>
              </w:rPr>
            </w:pPr>
            <w:r w:rsidRPr="008D6945">
              <w:rPr>
                <w:noProof/>
                <w:lang w:val="en-GB"/>
              </w:rPr>
              <w:drawing>
                <wp:inline distT="0" distB="0" distL="0" distR="0" wp14:anchorId="5FB9BD8F" wp14:editId="43AAF0B3">
                  <wp:extent cx="2896235" cy="10096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235" cy="1009650"/>
                          </a:xfrm>
                          <a:prstGeom prst="rect">
                            <a:avLst/>
                          </a:prstGeom>
                        </pic:spPr>
                      </pic:pic>
                    </a:graphicData>
                  </a:graphic>
                </wp:inline>
              </w:drawing>
            </w:r>
          </w:p>
        </w:tc>
        <w:tc>
          <w:tcPr>
            <w:tcW w:w="4676" w:type="dxa"/>
            <w:shd w:val="clear" w:color="auto" w:fill="auto"/>
          </w:tcPr>
          <w:p w14:paraId="35FF861F" w14:textId="77777777" w:rsidR="000C5278" w:rsidRPr="008D6945" w:rsidRDefault="000C5278"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 xml:space="preserve">Supplier: </w:t>
            </w:r>
          </w:p>
          <w:p w14:paraId="60C66437" w14:textId="26C91B92" w:rsidR="000C5278" w:rsidRPr="008D6945" w:rsidRDefault="000C5278"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p>
          <w:p w14:paraId="755A29F7" w14:textId="54C33B4A" w:rsidR="00DB0354" w:rsidRPr="008D6945" w:rsidRDefault="00DB0354"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noProof/>
                <w:lang w:val="en-GB"/>
              </w:rPr>
              <w:drawing>
                <wp:inline distT="0" distB="0" distL="0" distR="0" wp14:anchorId="3C5B3B42" wp14:editId="12FD240D">
                  <wp:extent cx="2896870" cy="1473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870" cy="1473835"/>
                          </a:xfrm>
                          <a:prstGeom prst="rect">
                            <a:avLst/>
                          </a:prstGeom>
                        </pic:spPr>
                      </pic:pic>
                    </a:graphicData>
                  </a:graphic>
                </wp:inline>
              </w:drawing>
            </w:r>
          </w:p>
        </w:tc>
      </w:tr>
      <w:tr w:rsidR="00DB0354" w:rsidRPr="008D6945" w14:paraId="4DE65ECE"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8454CD7" w14:textId="74FB46F2" w:rsidR="000C5278" w:rsidRPr="008D6945" w:rsidRDefault="000C5278" w:rsidP="000C5278">
            <w:pPr>
              <w:pStyle w:val="TableTitle0"/>
              <w:jc w:val="both"/>
              <w:rPr>
                <w:rFonts w:asciiTheme="minorHAnsi" w:hAnsiTheme="minorHAnsi" w:cstheme="minorHAnsi"/>
                <w:b w:val="0"/>
                <w:bCs w:val="0"/>
                <w:i w:val="0"/>
                <w:iCs/>
                <w:color w:val="auto"/>
                <w:sz w:val="20"/>
                <w:lang w:val="en-GB"/>
              </w:rPr>
            </w:pPr>
            <w:r w:rsidRPr="008D6945">
              <w:rPr>
                <w:rFonts w:asciiTheme="minorHAnsi" w:hAnsiTheme="minorHAnsi" w:cstheme="minorHAnsi"/>
                <w:i w:val="0"/>
                <w:iCs/>
                <w:color w:val="auto"/>
                <w:sz w:val="20"/>
                <w:lang w:val="en-GB"/>
              </w:rPr>
              <w:t>Supplier Address 1:</w:t>
            </w:r>
          </w:p>
          <w:p w14:paraId="253CDF09" w14:textId="77777777" w:rsidR="000C5278" w:rsidRPr="008D6945" w:rsidRDefault="000C5278" w:rsidP="00DB0354">
            <w:pPr>
              <w:pStyle w:val="TableTitle0"/>
              <w:jc w:val="both"/>
              <w:rPr>
                <w:rFonts w:asciiTheme="minorHAnsi" w:hAnsiTheme="minorHAnsi" w:cstheme="minorHAnsi"/>
                <w:b w:val="0"/>
                <w:bCs w:val="0"/>
                <w:i w:val="0"/>
                <w:iCs/>
                <w:szCs w:val="18"/>
                <w:lang w:val="en-GB"/>
              </w:rPr>
            </w:pPr>
          </w:p>
          <w:p w14:paraId="50D2DCA9" w14:textId="77777777" w:rsidR="000C5278" w:rsidRPr="008D6945" w:rsidRDefault="00DB0354" w:rsidP="000C5278">
            <w:pPr>
              <w:pStyle w:val="TableTitle0"/>
              <w:jc w:val="both"/>
              <w:rPr>
                <w:b w:val="0"/>
                <w:bCs w:val="0"/>
                <w:lang w:val="en-GB"/>
              </w:rPr>
            </w:pPr>
            <w:r w:rsidRPr="008D6945">
              <w:rPr>
                <w:noProof/>
                <w:lang w:val="en-GB"/>
              </w:rPr>
              <w:drawing>
                <wp:inline distT="0" distB="0" distL="0" distR="0" wp14:anchorId="33A75670" wp14:editId="35ABDEA7">
                  <wp:extent cx="2896235" cy="1165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35" cy="1165860"/>
                          </a:xfrm>
                          <a:prstGeom prst="rect">
                            <a:avLst/>
                          </a:prstGeom>
                        </pic:spPr>
                      </pic:pic>
                    </a:graphicData>
                  </a:graphic>
                </wp:inline>
              </w:drawing>
            </w:r>
          </w:p>
          <w:p w14:paraId="67FBEBB5" w14:textId="77777777" w:rsidR="000C5278" w:rsidRPr="008D6945" w:rsidRDefault="000C5278" w:rsidP="000C5278">
            <w:pPr>
              <w:pStyle w:val="TableHeading"/>
              <w:rPr>
                <w:b/>
                <w:bCs/>
                <w:lang w:val="en-GB"/>
              </w:rPr>
            </w:pPr>
          </w:p>
          <w:p w14:paraId="63AF0E6A" w14:textId="77777777" w:rsidR="000C5278" w:rsidRPr="008D6945" w:rsidRDefault="000C5278" w:rsidP="000C5278">
            <w:pPr>
              <w:rPr>
                <w:b w:val="0"/>
                <w:bCs w:val="0"/>
              </w:rPr>
            </w:pPr>
          </w:p>
          <w:p w14:paraId="333BF1D0" w14:textId="468E7F1B" w:rsidR="000C5278" w:rsidRPr="008D6945" w:rsidRDefault="000C5278" w:rsidP="000C5278"/>
        </w:tc>
        <w:tc>
          <w:tcPr>
            <w:tcW w:w="4676" w:type="dxa"/>
            <w:shd w:val="clear" w:color="auto" w:fill="auto"/>
          </w:tcPr>
          <w:p w14:paraId="1E201EAE" w14:textId="77777777" w:rsidR="000C5278" w:rsidRPr="008D6945" w:rsidRDefault="000C5278" w:rsidP="000C527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lastRenderedPageBreak/>
              <w:t>Supplier Address 1:</w:t>
            </w:r>
          </w:p>
          <w:p w14:paraId="4498346D" w14:textId="77777777" w:rsidR="000C5278" w:rsidRPr="008D6945" w:rsidRDefault="000C5278"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p>
          <w:p w14:paraId="1DB89986" w14:textId="62D5F155" w:rsidR="00DB0354" w:rsidRPr="008D6945" w:rsidRDefault="00DB0354"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noProof/>
                <w:lang w:val="en-GB"/>
              </w:rPr>
              <w:drawing>
                <wp:inline distT="0" distB="0" distL="0" distR="0" wp14:anchorId="6394EDD6" wp14:editId="63751045">
                  <wp:extent cx="289687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870" cy="1028700"/>
                          </a:xfrm>
                          <a:prstGeom prst="rect">
                            <a:avLst/>
                          </a:prstGeom>
                        </pic:spPr>
                      </pic:pic>
                    </a:graphicData>
                  </a:graphic>
                </wp:inline>
              </w:drawing>
            </w:r>
          </w:p>
        </w:tc>
      </w:tr>
      <w:tr w:rsidR="00DB0354" w:rsidRPr="008D6945" w14:paraId="44FB31D8"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4D5EFA2" w14:textId="6A6D8C59" w:rsidR="000C5278" w:rsidRPr="008D6945" w:rsidRDefault="000C5278" w:rsidP="000C5278">
            <w:pPr>
              <w:pStyle w:val="TableTitle0"/>
              <w:jc w:val="both"/>
              <w:rPr>
                <w:rFonts w:asciiTheme="minorHAnsi" w:hAnsiTheme="minorHAnsi" w:cstheme="minorHAnsi"/>
                <w:i w:val="0"/>
                <w:iCs/>
                <w:color w:val="auto"/>
                <w:sz w:val="20"/>
                <w:lang w:val="en-GB"/>
              </w:rPr>
            </w:pPr>
            <w:r w:rsidRPr="008D6945">
              <w:rPr>
                <w:rFonts w:asciiTheme="minorHAnsi" w:hAnsiTheme="minorHAnsi" w:cstheme="minorHAnsi"/>
                <w:i w:val="0"/>
                <w:iCs/>
                <w:color w:val="auto"/>
                <w:sz w:val="20"/>
                <w:lang w:val="en-GB"/>
              </w:rPr>
              <w:t>Supplier Address 2:</w:t>
            </w:r>
          </w:p>
          <w:p w14:paraId="34B60738" w14:textId="77777777" w:rsidR="000C5278" w:rsidRPr="008D6945" w:rsidRDefault="000C5278" w:rsidP="00DB0354">
            <w:pPr>
              <w:pStyle w:val="TableTitle0"/>
              <w:jc w:val="both"/>
              <w:rPr>
                <w:b w:val="0"/>
                <w:bCs w:val="0"/>
                <w:lang w:val="en-GB"/>
              </w:rPr>
            </w:pPr>
          </w:p>
          <w:p w14:paraId="15FF39CE" w14:textId="77777777" w:rsidR="000C5278" w:rsidRPr="008D6945" w:rsidRDefault="000C5278" w:rsidP="00DB0354">
            <w:pPr>
              <w:pStyle w:val="TableTitle0"/>
              <w:jc w:val="both"/>
              <w:rPr>
                <w:rFonts w:asciiTheme="minorHAnsi" w:hAnsiTheme="minorHAnsi" w:cstheme="minorHAnsi"/>
                <w:i w:val="0"/>
                <w:iCs/>
                <w:szCs w:val="18"/>
                <w:lang w:val="en-GB"/>
              </w:rPr>
            </w:pPr>
          </w:p>
          <w:p w14:paraId="19CFD65C" w14:textId="463FBB3F" w:rsidR="00DB0354" w:rsidRPr="008D6945" w:rsidRDefault="00DB0354" w:rsidP="00DB0354">
            <w:pPr>
              <w:pStyle w:val="TableTitle0"/>
              <w:jc w:val="both"/>
              <w:rPr>
                <w:rFonts w:asciiTheme="minorHAnsi" w:hAnsiTheme="minorHAnsi" w:cstheme="minorHAnsi"/>
                <w:b w:val="0"/>
                <w:bCs w:val="0"/>
                <w:i w:val="0"/>
                <w:iCs/>
                <w:szCs w:val="18"/>
                <w:lang w:val="en-GB"/>
              </w:rPr>
            </w:pPr>
            <w:r w:rsidRPr="008D6945">
              <w:rPr>
                <w:noProof/>
                <w:lang w:val="en-GB"/>
              </w:rPr>
              <w:drawing>
                <wp:inline distT="0" distB="0" distL="0" distR="0" wp14:anchorId="33772EAD" wp14:editId="7E4674BE">
                  <wp:extent cx="2896235" cy="1219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235" cy="1219835"/>
                          </a:xfrm>
                          <a:prstGeom prst="rect">
                            <a:avLst/>
                          </a:prstGeom>
                        </pic:spPr>
                      </pic:pic>
                    </a:graphicData>
                  </a:graphic>
                </wp:inline>
              </w:drawing>
            </w:r>
          </w:p>
        </w:tc>
        <w:tc>
          <w:tcPr>
            <w:tcW w:w="4676" w:type="dxa"/>
            <w:shd w:val="clear" w:color="auto" w:fill="auto"/>
          </w:tcPr>
          <w:p w14:paraId="28946EA3" w14:textId="163DD247" w:rsidR="000C5278" w:rsidRPr="008D6945" w:rsidRDefault="000C5278"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 Address 2:</w:t>
            </w:r>
          </w:p>
          <w:p w14:paraId="30041B34" w14:textId="77777777" w:rsidR="000C5278" w:rsidRPr="008D6945" w:rsidRDefault="000C5278"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p>
          <w:p w14:paraId="555F52E0" w14:textId="792F8B68" w:rsidR="00DB0354" w:rsidRPr="008D6945" w:rsidRDefault="00DB0354"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noProof/>
                <w:lang w:val="en-GB"/>
              </w:rPr>
              <w:drawing>
                <wp:inline distT="0" distB="0" distL="0" distR="0" wp14:anchorId="787F4302" wp14:editId="453AA055">
                  <wp:extent cx="2896870" cy="969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870" cy="969645"/>
                          </a:xfrm>
                          <a:prstGeom prst="rect">
                            <a:avLst/>
                          </a:prstGeom>
                        </pic:spPr>
                      </pic:pic>
                    </a:graphicData>
                  </a:graphic>
                </wp:inline>
              </w:drawing>
            </w:r>
          </w:p>
        </w:tc>
      </w:tr>
      <w:tr w:rsidR="00DB0354" w:rsidRPr="008D6945" w14:paraId="7055F55C"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23DCECE" w14:textId="1B9E8927" w:rsidR="000C5278" w:rsidRPr="008D6945" w:rsidRDefault="000C5278" w:rsidP="000C5278">
            <w:pPr>
              <w:pStyle w:val="TableTitle0"/>
              <w:jc w:val="both"/>
              <w:rPr>
                <w:rFonts w:asciiTheme="minorHAnsi" w:hAnsiTheme="minorHAnsi" w:cstheme="minorHAnsi"/>
                <w:i w:val="0"/>
                <w:iCs/>
                <w:color w:val="auto"/>
                <w:sz w:val="20"/>
                <w:lang w:val="en-GB"/>
              </w:rPr>
            </w:pPr>
            <w:r w:rsidRPr="008D6945">
              <w:rPr>
                <w:rFonts w:asciiTheme="minorHAnsi" w:hAnsiTheme="minorHAnsi" w:cstheme="minorHAnsi"/>
                <w:i w:val="0"/>
                <w:iCs/>
                <w:color w:val="auto"/>
                <w:sz w:val="20"/>
                <w:lang w:val="en-GB"/>
              </w:rPr>
              <w:t>Supplier Site 1:</w:t>
            </w:r>
          </w:p>
          <w:p w14:paraId="3F03721E" w14:textId="77777777" w:rsidR="000C5278" w:rsidRPr="008D6945" w:rsidRDefault="000C5278" w:rsidP="00DB0354">
            <w:pPr>
              <w:pStyle w:val="TableTitle0"/>
              <w:jc w:val="both"/>
              <w:rPr>
                <w:b w:val="0"/>
                <w:bCs w:val="0"/>
                <w:lang w:val="en-GB"/>
              </w:rPr>
            </w:pPr>
          </w:p>
          <w:p w14:paraId="6BBD59BF" w14:textId="3E1822FF" w:rsidR="00DB0354" w:rsidRPr="008D6945" w:rsidRDefault="00DB0354" w:rsidP="00DB0354">
            <w:pPr>
              <w:pStyle w:val="TableTitle0"/>
              <w:jc w:val="both"/>
              <w:rPr>
                <w:lang w:val="en-GB"/>
              </w:rPr>
            </w:pPr>
            <w:r w:rsidRPr="008D6945">
              <w:rPr>
                <w:noProof/>
                <w:lang w:val="en-GB"/>
              </w:rPr>
              <w:drawing>
                <wp:inline distT="0" distB="0" distL="0" distR="0" wp14:anchorId="515238C8" wp14:editId="5A594073">
                  <wp:extent cx="2896235" cy="461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235" cy="461010"/>
                          </a:xfrm>
                          <a:prstGeom prst="rect">
                            <a:avLst/>
                          </a:prstGeom>
                        </pic:spPr>
                      </pic:pic>
                    </a:graphicData>
                  </a:graphic>
                </wp:inline>
              </w:drawing>
            </w:r>
          </w:p>
        </w:tc>
        <w:tc>
          <w:tcPr>
            <w:tcW w:w="4676" w:type="dxa"/>
            <w:shd w:val="clear" w:color="auto" w:fill="auto"/>
          </w:tcPr>
          <w:p w14:paraId="65191A7D" w14:textId="77777777" w:rsidR="000C5278" w:rsidRPr="008D6945" w:rsidRDefault="000C5278" w:rsidP="000C527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 Site 1:</w:t>
            </w:r>
          </w:p>
          <w:p w14:paraId="4A66CED2" w14:textId="77777777" w:rsidR="000C5278" w:rsidRPr="008D6945" w:rsidRDefault="000C5278"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p>
          <w:p w14:paraId="5A28F543" w14:textId="24396F12" w:rsidR="00DB0354" w:rsidRPr="008D6945" w:rsidRDefault="00DB0354"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r w:rsidRPr="008D6945">
              <w:rPr>
                <w:noProof/>
                <w:lang w:val="en-GB"/>
              </w:rPr>
              <w:drawing>
                <wp:inline distT="0" distB="0" distL="0" distR="0" wp14:anchorId="174E0557" wp14:editId="272F8790">
                  <wp:extent cx="2896870" cy="512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870" cy="512445"/>
                          </a:xfrm>
                          <a:prstGeom prst="rect">
                            <a:avLst/>
                          </a:prstGeom>
                        </pic:spPr>
                      </pic:pic>
                    </a:graphicData>
                  </a:graphic>
                </wp:inline>
              </w:drawing>
            </w:r>
          </w:p>
        </w:tc>
      </w:tr>
      <w:tr w:rsidR="00DB0354" w:rsidRPr="008D6945" w14:paraId="1D68DA23"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50E1D63" w14:textId="0E6B87D3" w:rsidR="000C5278" w:rsidRPr="008D6945" w:rsidRDefault="000C5278" w:rsidP="000C5278">
            <w:pPr>
              <w:pStyle w:val="TableTitle0"/>
              <w:jc w:val="both"/>
              <w:rPr>
                <w:rFonts w:asciiTheme="minorHAnsi" w:hAnsiTheme="minorHAnsi" w:cstheme="minorHAnsi"/>
                <w:i w:val="0"/>
                <w:iCs/>
                <w:color w:val="auto"/>
                <w:sz w:val="20"/>
                <w:lang w:val="en-GB"/>
              </w:rPr>
            </w:pPr>
            <w:r w:rsidRPr="008D6945">
              <w:rPr>
                <w:rFonts w:asciiTheme="minorHAnsi" w:hAnsiTheme="minorHAnsi" w:cstheme="minorHAnsi"/>
                <w:i w:val="0"/>
                <w:iCs/>
                <w:color w:val="auto"/>
                <w:sz w:val="20"/>
                <w:lang w:val="en-GB"/>
              </w:rPr>
              <w:t>Supplier Site 2:</w:t>
            </w:r>
          </w:p>
          <w:p w14:paraId="6A6828B6" w14:textId="77777777" w:rsidR="000C5278" w:rsidRPr="008D6945" w:rsidRDefault="000C5278" w:rsidP="00DB0354">
            <w:pPr>
              <w:pStyle w:val="TableTitle0"/>
              <w:jc w:val="both"/>
              <w:rPr>
                <w:b w:val="0"/>
                <w:bCs w:val="0"/>
                <w:lang w:val="en-GB"/>
              </w:rPr>
            </w:pPr>
          </w:p>
          <w:p w14:paraId="73B3F678" w14:textId="6B565783" w:rsidR="00DB0354" w:rsidRPr="008D6945" w:rsidRDefault="00F33057" w:rsidP="00DB0354">
            <w:pPr>
              <w:pStyle w:val="TableTitle0"/>
              <w:jc w:val="both"/>
              <w:rPr>
                <w:rFonts w:asciiTheme="minorHAnsi" w:hAnsiTheme="minorHAnsi" w:cstheme="minorHAnsi"/>
                <w:b w:val="0"/>
                <w:bCs w:val="0"/>
                <w:i w:val="0"/>
                <w:iCs/>
                <w:szCs w:val="18"/>
                <w:lang w:val="en-GB"/>
              </w:rPr>
            </w:pPr>
            <w:r w:rsidRPr="008D6945">
              <w:rPr>
                <w:noProof/>
                <w:lang w:val="en-GB"/>
              </w:rPr>
              <w:drawing>
                <wp:inline distT="0" distB="0" distL="0" distR="0" wp14:anchorId="544789EC" wp14:editId="578312C0">
                  <wp:extent cx="2896235" cy="419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235" cy="419735"/>
                          </a:xfrm>
                          <a:prstGeom prst="rect">
                            <a:avLst/>
                          </a:prstGeom>
                        </pic:spPr>
                      </pic:pic>
                    </a:graphicData>
                  </a:graphic>
                </wp:inline>
              </w:drawing>
            </w:r>
          </w:p>
        </w:tc>
        <w:tc>
          <w:tcPr>
            <w:tcW w:w="4676" w:type="dxa"/>
            <w:shd w:val="clear" w:color="auto" w:fill="auto"/>
          </w:tcPr>
          <w:p w14:paraId="3F4A3BA2" w14:textId="7CD3FB23" w:rsidR="000C5278" w:rsidRPr="008D6945" w:rsidRDefault="000C5278"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 Site 2:</w:t>
            </w:r>
          </w:p>
          <w:p w14:paraId="3DF6C757" w14:textId="77777777" w:rsidR="000C5278" w:rsidRPr="008D6945" w:rsidRDefault="000C5278"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p>
          <w:p w14:paraId="43EE05FF" w14:textId="78C523AE" w:rsidR="00DB0354" w:rsidRPr="008D6945" w:rsidRDefault="00F33057"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18"/>
                <w:lang w:val="en-GB"/>
              </w:rPr>
            </w:pPr>
            <w:r w:rsidRPr="008D6945">
              <w:rPr>
                <w:noProof/>
                <w:lang w:val="en-GB"/>
              </w:rPr>
              <w:drawing>
                <wp:inline distT="0" distB="0" distL="0" distR="0" wp14:anchorId="61D98720" wp14:editId="7121B389">
                  <wp:extent cx="2896870" cy="516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870" cy="516890"/>
                          </a:xfrm>
                          <a:prstGeom prst="rect">
                            <a:avLst/>
                          </a:prstGeom>
                        </pic:spPr>
                      </pic:pic>
                    </a:graphicData>
                  </a:graphic>
                </wp:inline>
              </w:drawing>
            </w:r>
          </w:p>
        </w:tc>
      </w:tr>
      <w:tr w:rsidR="00DB0354" w:rsidRPr="008D6945" w14:paraId="25B83F1D"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FA735D2" w14:textId="5F23278E" w:rsidR="000C5278" w:rsidRPr="008D6945" w:rsidRDefault="000C5278" w:rsidP="000C5278">
            <w:pPr>
              <w:pStyle w:val="TableTitle0"/>
              <w:jc w:val="both"/>
              <w:rPr>
                <w:rFonts w:asciiTheme="minorHAnsi" w:hAnsiTheme="minorHAnsi" w:cstheme="minorHAnsi"/>
                <w:i w:val="0"/>
                <w:iCs/>
                <w:color w:val="auto"/>
                <w:sz w:val="20"/>
                <w:lang w:val="en-GB"/>
              </w:rPr>
            </w:pPr>
            <w:r w:rsidRPr="008D6945">
              <w:rPr>
                <w:rFonts w:asciiTheme="minorHAnsi" w:hAnsiTheme="minorHAnsi" w:cstheme="minorHAnsi"/>
                <w:i w:val="0"/>
                <w:iCs/>
                <w:color w:val="auto"/>
                <w:sz w:val="20"/>
                <w:lang w:val="en-GB"/>
              </w:rPr>
              <w:t>Supplier Contact 1:</w:t>
            </w:r>
          </w:p>
          <w:p w14:paraId="42BB89EE" w14:textId="77777777" w:rsidR="000C5278" w:rsidRPr="008D6945" w:rsidRDefault="000C5278" w:rsidP="00DB0354">
            <w:pPr>
              <w:pStyle w:val="TableTitle0"/>
              <w:jc w:val="both"/>
              <w:rPr>
                <w:b w:val="0"/>
                <w:bCs w:val="0"/>
                <w:lang w:val="en-GB"/>
              </w:rPr>
            </w:pPr>
          </w:p>
          <w:p w14:paraId="5A8523AA" w14:textId="7D58622E" w:rsidR="00DB0354" w:rsidRPr="008D6945" w:rsidRDefault="00F33057" w:rsidP="00DB0354">
            <w:pPr>
              <w:pStyle w:val="TableTitle0"/>
              <w:jc w:val="both"/>
              <w:rPr>
                <w:rFonts w:asciiTheme="minorHAnsi" w:hAnsiTheme="minorHAnsi" w:cstheme="minorHAnsi"/>
                <w:b w:val="0"/>
                <w:bCs w:val="0"/>
                <w:i w:val="0"/>
                <w:iCs/>
                <w:szCs w:val="18"/>
                <w:lang w:val="en-GB"/>
              </w:rPr>
            </w:pPr>
            <w:r w:rsidRPr="008D6945">
              <w:rPr>
                <w:noProof/>
                <w:lang w:val="en-GB"/>
              </w:rPr>
              <w:drawing>
                <wp:inline distT="0" distB="0" distL="0" distR="0" wp14:anchorId="298A3FF7" wp14:editId="37C4A320">
                  <wp:extent cx="2896235" cy="4749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235" cy="474980"/>
                          </a:xfrm>
                          <a:prstGeom prst="rect">
                            <a:avLst/>
                          </a:prstGeom>
                        </pic:spPr>
                      </pic:pic>
                    </a:graphicData>
                  </a:graphic>
                </wp:inline>
              </w:drawing>
            </w:r>
          </w:p>
        </w:tc>
        <w:tc>
          <w:tcPr>
            <w:tcW w:w="4676" w:type="dxa"/>
            <w:shd w:val="clear" w:color="auto" w:fill="auto"/>
          </w:tcPr>
          <w:p w14:paraId="1B46306A" w14:textId="3EC58024" w:rsidR="000C5278" w:rsidRPr="008D6945" w:rsidRDefault="000C5278" w:rsidP="000C527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 Contact 1:</w:t>
            </w:r>
          </w:p>
          <w:p w14:paraId="107CB55B" w14:textId="77777777" w:rsidR="000C5278" w:rsidRPr="008D6945" w:rsidRDefault="000C5278"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p>
          <w:p w14:paraId="40B61E61" w14:textId="6EF0370C" w:rsidR="00DB0354" w:rsidRPr="008D6945" w:rsidRDefault="00F33057"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noProof/>
                <w:lang w:val="en-GB"/>
              </w:rPr>
              <w:drawing>
                <wp:inline distT="0" distB="0" distL="0" distR="0" wp14:anchorId="4D7139D6" wp14:editId="0BC4951F">
                  <wp:extent cx="2896870" cy="734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870" cy="734695"/>
                          </a:xfrm>
                          <a:prstGeom prst="rect">
                            <a:avLst/>
                          </a:prstGeom>
                        </pic:spPr>
                      </pic:pic>
                    </a:graphicData>
                  </a:graphic>
                </wp:inline>
              </w:drawing>
            </w:r>
          </w:p>
        </w:tc>
      </w:tr>
      <w:tr w:rsidR="00F33057" w:rsidRPr="008D6945" w14:paraId="49C0FB65"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AB15673" w14:textId="1691B598" w:rsidR="000C5278" w:rsidRPr="008D6945" w:rsidRDefault="000C5278" w:rsidP="000C5278">
            <w:pPr>
              <w:pStyle w:val="TableTitle0"/>
              <w:jc w:val="both"/>
              <w:rPr>
                <w:rFonts w:asciiTheme="minorHAnsi" w:hAnsiTheme="minorHAnsi" w:cstheme="minorHAnsi"/>
                <w:i w:val="0"/>
                <w:iCs/>
                <w:color w:val="auto"/>
                <w:sz w:val="20"/>
                <w:lang w:val="en-GB"/>
              </w:rPr>
            </w:pPr>
            <w:r w:rsidRPr="008D6945">
              <w:rPr>
                <w:rFonts w:asciiTheme="minorHAnsi" w:hAnsiTheme="minorHAnsi" w:cstheme="minorHAnsi"/>
                <w:i w:val="0"/>
                <w:iCs/>
                <w:color w:val="auto"/>
                <w:sz w:val="20"/>
                <w:lang w:val="en-GB"/>
              </w:rPr>
              <w:t>Supplier Contact 2:</w:t>
            </w:r>
          </w:p>
          <w:p w14:paraId="5E4C9307" w14:textId="77777777" w:rsidR="000C5278" w:rsidRPr="008D6945" w:rsidRDefault="000C5278" w:rsidP="00DB0354">
            <w:pPr>
              <w:pStyle w:val="TableTitle0"/>
              <w:jc w:val="both"/>
              <w:rPr>
                <w:b w:val="0"/>
                <w:bCs w:val="0"/>
                <w:lang w:val="en-GB"/>
              </w:rPr>
            </w:pPr>
          </w:p>
          <w:p w14:paraId="5D7A0E42" w14:textId="49B921A5" w:rsidR="00F33057" w:rsidRPr="008D6945" w:rsidRDefault="00F33057" w:rsidP="00DB0354">
            <w:pPr>
              <w:pStyle w:val="TableTitle0"/>
              <w:jc w:val="both"/>
              <w:rPr>
                <w:lang w:val="en-GB"/>
              </w:rPr>
            </w:pPr>
            <w:r w:rsidRPr="008D6945">
              <w:rPr>
                <w:noProof/>
                <w:lang w:val="en-GB"/>
              </w:rPr>
              <w:drawing>
                <wp:inline distT="0" distB="0" distL="0" distR="0" wp14:anchorId="6A0BF697" wp14:editId="67FFFB76">
                  <wp:extent cx="2896235" cy="532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6235" cy="532130"/>
                          </a:xfrm>
                          <a:prstGeom prst="rect">
                            <a:avLst/>
                          </a:prstGeom>
                        </pic:spPr>
                      </pic:pic>
                    </a:graphicData>
                  </a:graphic>
                </wp:inline>
              </w:drawing>
            </w:r>
          </w:p>
        </w:tc>
        <w:tc>
          <w:tcPr>
            <w:tcW w:w="4676" w:type="dxa"/>
            <w:shd w:val="clear" w:color="auto" w:fill="auto"/>
          </w:tcPr>
          <w:p w14:paraId="318B89AB" w14:textId="4C687C7C" w:rsidR="000C5278" w:rsidRPr="008D6945" w:rsidRDefault="000C5278"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 Contact 2:</w:t>
            </w:r>
          </w:p>
          <w:p w14:paraId="3E3FD2EC" w14:textId="77777777" w:rsidR="000C5278" w:rsidRPr="008D6945" w:rsidRDefault="000C5278"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p>
          <w:p w14:paraId="2E81EF2A" w14:textId="39D1BCAC" w:rsidR="00F33057" w:rsidRPr="008D6945" w:rsidRDefault="00F33057"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r w:rsidRPr="008D6945">
              <w:rPr>
                <w:noProof/>
                <w:lang w:val="en-GB"/>
              </w:rPr>
              <w:drawing>
                <wp:inline distT="0" distB="0" distL="0" distR="0" wp14:anchorId="3B4075CD" wp14:editId="32F4145D">
                  <wp:extent cx="2896870" cy="74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870" cy="745490"/>
                          </a:xfrm>
                          <a:prstGeom prst="rect">
                            <a:avLst/>
                          </a:prstGeom>
                        </pic:spPr>
                      </pic:pic>
                    </a:graphicData>
                  </a:graphic>
                </wp:inline>
              </w:drawing>
            </w:r>
          </w:p>
        </w:tc>
      </w:tr>
    </w:tbl>
    <w:p w14:paraId="490955AA" w14:textId="77777777" w:rsidR="00300087" w:rsidRPr="008D6945" w:rsidRDefault="00300087" w:rsidP="00E50F88">
      <w:pPr>
        <w:rPr>
          <w:rFonts w:asciiTheme="minorHAnsi" w:hAnsiTheme="minorHAnsi" w:cstheme="minorHAnsi"/>
          <w:u w:val="single"/>
        </w:rPr>
      </w:pPr>
    </w:p>
    <w:p w14:paraId="4EECA976" w14:textId="77777777" w:rsidR="00300087" w:rsidRPr="008D6945" w:rsidRDefault="00300087">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682DF340" w14:textId="735B595E"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5" w:name="_Toc66183302"/>
      <w:r w:rsidRPr="008D6945">
        <w:rPr>
          <w:rFonts w:asciiTheme="minorHAnsi" w:hAnsiTheme="minorHAnsi" w:cstheme="minorHAnsi"/>
          <w:i w:val="0"/>
          <w:iCs/>
        </w:rPr>
        <w:lastRenderedPageBreak/>
        <w:t>Detailed Data Reconciliation</w:t>
      </w:r>
      <w:bookmarkEnd w:id="55"/>
    </w:p>
    <w:p w14:paraId="45D9C0DB" w14:textId="54958C79" w:rsidR="00300087" w:rsidRPr="008D6945" w:rsidRDefault="00300087" w:rsidP="002143BF">
      <w:r w:rsidRPr="008D6945">
        <w:rPr>
          <w:u w:val="single"/>
        </w:rPr>
        <w:t>Purpose:</w:t>
      </w:r>
      <w:r w:rsidRPr="008D6945">
        <w:t xml:space="preserve"> The purpose of this stage is to check </w:t>
      </w:r>
      <w:r w:rsidR="002143BF" w:rsidRPr="008D6945">
        <w:t>key attributes for all the migrated data objects using spreadsheet-based analysis.</w:t>
      </w:r>
      <w:r w:rsidRPr="008D6945">
        <w:t xml:space="preserve"> In case of discrepancies defects must be logged to enable actions plans to be agreed in readiness for Go-live. </w:t>
      </w:r>
    </w:p>
    <w:p w14:paraId="4DC86CE5" w14:textId="6E0AC31B" w:rsidR="00300087" w:rsidRPr="008D6945" w:rsidRDefault="00300087" w:rsidP="00300087">
      <w:r w:rsidRPr="008D6945">
        <w:t>Note:</w:t>
      </w:r>
      <w:r w:rsidR="002143BF" w:rsidRPr="008D6945">
        <w:t xml:space="preserve"> Several key fields per supplier data object have been outlined below as a guide. However, b</w:t>
      </w:r>
      <w:r w:rsidRPr="008D6945">
        <w:t xml:space="preserve">usiness owners should decide </w:t>
      </w:r>
      <w:r w:rsidR="002143BF" w:rsidRPr="008D6945">
        <w:t>what fields are to be reconciled based on business needs. Version 1 team can assist in extracting the required fields in the EBS and</w:t>
      </w:r>
      <w:r w:rsidR="00B223EF" w:rsidRPr="008D6945">
        <w:t xml:space="preserve"> ERP Cloud. ‘</w:t>
      </w:r>
      <w:r w:rsidR="009336CE" w:rsidRPr="008D6945">
        <w:t>SUPPLIER_NUMBER</w:t>
      </w:r>
      <w:r w:rsidR="00B223EF" w:rsidRPr="008D6945">
        <w:t xml:space="preserve">’ is the key </w:t>
      </w:r>
      <w:r w:rsidR="008F24C6" w:rsidRPr="008D6945">
        <w:t xml:space="preserve">reference field </w:t>
      </w:r>
      <w:r w:rsidR="00B223EF" w:rsidRPr="008D6945">
        <w:t>that should be used in the analysis</w:t>
      </w:r>
      <w:r w:rsidR="004D3A42" w:rsidRPr="008D6945">
        <w:t xml:space="preserve"> (see details below). </w:t>
      </w:r>
    </w:p>
    <w:p w14:paraId="5AF8FB39" w14:textId="77777777" w:rsidR="008F24C6" w:rsidRPr="008D6945" w:rsidRDefault="008F24C6" w:rsidP="008F24C6">
      <w:pPr>
        <w:rPr>
          <w:rFonts w:asciiTheme="minorHAnsi" w:hAnsiTheme="minorHAnsi" w:cstheme="minorHAnsi"/>
          <w:u w:val="single"/>
        </w:rPr>
      </w:pPr>
      <w:r w:rsidRPr="008D6945">
        <w:rPr>
          <w:rFonts w:asciiTheme="minorHAnsi" w:hAnsiTheme="minorHAnsi" w:cstheme="minorHAnsi"/>
          <w:u w:val="single"/>
        </w:rPr>
        <w:t>Recommended fields to be reconciled:</w:t>
      </w:r>
    </w:p>
    <w:p w14:paraId="1CCA9054" w14:textId="77777777" w:rsidR="008F24C6" w:rsidRPr="008D6945" w:rsidRDefault="008F24C6" w:rsidP="008F24C6">
      <w:pPr>
        <w:spacing w:after="0" w:line="240" w:lineRule="auto"/>
        <w:contextualSpacing/>
        <w:jc w:val="both"/>
        <w:rPr>
          <w:rFonts w:asciiTheme="minorHAnsi" w:hAnsiTheme="minorHAnsi" w:cs="Arial"/>
          <w:b/>
          <w:bCs/>
          <w:sz w:val="20"/>
          <w:szCs w:val="20"/>
        </w:rPr>
      </w:pPr>
      <w:r w:rsidRPr="008D6945">
        <w:rPr>
          <w:rFonts w:asciiTheme="minorHAnsi" w:hAnsiTheme="minorHAnsi" w:cs="Arial"/>
          <w:b/>
          <w:bCs/>
          <w:sz w:val="20"/>
          <w:szCs w:val="20"/>
        </w:rPr>
        <w:t>Suppliers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47FA049E"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220F9918"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4B70F87F"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8F24C6" w:rsidRPr="008D6945" w14:paraId="1EBCEA47"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D8FEB20"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753C20A2"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SUPPLIER_NAME</w:t>
            </w:r>
          </w:p>
        </w:tc>
      </w:tr>
      <w:tr w:rsidR="008F24C6" w:rsidRPr="008D6945" w14:paraId="0748FB6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0747059"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1E06D5E9"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SUPPLIER_TYPE</w:t>
            </w:r>
          </w:p>
        </w:tc>
      </w:tr>
      <w:tr w:rsidR="008F24C6" w:rsidRPr="008D6945" w14:paraId="178FC512"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E06067"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5BDF10AE"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SUPPLIER_NUMBER</w:t>
            </w:r>
          </w:p>
        </w:tc>
      </w:tr>
      <w:tr w:rsidR="008F24C6" w:rsidRPr="008D6945" w14:paraId="664A9A8D"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87FF90"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4</w:t>
            </w:r>
          </w:p>
        </w:tc>
        <w:tc>
          <w:tcPr>
            <w:tcW w:w="4536" w:type="dxa"/>
            <w:shd w:val="clear" w:color="auto" w:fill="auto"/>
          </w:tcPr>
          <w:p w14:paraId="5963D761"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TAX_REGISTRATION_NUMBER</w:t>
            </w:r>
          </w:p>
        </w:tc>
      </w:tr>
    </w:tbl>
    <w:p w14:paraId="5717F142" w14:textId="77777777" w:rsidR="008F24C6" w:rsidRPr="008D6945" w:rsidRDefault="008F24C6" w:rsidP="008F24C6">
      <w:pPr>
        <w:jc w:val="both"/>
        <w:rPr>
          <w:rFonts w:ascii="Arial" w:hAnsi="Arial" w:cs="Arial"/>
          <w:sz w:val="20"/>
          <w:szCs w:val="20"/>
        </w:rPr>
      </w:pPr>
    </w:p>
    <w:p w14:paraId="4C8F493E" w14:textId="77777777" w:rsidR="008F24C6" w:rsidRPr="008D6945" w:rsidRDefault="008F24C6" w:rsidP="008F24C6">
      <w:pPr>
        <w:rPr>
          <w:rFonts w:asciiTheme="minorHAnsi" w:hAnsiTheme="minorHAnsi" w:cstheme="minorHAnsi"/>
        </w:rPr>
      </w:pPr>
    </w:p>
    <w:p w14:paraId="2FF9A851" w14:textId="77777777" w:rsidR="008F24C6" w:rsidRPr="008D6945" w:rsidRDefault="008F24C6" w:rsidP="008F24C6">
      <w:pPr>
        <w:rPr>
          <w:rFonts w:asciiTheme="minorHAnsi" w:hAnsiTheme="minorHAnsi" w:cstheme="minorHAnsi"/>
          <w:u w:val="single"/>
        </w:rPr>
      </w:pPr>
    </w:p>
    <w:p w14:paraId="6054DC0F" w14:textId="77777777" w:rsidR="008F24C6" w:rsidRPr="008D6945" w:rsidRDefault="008F24C6" w:rsidP="008F24C6">
      <w:pPr>
        <w:spacing w:after="0" w:line="240" w:lineRule="auto"/>
        <w:contextualSpacing/>
        <w:jc w:val="both"/>
        <w:rPr>
          <w:rFonts w:asciiTheme="minorHAnsi" w:hAnsiTheme="minorHAnsi" w:cstheme="minorHAnsi"/>
          <w:u w:val="single"/>
        </w:rPr>
      </w:pPr>
    </w:p>
    <w:p w14:paraId="786D656C" w14:textId="4EF9CDB1" w:rsidR="008F24C6" w:rsidRPr="008D6945" w:rsidRDefault="008F24C6" w:rsidP="008F24C6">
      <w:pPr>
        <w:spacing w:before="120" w:after="0" w:line="240" w:lineRule="auto"/>
        <w:jc w:val="both"/>
        <w:rPr>
          <w:rFonts w:asciiTheme="minorHAnsi" w:hAnsiTheme="minorHAnsi" w:cs="Arial"/>
          <w:b/>
          <w:bCs/>
          <w:sz w:val="20"/>
          <w:szCs w:val="20"/>
        </w:rPr>
      </w:pPr>
      <w:r w:rsidRPr="008D6945">
        <w:rPr>
          <w:rFonts w:asciiTheme="minorHAnsi" w:hAnsiTheme="minorHAnsi" w:cs="Arial"/>
          <w:b/>
          <w:bCs/>
          <w:sz w:val="20"/>
          <w:szCs w:val="20"/>
        </w:rPr>
        <w:t>Suppliers Addresses: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64822327"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7D8CF95"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73A0379B"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8F24C6" w:rsidRPr="008D6945" w14:paraId="7A03B169"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8B7418"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53F1B042"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SUPPLIER_NAME</w:t>
            </w:r>
          </w:p>
        </w:tc>
      </w:tr>
      <w:tr w:rsidR="008F24C6" w:rsidRPr="008D6945" w14:paraId="45A2B23B"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AB9F663"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4B2E2DDF"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ADDRESS_NAME</w:t>
            </w:r>
          </w:p>
        </w:tc>
      </w:tr>
      <w:tr w:rsidR="008F24C6" w:rsidRPr="008D6945" w14:paraId="116FD803"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D9C62B2"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4382F14C"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COUNTRY</w:t>
            </w:r>
          </w:p>
        </w:tc>
      </w:tr>
      <w:tr w:rsidR="008F24C6" w:rsidRPr="008D6945" w14:paraId="1943BC8D"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ABEB80B"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4</w:t>
            </w:r>
          </w:p>
        </w:tc>
        <w:tc>
          <w:tcPr>
            <w:tcW w:w="4536" w:type="dxa"/>
            <w:shd w:val="clear" w:color="auto" w:fill="auto"/>
          </w:tcPr>
          <w:p w14:paraId="51A74660"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ADDRESS1</w:t>
            </w:r>
          </w:p>
        </w:tc>
      </w:tr>
      <w:tr w:rsidR="008F24C6" w:rsidRPr="008D6945" w14:paraId="0BA61970"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6A5215F"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5</w:t>
            </w:r>
          </w:p>
        </w:tc>
        <w:tc>
          <w:tcPr>
            <w:tcW w:w="4536" w:type="dxa"/>
            <w:shd w:val="clear" w:color="auto" w:fill="auto"/>
          </w:tcPr>
          <w:p w14:paraId="17FE238A"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ADDRESS2</w:t>
            </w:r>
          </w:p>
        </w:tc>
      </w:tr>
      <w:tr w:rsidR="008F24C6" w:rsidRPr="008D6945" w14:paraId="108108E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E2A88EB"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6</w:t>
            </w:r>
          </w:p>
        </w:tc>
        <w:tc>
          <w:tcPr>
            <w:tcW w:w="4536" w:type="dxa"/>
            <w:shd w:val="clear" w:color="auto" w:fill="auto"/>
          </w:tcPr>
          <w:p w14:paraId="40D39828"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ADDRESS3</w:t>
            </w:r>
          </w:p>
        </w:tc>
      </w:tr>
      <w:tr w:rsidR="008F24C6" w:rsidRPr="008D6945" w14:paraId="25FA712E"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13E6B1E"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7</w:t>
            </w:r>
          </w:p>
        </w:tc>
        <w:tc>
          <w:tcPr>
            <w:tcW w:w="4536" w:type="dxa"/>
            <w:shd w:val="clear" w:color="auto" w:fill="auto"/>
          </w:tcPr>
          <w:p w14:paraId="12A02D67"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ADDRESS4</w:t>
            </w:r>
          </w:p>
        </w:tc>
      </w:tr>
      <w:tr w:rsidR="008F24C6" w:rsidRPr="008D6945" w14:paraId="46FAC214"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3D4C45C"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8</w:t>
            </w:r>
          </w:p>
        </w:tc>
        <w:tc>
          <w:tcPr>
            <w:tcW w:w="4536" w:type="dxa"/>
            <w:shd w:val="clear" w:color="auto" w:fill="auto"/>
          </w:tcPr>
          <w:p w14:paraId="647DBE4F"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BUILDING</w:t>
            </w:r>
          </w:p>
        </w:tc>
      </w:tr>
      <w:tr w:rsidR="008F24C6" w:rsidRPr="008D6945" w14:paraId="7F54DB85"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CF449E4"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9</w:t>
            </w:r>
          </w:p>
        </w:tc>
        <w:tc>
          <w:tcPr>
            <w:tcW w:w="4536" w:type="dxa"/>
            <w:shd w:val="clear" w:color="auto" w:fill="auto"/>
          </w:tcPr>
          <w:p w14:paraId="62C37463"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FLOOR_NUMBER</w:t>
            </w:r>
          </w:p>
        </w:tc>
      </w:tr>
      <w:tr w:rsidR="008F24C6" w:rsidRPr="008D6945" w14:paraId="26CF7375"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5766A2F"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10</w:t>
            </w:r>
          </w:p>
        </w:tc>
        <w:tc>
          <w:tcPr>
            <w:tcW w:w="4536" w:type="dxa"/>
            <w:shd w:val="clear" w:color="auto" w:fill="auto"/>
          </w:tcPr>
          <w:p w14:paraId="5AD48A6E"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CITY</w:t>
            </w:r>
          </w:p>
        </w:tc>
      </w:tr>
      <w:tr w:rsidR="008F24C6" w:rsidRPr="008D6945" w14:paraId="487F8EEB"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F8D0CA4"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12</w:t>
            </w:r>
          </w:p>
        </w:tc>
        <w:tc>
          <w:tcPr>
            <w:tcW w:w="4536" w:type="dxa"/>
            <w:shd w:val="clear" w:color="auto" w:fill="auto"/>
          </w:tcPr>
          <w:p w14:paraId="612AF82C"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STATE</w:t>
            </w:r>
          </w:p>
        </w:tc>
      </w:tr>
      <w:tr w:rsidR="008F24C6" w:rsidRPr="008D6945" w14:paraId="41861282"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09AAC87"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13</w:t>
            </w:r>
          </w:p>
        </w:tc>
        <w:tc>
          <w:tcPr>
            <w:tcW w:w="4536" w:type="dxa"/>
            <w:shd w:val="clear" w:color="auto" w:fill="auto"/>
          </w:tcPr>
          <w:p w14:paraId="28D9AB1C"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COUNTY</w:t>
            </w:r>
          </w:p>
        </w:tc>
      </w:tr>
    </w:tbl>
    <w:p w14:paraId="4F80EE0D" w14:textId="77777777" w:rsidR="008F24C6" w:rsidRPr="008D6945" w:rsidRDefault="008F24C6" w:rsidP="008F24C6">
      <w:pPr>
        <w:rPr>
          <w:rFonts w:asciiTheme="minorHAnsi" w:hAnsiTheme="minorHAnsi" w:cstheme="minorHAnsi"/>
          <w:u w:val="single"/>
        </w:rPr>
      </w:pPr>
    </w:p>
    <w:p w14:paraId="203946FC" w14:textId="77777777" w:rsidR="008F24C6" w:rsidRPr="008D6945" w:rsidRDefault="008F24C6" w:rsidP="008F24C6">
      <w:pPr>
        <w:rPr>
          <w:rFonts w:asciiTheme="minorHAnsi" w:hAnsiTheme="minorHAnsi" w:cstheme="minorHAnsi"/>
        </w:rPr>
      </w:pPr>
    </w:p>
    <w:p w14:paraId="5064F85A" w14:textId="77777777" w:rsidR="008F24C6" w:rsidRPr="008D6945" w:rsidRDefault="008F24C6" w:rsidP="008F24C6">
      <w:pPr>
        <w:rPr>
          <w:rFonts w:asciiTheme="minorHAnsi" w:hAnsiTheme="minorHAnsi" w:cstheme="minorHAnsi"/>
        </w:rPr>
      </w:pPr>
    </w:p>
    <w:p w14:paraId="4C98877C" w14:textId="77777777" w:rsidR="008F24C6" w:rsidRPr="008D6945" w:rsidRDefault="008F24C6" w:rsidP="008F24C6">
      <w:pPr>
        <w:rPr>
          <w:rFonts w:asciiTheme="minorHAnsi" w:hAnsiTheme="minorHAnsi" w:cstheme="minorHAnsi"/>
        </w:rPr>
      </w:pPr>
    </w:p>
    <w:p w14:paraId="12928461" w14:textId="77777777" w:rsidR="008F24C6" w:rsidRPr="008D6945" w:rsidRDefault="008F24C6" w:rsidP="008F24C6">
      <w:pPr>
        <w:rPr>
          <w:rFonts w:asciiTheme="minorHAnsi" w:hAnsiTheme="minorHAnsi" w:cstheme="minorHAnsi"/>
        </w:rPr>
      </w:pPr>
    </w:p>
    <w:p w14:paraId="19ED3909" w14:textId="77777777" w:rsidR="008F24C6" w:rsidRPr="008D6945" w:rsidRDefault="008F24C6" w:rsidP="008F24C6">
      <w:pPr>
        <w:rPr>
          <w:rFonts w:asciiTheme="minorHAnsi" w:hAnsiTheme="minorHAnsi" w:cstheme="minorHAnsi"/>
        </w:rPr>
      </w:pPr>
    </w:p>
    <w:p w14:paraId="3CB1BFCC" w14:textId="77777777" w:rsidR="008F24C6" w:rsidRPr="008D6945" w:rsidRDefault="008F24C6" w:rsidP="008F24C6">
      <w:pPr>
        <w:rPr>
          <w:rFonts w:asciiTheme="minorHAnsi" w:hAnsiTheme="minorHAnsi" w:cstheme="minorHAnsi"/>
        </w:rPr>
      </w:pPr>
    </w:p>
    <w:p w14:paraId="2DB61305" w14:textId="0582C4E5" w:rsidR="008F24C6" w:rsidRPr="008D6945" w:rsidRDefault="008F24C6" w:rsidP="008F24C6">
      <w:pPr>
        <w:spacing w:after="0" w:line="240" w:lineRule="auto"/>
        <w:contextualSpacing/>
        <w:jc w:val="both"/>
        <w:rPr>
          <w:rFonts w:asciiTheme="minorHAnsi" w:hAnsiTheme="minorHAnsi" w:cs="Arial"/>
          <w:b/>
          <w:bCs/>
          <w:sz w:val="20"/>
          <w:szCs w:val="20"/>
        </w:rPr>
      </w:pPr>
    </w:p>
    <w:p w14:paraId="3D0462E9" w14:textId="77777777" w:rsidR="008F24C6" w:rsidRPr="008D6945" w:rsidRDefault="008F24C6" w:rsidP="008F24C6">
      <w:pPr>
        <w:spacing w:before="120" w:after="0" w:line="240" w:lineRule="auto"/>
        <w:jc w:val="both"/>
        <w:rPr>
          <w:rFonts w:asciiTheme="minorHAnsi" w:hAnsiTheme="minorHAnsi" w:cs="Arial"/>
          <w:b/>
          <w:bCs/>
          <w:sz w:val="20"/>
          <w:szCs w:val="20"/>
        </w:rPr>
      </w:pPr>
      <w:r w:rsidRPr="008D6945">
        <w:rPr>
          <w:rFonts w:asciiTheme="minorHAnsi" w:hAnsiTheme="minorHAnsi" w:cs="Arial"/>
          <w:b/>
          <w:bCs/>
          <w:sz w:val="20"/>
          <w:szCs w:val="20"/>
        </w:rPr>
        <w:t>Suppliers Sites: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58E69E62"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6C53520B"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537F6230"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8F24C6" w:rsidRPr="008D6945" w14:paraId="21E61B56"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256F25D"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7C9CAEAD"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SUPPLIER_NAME</w:t>
            </w:r>
          </w:p>
        </w:tc>
      </w:tr>
      <w:tr w:rsidR="008F24C6" w:rsidRPr="008D6945" w14:paraId="7710CDF7"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3B368B8"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64C51057"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PROCUREMENT_BU</w:t>
            </w:r>
          </w:p>
        </w:tc>
      </w:tr>
      <w:tr w:rsidR="008F24C6" w:rsidRPr="008D6945" w14:paraId="042EB49C"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BA804E"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3FD908AD"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ADDRESS_NAME</w:t>
            </w:r>
          </w:p>
        </w:tc>
      </w:tr>
      <w:tr w:rsidR="008F24C6" w:rsidRPr="008D6945" w14:paraId="232CE50F"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ED37D65"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4</w:t>
            </w:r>
          </w:p>
        </w:tc>
        <w:tc>
          <w:tcPr>
            <w:tcW w:w="4536" w:type="dxa"/>
            <w:shd w:val="clear" w:color="auto" w:fill="auto"/>
          </w:tcPr>
          <w:p w14:paraId="627E526C"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SUPPLIER_SITE</w:t>
            </w:r>
          </w:p>
        </w:tc>
      </w:tr>
      <w:tr w:rsidR="008F24C6" w:rsidRPr="008D6945" w14:paraId="7F2863A2"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C5C328A"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5</w:t>
            </w:r>
          </w:p>
        </w:tc>
        <w:tc>
          <w:tcPr>
            <w:tcW w:w="4536" w:type="dxa"/>
            <w:shd w:val="clear" w:color="auto" w:fill="auto"/>
          </w:tcPr>
          <w:p w14:paraId="480B938D"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SOURCING_ONLY</w:t>
            </w:r>
          </w:p>
        </w:tc>
      </w:tr>
      <w:tr w:rsidR="008F24C6" w:rsidRPr="008D6945" w14:paraId="37091A0B"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B832EC5"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6</w:t>
            </w:r>
          </w:p>
        </w:tc>
        <w:tc>
          <w:tcPr>
            <w:tcW w:w="4536" w:type="dxa"/>
            <w:shd w:val="clear" w:color="auto" w:fill="auto"/>
          </w:tcPr>
          <w:p w14:paraId="02A60B38"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PURCHASING</w:t>
            </w:r>
          </w:p>
        </w:tc>
      </w:tr>
      <w:tr w:rsidR="008F24C6" w:rsidRPr="008D6945" w14:paraId="3B88AECB"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338E266"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7</w:t>
            </w:r>
          </w:p>
        </w:tc>
        <w:tc>
          <w:tcPr>
            <w:tcW w:w="4536" w:type="dxa"/>
            <w:shd w:val="clear" w:color="auto" w:fill="auto"/>
          </w:tcPr>
          <w:p w14:paraId="6852620E"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PROCUREMENT_CARD</w:t>
            </w:r>
          </w:p>
        </w:tc>
      </w:tr>
      <w:tr w:rsidR="008F24C6" w:rsidRPr="008D6945" w14:paraId="4405BFE1"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5A67751"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8</w:t>
            </w:r>
          </w:p>
        </w:tc>
        <w:tc>
          <w:tcPr>
            <w:tcW w:w="4536" w:type="dxa"/>
            <w:shd w:val="clear" w:color="auto" w:fill="auto"/>
          </w:tcPr>
          <w:p w14:paraId="5E3C2289"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PAY</w:t>
            </w:r>
          </w:p>
        </w:tc>
      </w:tr>
      <w:tr w:rsidR="008F24C6" w:rsidRPr="008D6945" w14:paraId="526DA134"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B9EF9F9"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9</w:t>
            </w:r>
          </w:p>
        </w:tc>
        <w:tc>
          <w:tcPr>
            <w:tcW w:w="4536" w:type="dxa"/>
            <w:shd w:val="clear" w:color="auto" w:fill="auto"/>
          </w:tcPr>
          <w:p w14:paraId="0CE89A21"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PRIMARY_PAY</w:t>
            </w:r>
          </w:p>
        </w:tc>
      </w:tr>
      <w:tr w:rsidR="008F24C6" w:rsidRPr="008D6945" w14:paraId="287BE349"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2CE3117"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10</w:t>
            </w:r>
          </w:p>
        </w:tc>
        <w:tc>
          <w:tcPr>
            <w:tcW w:w="4536" w:type="dxa"/>
            <w:shd w:val="clear" w:color="auto" w:fill="auto"/>
          </w:tcPr>
          <w:p w14:paraId="4B3E1A18"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INCOME_TAX_REPORTING_SITE</w:t>
            </w:r>
          </w:p>
        </w:tc>
      </w:tr>
      <w:tr w:rsidR="008F24C6" w:rsidRPr="008D6945" w14:paraId="48F416F2"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3CB35D2"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12</w:t>
            </w:r>
          </w:p>
        </w:tc>
        <w:tc>
          <w:tcPr>
            <w:tcW w:w="4536" w:type="dxa"/>
            <w:shd w:val="clear" w:color="auto" w:fill="auto"/>
          </w:tcPr>
          <w:p w14:paraId="15DC8C03"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ALTERNATE_SITE_NAME</w:t>
            </w:r>
          </w:p>
        </w:tc>
      </w:tr>
      <w:tr w:rsidR="008F24C6" w:rsidRPr="008D6945" w14:paraId="4F8AC796"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721232B"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13</w:t>
            </w:r>
          </w:p>
        </w:tc>
        <w:tc>
          <w:tcPr>
            <w:tcW w:w="4536" w:type="dxa"/>
            <w:shd w:val="clear" w:color="auto" w:fill="auto"/>
          </w:tcPr>
          <w:p w14:paraId="2D4F1FFC"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COUNTRY_OF_ORIGIN</w:t>
            </w:r>
          </w:p>
        </w:tc>
      </w:tr>
      <w:tr w:rsidR="008F24C6" w:rsidRPr="008D6945" w14:paraId="351E426B"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A179272"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14</w:t>
            </w:r>
          </w:p>
        </w:tc>
        <w:tc>
          <w:tcPr>
            <w:tcW w:w="4536" w:type="dxa"/>
            <w:shd w:val="clear" w:color="auto" w:fill="auto"/>
          </w:tcPr>
          <w:p w14:paraId="1559E7CC"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INVOICE_CURRENCY</w:t>
            </w:r>
          </w:p>
        </w:tc>
      </w:tr>
      <w:tr w:rsidR="008F24C6" w:rsidRPr="008D6945" w14:paraId="1A4DEECA"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4E6DD62"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15</w:t>
            </w:r>
          </w:p>
        </w:tc>
        <w:tc>
          <w:tcPr>
            <w:tcW w:w="4536" w:type="dxa"/>
            <w:shd w:val="clear" w:color="auto" w:fill="auto"/>
          </w:tcPr>
          <w:p w14:paraId="07C7E2A1"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PAYMENT_CURRENCY</w:t>
            </w:r>
          </w:p>
        </w:tc>
      </w:tr>
      <w:tr w:rsidR="008F24C6" w:rsidRPr="008D6945" w14:paraId="16784BA8"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ACE8CFB"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16</w:t>
            </w:r>
          </w:p>
        </w:tc>
        <w:tc>
          <w:tcPr>
            <w:tcW w:w="4536" w:type="dxa"/>
            <w:shd w:val="clear" w:color="auto" w:fill="auto"/>
          </w:tcPr>
          <w:p w14:paraId="21034B9B"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PAY_GROUP</w:t>
            </w:r>
          </w:p>
        </w:tc>
      </w:tr>
      <w:tr w:rsidR="008F24C6" w:rsidRPr="008D6945" w14:paraId="4DFF3711"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FFB3769"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17</w:t>
            </w:r>
          </w:p>
        </w:tc>
        <w:tc>
          <w:tcPr>
            <w:tcW w:w="4536" w:type="dxa"/>
            <w:shd w:val="clear" w:color="auto" w:fill="auto"/>
          </w:tcPr>
          <w:p w14:paraId="038986A6"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QUANTITY_TOLERANCES</w:t>
            </w:r>
          </w:p>
        </w:tc>
      </w:tr>
      <w:tr w:rsidR="008F24C6" w:rsidRPr="008D6945" w14:paraId="07C4F784"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2F059D2"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18</w:t>
            </w:r>
          </w:p>
        </w:tc>
        <w:tc>
          <w:tcPr>
            <w:tcW w:w="4536" w:type="dxa"/>
            <w:shd w:val="clear" w:color="auto" w:fill="auto"/>
          </w:tcPr>
          <w:p w14:paraId="69B2B48A"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theme="minorHAnsi"/>
                <w:i w:val="0"/>
                <w:iCs/>
                <w:color w:val="auto"/>
                <w:szCs w:val="18"/>
                <w:lang w:val="en-GB"/>
              </w:rPr>
              <w:t>DELIVERY_METHOD</w:t>
            </w:r>
          </w:p>
        </w:tc>
      </w:tr>
    </w:tbl>
    <w:p w14:paraId="2A582D37" w14:textId="77777777" w:rsidR="008F24C6" w:rsidRPr="008D6945" w:rsidRDefault="008F24C6" w:rsidP="008F24C6">
      <w:pPr>
        <w:rPr>
          <w:rFonts w:asciiTheme="minorHAnsi" w:hAnsiTheme="minorHAnsi" w:cstheme="minorHAnsi"/>
        </w:rPr>
      </w:pPr>
    </w:p>
    <w:p w14:paraId="13CB5B8B" w14:textId="77777777" w:rsidR="008F24C6" w:rsidRPr="008D6945" w:rsidRDefault="008F24C6" w:rsidP="008F24C6">
      <w:pPr>
        <w:rPr>
          <w:rFonts w:asciiTheme="minorHAnsi" w:hAnsiTheme="minorHAnsi" w:cstheme="minorHAnsi"/>
        </w:rPr>
      </w:pPr>
    </w:p>
    <w:p w14:paraId="7B839EB0" w14:textId="77777777" w:rsidR="008F24C6" w:rsidRPr="008D6945" w:rsidRDefault="008F24C6" w:rsidP="008F24C6">
      <w:pPr>
        <w:rPr>
          <w:rFonts w:asciiTheme="minorHAnsi" w:hAnsiTheme="minorHAnsi" w:cstheme="minorHAnsi"/>
        </w:rPr>
      </w:pPr>
    </w:p>
    <w:p w14:paraId="036BB2D0" w14:textId="77777777" w:rsidR="008F24C6" w:rsidRPr="008D6945" w:rsidRDefault="008F24C6" w:rsidP="008F24C6">
      <w:pPr>
        <w:rPr>
          <w:rFonts w:asciiTheme="minorHAnsi" w:hAnsiTheme="minorHAnsi" w:cstheme="minorHAnsi"/>
        </w:rPr>
      </w:pPr>
    </w:p>
    <w:p w14:paraId="55B78631" w14:textId="77777777" w:rsidR="008F24C6" w:rsidRPr="008D6945" w:rsidRDefault="008F24C6" w:rsidP="008F24C6">
      <w:pPr>
        <w:rPr>
          <w:rFonts w:asciiTheme="minorHAnsi" w:hAnsiTheme="minorHAnsi" w:cstheme="minorHAnsi"/>
        </w:rPr>
      </w:pPr>
    </w:p>
    <w:p w14:paraId="7CA3DB37" w14:textId="77777777" w:rsidR="008F24C6" w:rsidRPr="008D6945" w:rsidRDefault="008F24C6" w:rsidP="008F24C6">
      <w:pPr>
        <w:rPr>
          <w:rFonts w:asciiTheme="minorHAnsi" w:hAnsiTheme="minorHAnsi" w:cstheme="minorHAnsi"/>
        </w:rPr>
      </w:pPr>
    </w:p>
    <w:p w14:paraId="351DCFE2" w14:textId="77777777" w:rsidR="008F24C6" w:rsidRPr="008D6945" w:rsidRDefault="008F24C6" w:rsidP="008F24C6">
      <w:pPr>
        <w:rPr>
          <w:rFonts w:asciiTheme="minorHAnsi" w:hAnsiTheme="minorHAnsi" w:cstheme="minorHAnsi"/>
        </w:rPr>
      </w:pPr>
    </w:p>
    <w:p w14:paraId="53BCD12A" w14:textId="77777777" w:rsidR="008F24C6" w:rsidRPr="008D6945" w:rsidRDefault="008F24C6" w:rsidP="008F24C6">
      <w:pPr>
        <w:rPr>
          <w:rFonts w:asciiTheme="minorHAnsi" w:hAnsiTheme="minorHAnsi" w:cstheme="minorHAnsi"/>
        </w:rPr>
      </w:pPr>
    </w:p>
    <w:p w14:paraId="0DB11DB7" w14:textId="77777777" w:rsidR="008F24C6" w:rsidRPr="008D6945" w:rsidRDefault="008F24C6" w:rsidP="008F24C6">
      <w:pPr>
        <w:rPr>
          <w:rFonts w:asciiTheme="minorHAnsi" w:hAnsiTheme="minorHAnsi" w:cstheme="minorHAnsi"/>
        </w:rPr>
      </w:pPr>
    </w:p>
    <w:p w14:paraId="5ECDA6B5" w14:textId="77777777" w:rsidR="008F24C6" w:rsidRPr="008D6945" w:rsidRDefault="008F24C6" w:rsidP="008F24C6">
      <w:pPr>
        <w:rPr>
          <w:rFonts w:asciiTheme="minorHAnsi" w:hAnsiTheme="minorHAnsi" w:cstheme="minorHAnsi"/>
        </w:rPr>
      </w:pPr>
    </w:p>
    <w:p w14:paraId="0695AD85" w14:textId="77777777" w:rsidR="008F24C6" w:rsidRPr="008D6945" w:rsidRDefault="008F24C6" w:rsidP="008F24C6">
      <w:pPr>
        <w:spacing w:before="120" w:after="0" w:line="240" w:lineRule="auto"/>
        <w:jc w:val="both"/>
        <w:rPr>
          <w:rFonts w:asciiTheme="minorHAnsi" w:hAnsiTheme="minorHAnsi" w:cs="Arial"/>
          <w:b/>
          <w:bCs/>
          <w:sz w:val="20"/>
          <w:szCs w:val="20"/>
        </w:rPr>
      </w:pPr>
      <w:r w:rsidRPr="008D6945">
        <w:rPr>
          <w:rFonts w:asciiTheme="minorHAnsi" w:hAnsiTheme="minorHAnsi" w:cs="Arial"/>
          <w:b/>
          <w:bCs/>
          <w:sz w:val="20"/>
          <w:szCs w:val="20"/>
        </w:rPr>
        <w:lastRenderedPageBreak/>
        <w:t>Suppliers Site Assignments: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395F74A1"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372E8A4E"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F7C94A7"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8F24C6" w:rsidRPr="008D6945" w14:paraId="213AD093"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0A138A"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039C60D0"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SUPPLIER_NAME</w:t>
            </w:r>
          </w:p>
        </w:tc>
      </w:tr>
      <w:tr w:rsidR="008F24C6" w:rsidRPr="008D6945" w14:paraId="5292163E"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860560A"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52D1B824"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SUPPLIER_SITE</w:t>
            </w:r>
          </w:p>
        </w:tc>
      </w:tr>
      <w:tr w:rsidR="008F24C6" w:rsidRPr="008D6945" w14:paraId="5EF1745D"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96C2835"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554F515E"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PROCUREMENT_BU</w:t>
            </w:r>
          </w:p>
        </w:tc>
      </w:tr>
      <w:tr w:rsidR="008F24C6" w:rsidRPr="008D6945" w14:paraId="471273E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009FF3B" w14:textId="77777777" w:rsidR="008F24C6" w:rsidRPr="008D6945" w:rsidRDefault="008F24C6" w:rsidP="008F24C6">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4A916668"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8D6945">
              <w:rPr>
                <w:rFonts w:asciiTheme="minorHAnsi" w:hAnsiTheme="minorHAnsi" w:cs="Arial"/>
                <w:i w:val="0"/>
                <w:iCs/>
                <w:szCs w:val="18"/>
                <w:lang w:val="en-GB"/>
              </w:rPr>
              <w:t>CLIENT_BU</w:t>
            </w:r>
          </w:p>
        </w:tc>
      </w:tr>
      <w:tr w:rsidR="008F24C6" w:rsidRPr="008D6945" w14:paraId="7CFA2D58"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9F45F3F" w14:textId="77777777" w:rsidR="008F24C6" w:rsidRPr="008D6945" w:rsidRDefault="008F24C6" w:rsidP="008F24C6">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1EF6CBEE"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8D6945">
              <w:rPr>
                <w:rFonts w:asciiTheme="minorHAnsi" w:hAnsiTheme="minorHAnsi" w:cs="Arial"/>
                <w:i w:val="0"/>
                <w:iCs/>
                <w:szCs w:val="18"/>
                <w:lang w:val="en-GB"/>
              </w:rPr>
              <w:t>BILL_TO_BU</w:t>
            </w:r>
          </w:p>
        </w:tc>
      </w:tr>
    </w:tbl>
    <w:p w14:paraId="24AA788A" w14:textId="77777777" w:rsidR="008F24C6" w:rsidRPr="008D6945" w:rsidRDefault="008F24C6" w:rsidP="008F24C6">
      <w:pPr>
        <w:rPr>
          <w:rFonts w:asciiTheme="minorHAnsi" w:hAnsiTheme="minorHAnsi" w:cstheme="minorHAnsi"/>
          <w:u w:val="single"/>
        </w:rPr>
      </w:pPr>
    </w:p>
    <w:p w14:paraId="3ADF0B71" w14:textId="77777777" w:rsidR="008F24C6" w:rsidRPr="008D6945" w:rsidRDefault="008F24C6" w:rsidP="008F24C6">
      <w:pPr>
        <w:rPr>
          <w:rFonts w:asciiTheme="minorHAnsi" w:hAnsiTheme="minorHAnsi" w:cstheme="minorHAnsi"/>
          <w:u w:val="single"/>
        </w:rPr>
      </w:pPr>
    </w:p>
    <w:p w14:paraId="19C6C891" w14:textId="77777777" w:rsidR="008F24C6" w:rsidRPr="008D6945" w:rsidRDefault="008F24C6" w:rsidP="008F24C6">
      <w:pPr>
        <w:rPr>
          <w:rFonts w:asciiTheme="minorHAnsi" w:hAnsiTheme="minorHAnsi" w:cstheme="minorHAnsi"/>
          <w:u w:val="single"/>
        </w:rPr>
      </w:pPr>
    </w:p>
    <w:p w14:paraId="7A092655" w14:textId="77777777" w:rsidR="008F24C6" w:rsidRPr="008D6945" w:rsidRDefault="008F24C6" w:rsidP="008F24C6">
      <w:pPr>
        <w:rPr>
          <w:rFonts w:asciiTheme="minorHAnsi" w:hAnsiTheme="minorHAnsi" w:cstheme="minorHAnsi"/>
          <w:u w:val="single"/>
        </w:rPr>
      </w:pPr>
    </w:p>
    <w:p w14:paraId="4C108BE8" w14:textId="2B9EE3EF" w:rsidR="008F24C6" w:rsidRPr="008D6945" w:rsidRDefault="008F24C6" w:rsidP="008F24C6">
      <w:pPr>
        <w:spacing w:before="120" w:after="0" w:line="240" w:lineRule="auto"/>
        <w:jc w:val="both"/>
        <w:rPr>
          <w:rFonts w:asciiTheme="minorHAnsi" w:hAnsiTheme="minorHAnsi" w:cs="Arial"/>
          <w:b/>
          <w:bCs/>
          <w:sz w:val="20"/>
          <w:szCs w:val="20"/>
        </w:rPr>
      </w:pPr>
      <w:r w:rsidRPr="008D6945">
        <w:rPr>
          <w:rFonts w:asciiTheme="minorHAnsi" w:hAnsiTheme="minorHAnsi" w:cs="Arial"/>
          <w:b/>
          <w:bCs/>
          <w:sz w:val="20"/>
          <w:szCs w:val="20"/>
        </w:rPr>
        <w:t>Suppliers Contacts: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5E4BA105"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31D41507"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30378DE7"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8F24C6" w:rsidRPr="008D6945" w14:paraId="630B74CE"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66D2F4F"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75BCB227"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SUPPLIER_NAME</w:t>
            </w:r>
          </w:p>
        </w:tc>
      </w:tr>
      <w:tr w:rsidR="008F24C6" w:rsidRPr="008D6945" w14:paraId="33261E8A"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98CFFBE"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413BEDFF"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PREFIX</w:t>
            </w:r>
          </w:p>
        </w:tc>
      </w:tr>
      <w:tr w:rsidR="008F24C6" w:rsidRPr="008D6945" w14:paraId="2C5B9D61"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86E51DF" w14:textId="77777777" w:rsidR="008F24C6" w:rsidRPr="008D6945" w:rsidRDefault="008F24C6" w:rsidP="008F24C6">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1B47CBA1"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8D6945">
              <w:rPr>
                <w:rFonts w:asciiTheme="minorHAnsi" w:hAnsiTheme="minorHAnsi" w:cs="Arial"/>
                <w:i w:val="0"/>
                <w:iCs/>
                <w:szCs w:val="18"/>
                <w:lang w:val="en-GB"/>
              </w:rPr>
              <w:t>FIRST_NAME</w:t>
            </w:r>
          </w:p>
        </w:tc>
      </w:tr>
      <w:tr w:rsidR="008F24C6" w:rsidRPr="008D6945" w14:paraId="3ECC9E9C"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B16D6D" w14:textId="77777777" w:rsidR="008F24C6" w:rsidRPr="008D6945" w:rsidRDefault="008F24C6" w:rsidP="008F24C6">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1EBFCA9D"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8D6945">
              <w:rPr>
                <w:rFonts w:asciiTheme="minorHAnsi" w:hAnsiTheme="minorHAnsi" w:cs="Arial"/>
                <w:i w:val="0"/>
                <w:iCs/>
                <w:szCs w:val="18"/>
                <w:lang w:val="en-GB"/>
              </w:rPr>
              <w:t>LAST_NAME</w:t>
            </w:r>
          </w:p>
        </w:tc>
      </w:tr>
      <w:tr w:rsidR="008F24C6" w:rsidRPr="008D6945" w14:paraId="6AC467D5"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ED9BA4" w14:textId="77777777" w:rsidR="008F24C6" w:rsidRPr="008D6945" w:rsidRDefault="008F24C6" w:rsidP="008F24C6">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1878BBAC" w14:textId="77777777" w:rsidR="008F24C6" w:rsidRPr="008D6945" w:rsidRDefault="008F24C6"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8D6945">
              <w:rPr>
                <w:rFonts w:asciiTheme="minorHAnsi" w:hAnsiTheme="minorHAnsi" w:cs="Arial"/>
                <w:i w:val="0"/>
                <w:iCs/>
                <w:szCs w:val="18"/>
                <w:lang w:val="en-GB"/>
              </w:rPr>
              <w:t>JOB_TITLE</w:t>
            </w:r>
          </w:p>
        </w:tc>
      </w:tr>
      <w:tr w:rsidR="008F24C6" w:rsidRPr="008D6945" w14:paraId="374FA53C"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BD058FC" w14:textId="77777777" w:rsidR="008F24C6" w:rsidRPr="008D6945" w:rsidRDefault="008F24C6" w:rsidP="008F24C6">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6</w:t>
            </w:r>
          </w:p>
        </w:tc>
        <w:tc>
          <w:tcPr>
            <w:tcW w:w="4536" w:type="dxa"/>
            <w:shd w:val="clear" w:color="auto" w:fill="auto"/>
          </w:tcPr>
          <w:p w14:paraId="52F25FBD" w14:textId="77777777" w:rsidR="008F24C6" w:rsidRPr="008D6945" w:rsidRDefault="008F24C6" w:rsidP="008F24C6">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8D6945">
              <w:rPr>
                <w:rFonts w:asciiTheme="minorHAnsi" w:hAnsiTheme="minorHAnsi" w:cs="Arial"/>
                <w:i w:val="0"/>
                <w:iCs/>
                <w:szCs w:val="18"/>
                <w:lang w:val="en-GB"/>
              </w:rPr>
              <w:t>ADDRESS_NAME</w:t>
            </w:r>
          </w:p>
        </w:tc>
      </w:tr>
    </w:tbl>
    <w:p w14:paraId="33BFAA67" w14:textId="77777777" w:rsidR="008F24C6" w:rsidRPr="008D6945" w:rsidRDefault="008F24C6" w:rsidP="00300087"/>
    <w:p w14:paraId="24AD6AB8" w14:textId="77777777" w:rsidR="008F24C6" w:rsidRPr="008D6945" w:rsidRDefault="008F24C6" w:rsidP="002143BF">
      <w:pPr>
        <w:rPr>
          <w:u w:val="single"/>
        </w:rPr>
      </w:pPr>
    </w:p>
    <w:p w14:paraId="5FB63EDC" w14:textId="77777777" w:rsidR="008F24C6" w:rsidRPr="008D6945" w:rsidRDefault="008F24C6" w:rsidP="002143BF">
      <w:pPr>
        <w:rPr>
          <w:u w:val="single"/>
        </w:rPr>
      </w:pPr>
    </w:p>
    <w:p w14:paraId="3F12DE96" w14:textId="77777777" w:rsidR="008F24C6" w:rsidRPr="008D6945" w:rsidRDefault="008F24C6" w:rsidP="002143BF">
      <w:pPr>
        <w:rPr>
          <w:u w:val="single"/>
        </w:rPr>
      </w:pPr>
    </w:p>
    <w:p w14:paraId="49237750" w14:textId="77777777" w:rsidR="008F24C6" w:rsidRPr="008D6945" w:rsidRDefault="008F24C6" w:rsidP="002143BF">
      <w:pPr>
        <w:rPr>
          <w:u w:val="single"/>
        </w:rPr>
      </w:pPr>
    </w:p>
    <w:p w14:paraId="60934FE7" w14:textId="44975C7C" w:rsidR="002143BF" w:rsidRPr="008D6945" w:rsidRDefault="00300087" w:rsidP="002143BF">
      <w:r w:rsidRPr="008D6945">
        <w:rPr>
          <w:u w:val="single"/>
        </w:rPr>
        <w:t>Actions:</w:t>
      </w:r>
      <w:r w:rsidRPr="008D6945">
        <w:t xml:space="preserve"> The actions required to complete this stage are outlined below. The actions </w:t>
      </w:r>
      <w:r w:rsidR="00546F77">
        <w:t>must</w:t>
      </w:r>
      <w:r w:rsidRPr="008D6945">
        <w:t xml:space="preserve"> be carried out for each of the data objects in the Supplier</w:t>
      </w:r>
      <w:r w:rsidR="002143BF" w:rsidRPr="008D6945">
        <w:t xml:space="preserve"> entity i.e.  Suppliers,</w:t>
      </w:r>
      <w:r w:rsidRPr="008D6945">
        <w:t xml:space="preserve"> Supplier Addresses, Supplier Sites, Supplier Site Assignments</w:t>
      </w:r>
      <w:r w:rsidR="002143BF" w:rsidRPr="008D6945">
        <w:t xml:space="preserve"> and </w:t>
      </w:r>
      <w:r w:rsidRPr="008D6945">
        <w:t>Supplier Contacts</w:t>
      </w:r>
      <w:r w:rsidR="008F24C6" w:rsidRPr="008D6945">
        <w:t>.</w:t>
      </w:r>
    </w:p>
    <w:p w14:paraId="5B06E838" w14:textId="60807DA1" w:rsidR="008F24C6" w:rsidRPr="008D6945" w:rsidRDefault="008F24C6" w:rsidP="002143BF">
      <w:pPr>
        <w:rPr>
          <w:b/>
          <w:bCs/>
        </w:rPr>
      </w:pPr>
      <w:r w:rsidRPr="008D6945">
        <w:rPr>
          <w:b/>
          <w:bCs/>
        </w:rPr>
        <w:t>To identify missing records:</w:t>
      </w:r>
    </w:p>
    <w:p w14:paraId="5D83C900"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Identify the supplier data object to be reconciled e.g., Suppliers, Supplier Addresses</w:t>
      </w:r>
    </w:p>
    <w:p w14:paraId="23C2DE04" w14:textId="31A73C2B"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w:t>
      </w:r>
    </w:p>
    <w:p w14:paraId="05CC1134" w14:textId="48ADF2AC"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Agree on reference column that will be used as key reference</w:t>
      </w:r>
      <w:r w:rsidR="003A5F73" w:rsidRPr="008D6945">
        <w:rPr>
          <w:rFonts w:asciiTheme="minorHAnsi" w:hAnsiTheme="minorHAnsi" w:cstheme="minorHAnsi"/>
          <w:sz w:val="22"/>
          <w:szCs w:val="22"/>
        </w:rPr>
        <w:t xml:space="preserve"> column</w:t>
      </w:r>
      <w:r w:rsidRPr="008D6945">
        <w:rPr>
          <w:rFonts w:asciiTheme="minorHAnsi" w:hAnsiTheme="minorHAnsi" w:cstheme="minorHAnsi"/>
          <w:sz w:val="22"/>
          <w:szCs w:val="22"/>
        </w:rPr>
        <w:t>. ‘</w:t>
      </w:r>
      <w:r w:rsidR="009336CE" w:rsidRPr="008D6945">
        <w:rPr>
          <w:rFonts w:asciiTheme="minorHAnsi" w:hAnsiTheme="minorHAnsi" w:cstheme="minorHAnsi"/>
          <w:sz w:val="22"/>
          <w:szCs w:val="22"/>
        </w:rPr>
        <w:t>SUPPLIER_NUMBER</w:t>
      </w:r>
      <w:r w:rsidRPr="008D6945">
        <w:rPr>
          <w:rFonts w:asciiTheme="minorHAnsi" w:hAnsiTheme="minorHAnsi" w:cstheme="minorHAnsi"/>
          <w:sz w:val="22"/>
          <w:szCs w:val="22"/>
        </w:rPr>
        <w:t>’ is commonly used.</w:t>
      </w:r>
    </w:p>
    <w:p w14:paraId="2DF21288" w14:textId="1E137B58"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EBS report spreadsheet, add a new column that concatenates (joins) the key reference </w:t>
      </w:r>
      <w:r w:rsidR="003A5F73" w:rsidRPr="008D6945">
        <w:rPr>
          <w:rFonts w:asciiTheme="minorHAnsi" w:hAnsiTheme="minorHAnsi" w:cstheme="minorHAnsi"/>
          <w:sz w:val="22"/>
          <w:szCs w:val="22"/>
        </w:rPr>
        <w:t>column with the column to be checked. E.g., for Suppliers concatenate ‘</w:t>
      </w:r>
      <w:r w:rsidR="009336CE" w:rsidRPr="008D6945">
        <w:rPr>
          <w:rFonts w:asciiTheme="minorHAnsi" w:hAnsiTheme="minorHAnsi" w:cstheme="minorHAnsi"/>
          <w:sz w:val="22"/>
          <w:szCs w:val="22"/>
        </w:rPr>
        <w:t>SUPPLIER_NUMBER</w:t>
      </w:r>
      <w:r w:rsidR="003A5F73" w:rsidRPr="008D6945">
        <w:rPr>
          <w:rFonts w:asciiTheme="minorHAnsi" w:hAnsiTheme="minorHAnsi" w:cstheme="minorHAnsi"/>
          <w:sz w:val="22"/>
          <w:szCs w:val="22"/>
        </w:rPr>
        <w:t>’ and ‘</w:t>
      </w:r>
      <w:r w:rsidR="009336CE" w:rsidRPr="008D6945">
        <w:rPr>
          <w:rFonts w:asciiTheme="minorHAnsi" w:hAnsiTheme="minorHAnsi" w:cstheme="minorHAnsi"/>
          <w:sz w:val="22"/>
          <w:szCs w:val="22"/>
        </w:rPr>
        <w:t>SUPPLIER_NAME</w:t>
      </w:r>
      <w:r w:rsidR="003A5F73" w:rsidRPr="008D6945">
        <w:rPr>
          <w:rFonts w:asciiTheme="minorHAnsi" w:hAnsiTheme="minorHAnsi" w:cstheme="minorHAnsi"/>
          <w:sz w:val="22"/>
          <w:szCs w:val="22"/>
        </w:rPr>
        <w:t>’ columns.</w:t>
      </w:r>
    </w:p>
    <w:p w14:paraId="24913FC7" w14:textId="03D28DB5" w:rsidR="003A5F73" w:rsidRPr="008D6945" w:rsidRDefault="003A5F73" w:rsidP="00A6694B">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In the ERP Cloud spreadsheet, also add a similar new column that concatenates (joins) the key reference column with the column to be checked. Use the same columns as in the above step.</w:t>
      </w:r>
    </w:p>
    <w:p w14:paraId="0527518B" w14:textId="54DEF5A9"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w:t>
      </w:r>
      <w:r w:rsidR="003A5F73" w:rsidRPr="008D6945">
        <w:rPr>
          <w:rFonts w:asciiTheme="minorHAnsi" w:hAnsiTheme="minorHAnsi" w:cstheme="minorHAnsi"/>
          <w:sz w:val="22"/>
          <w:szCs w:val="22"/>
        </w:rPr>
        <w:t xml:space="preserve">EBS report </w:t>
      </w:r>
      <w:r w:rsidRPr="008D6945">
        <w:rPr>
          <w:rFonts w:asciiTheme="minorHAnsi" w:hAnsiTheme="minorHAnsi" w:cstheme="minorHAnsi"/>
          <w:sz w:val="22"/>
          <w:szCs w:val="22"/>
        </w:rPr>
        <w:t xml:space="preserve">spreadsheet using simple formulae such as ‘If’, ‘VLOOKUP’ or ‘INDEX’,’MATCH’ etc </w:t>
      </w:r>
      <w:r w:rsidR="003A5F73" w:rsidRPr="008D6945">
        <w:rPr>
          <w:rFonts w:asciiTheme="minorHAnsi" w:hAnsiTheme="minorHAnsi" w:cstheme="minorHAnsi"/>
          <w:sz w:val="22"/>
          <w:szCs w:val="22"/>
        </w:rPr>
        <w:t>match the concatenated columns to identify values in the EBS report but missing in the ERP Cloud report.</w:t>
      </w:r>
    </w:p>
    <w:p w14:paraId="507005C1"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7499A928"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3C6082B9" w14:textId="1F338AC3" w:rsidR="008F24C6" w:rsidRPr="008D6945" w:rsidRDefault="008F24C6" w:rsidP="002143BF"/>
    <w:p w14:paraId="34421046" w14:textId="78996BEC" w:rsidR="008F24C6" w:rsidRPr="008D6945" w:rsidRDefault="008F24C6" w:rsidP="008F24C6">
      <w:pPr>
        <w:rPr>
          <w:b/>
          <w:bCs/>
        </w:rPr>
      </w:pPr>
      <w:r w:rsidRPr="008D6945">
        <w:rPr>
          <w:b/>
          <w:bCs/>
        </w:rPr>
        <w:t>To reconcile records migrated in ERP Cloud:</w:t>
      </w:r>
    </w:p>
    <w:p w14:paraId="25B13089" w14:textId="3CEE72B8" w:rsidR="00D96F6A" w:rsidRPr="008D6945" w:rsidRDefault="00300087" w:rsidP="00D96F6A">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Identify the supplier </w:t>
      </w:r>
      <w:r w:rsidR="002143BF" w:rsidRPr="008D6945">
        <w:rPr>
          <w:rFonts w:asciiTheme="minorHAnsi" w:hAnsiTheme="minorHAnsi" w:cstheme="minorHAnsi"/>
          <w:sz w:val="22"/>
          <w:szCs w:val="22"/>
        </w:rPr>
        <w:t xml:space="preserve">data object to be reconciled </w:t>
      </w:r>
      <w:r w:rsidR="004D3A42" w:rsidRPr="008D6945">
        <w:rPr>
          <w:rFonts w:asciiTheme="minorHAnsi" w:hAnsiTheme="minorHAnsi" w:cstheme="minorHAnsi"/>
          <w:sz w:val="22"/>
          <w:szCs w:val="22"/>
        </w:rPr>
        <w:t>e.g.,</w:t>
      </w:r>
      <w:r w:rsidR="002143BF" w:rsidRPr="008D6945">
        <w:rPr>
          <w:rFonts w:asciiTheme="minorHAnsi" w:hAnsiTheme="minorHAnsi" w:cstheme="minorHAnsi"/>
          <w:sz w:val="22"/>
          <w:szCs w:val="22"/>
        </w:rPr>
        <w:t xml:space="preserve"> Suppliers, Supplier Addresses</w:t>
      </w:r>
    </w:p>
    <w:p w14:paraId="028223A5" w14:textId="77777777" w:rsidR="00D96F6A" w:rsidRPr="008D6945" w:rsidRDefault="0010034A" w:rsidP="00B06C0B">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already) </w:t>
      </w:r>
    </w:p>
    <w:p w14:paraId="2F671747" w14:textId="47BF59D2" w:rsidR="0010034A" w:rsidRPr="008D6945" w:rsidRDefault="0010034A" w:rsidP="00B06C0B">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Agree on reference column that will be used as primary key. ‘</w:t>
      </w:r>
      <w:r w:rsidR="009336CE" w:rsidRPr="008D6945">
        <w:rPr>
          <w:rFonts w:asciiTheme="minorHAnsi" w:hAnsiTheme="minorHAnsi" w:cstheme="minorHAnsi"/>
          <w:sz w:val="22"/>
          <w:szCs w:val="22"/>
        </w:rPr>
        <w:t>SUPPLIER_NUMBER</w:t>
      </w:r>
      <w:r w:rsidRPr="008D6945">
        <w:rPr>
          <w:rFonts w:asciiTheme="minorHAnsi" w:hAnsiTheme="minorHAnsi" w:cstheme="minorHAnsi"/>
          <w:sz w:val="22"/>
          <w:szCs w:val="22"/>
        </w:rPr>
        <w:t>’ is commonly used.</w:t>
      </w:r>
    </w:p>
    <w:p w14:paraId="58D23C18" w14:textId="6A35AC95" w:rsidR="0035446D" w:rsidRPr="008D6945" w:rsidRDefault="0035446D" w:rsidP="0035446D">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For each field to be reconciled in ERP Cloud - in the EBS report spreadsheet, add a new column that concatenates (joins) the key reference column with the column to be checked. E.g., for Suppliers concatenate ‘</w:t>
      </w:r>
      <w:r w:rsidR="009336CE" w:rsidRPr="008D6945">
        <w:rPr>
          <w:rFonts w:asciiTheme="minorHAnsi" w:hAnsiTheme="minorHAnsi" w:cstheme="minorHAnsi"/>
          <w:sz w:val="22"/>
          <w:szCs w:val="22"/>
        </w:rPr>
        <w:t>SUPPLIER_NUMBER</w:t>
      </w:r>
      <w:r w:rsidRPr="008D6945">
        <w:rPr>
          <w:rFonts w:asciiTheme="minorHAnsi" w:hAnsiTheme="minorHAnsi" w:cstheme="minorHAnsi"/>
          <w:sz w:val="22"/>
          <w:szCs w:val="22"/>
        </w:rPr>
        <w:t>’ and ‘</w:t>
      </w:r>
      <w:r w:rsidR="009336CE" w:rsidRPr="008D6945">
        <w:rPr>
          <w:rFonts w:asciiTheme="minorHAnsi" w:hAnsiTheme="minorHAnsi" w:cstheme="minorHAnsi"/>
          <w:sz w:val="22"/>
          <w:szCs w:val="22"/>
        </w:rPr>
        <w:t>SUPPLIER_NAME</w:t>
      </w:r>
      <w:r w:rsidRPr="008D6945">
        <w:rPr>
          <w:rFonts w:asciiTheme="minorHAnsi" w:hAnsiTheme="minorHAnsi" w:cstheme="minorHAnsi"/>
          <w:sz w:val="22"/>
          <w:szCs w:val="22"/>
        </w:rPr>
        <w:t xml:space="preserve">’ columns,’ </w:t>
      </w:r>
      <w:r w:rsidR="009336CE" w:rsidRPr="008D6945">
        <w:rPr>
          <w:rFonts w:asciiTheme="minorHAnsi" w:hAnsiTheme="minorHAnsi" w:cstheme="minorHAnsi"/>
          <w:sz w:val="22"/>
          <w:szCs w:val="22"/>
        </w:rPr>
        <w:t>SUPPLIER_NUMBER</w:t>
      </w:r>
      <w:r w:rsidRPr="008D6945">
        <w:rPr>
          <w:rFonts w:asciiTheme="minorHAnsi" w:hAnsiTheme="minorHAnsi" w:cstheme="minorHAnsi"/>
          <w:sz w:val="22"/>
          <w:szCs w:val="22"/>
        </w:rPr>
        <w:t>’ and ‘</w:t>
      </w:r>
      <w:r w:rsidR="009336CE" w:rsidRPr="008D6945">
        <w:rPr>
          <w:rFonts w:asciiTheme="minorHAnsi" w:hAnsiTheme="minorHAnsi" w:cstheme="minorHAnsi"/>
          <w:sz w:val="22"/>
          <w:szCs w:val="22"/>
        </w:rPr>
        <w:t>SUPPLIER_TYPE</w:t>
      </w:r>
      <w:r w:rsidRPr="008D6945">
        <w:rPr>
          <w:rFonts w:asciiTheme="minorHAnsi" w:hAnsiTheme="minorHAnsi" w:cstheme="minorHAnsi"/>
          <w:sz w:val="22"/>
          <w:szCs w:val="22"/>
        </w:rPr>
        <w:t>’</w:t>
      </w:r>
    </w:p>
    <w:p w14:paraId="38B54473" w14:textId="417CC7CA" w:rsidR="0035446D" w:rsidRPr="008D6945" w:rsidRDefault="0035446D" w:rsidP="00696ED9">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Similarly add columns that concatenate respective fields in the ERP Cloud report spreadsheet. E.g. </w:t>
      </w:r>
      <w:r w:rsidR="00D77C91" w:rsidRPr="008D6945">
        <w:rPr>
          <w:rFonts w:asciiTheme="minorHAnsi" w:hAnsiTheme="minorHAnsi" w:cstheme="minorHAnsi"/>
          <w:sz w:val="22"/>
          <w:szCs w:val="22"/>
        </w:rPr>
        <w:t>concatenate ‘</w:t>
      </w:r>
      <w:r w:rsidR="009336CE" w:rsidRPr="008D6945">
        <w:rPr>
          <w:rFonts w:asciiTheme="minorHAnsi" w:hAnsiTheme="minorHAnsi" w:cstheme="minorHAnsi"/>
          <w:sz w:val="22"/>
          <w:szCs w:val="22"/>
        </w:rPr>
        <w:t>SUPPLIER_NUMBER</w:t>
      </w:r>
      <w:r w:rsidR="00D77C91" w:rsidRPr="008D6945">
        <w:rPr>
          <w:rFonts w:asciiTheme="minorHAnsi" w:hAnsiTheme="minorHAnsi" w:cstheme="minorHAnsi"/>
          <w:sz w:val="22"/>
          <w:szCs w:val="22"/>
        </w:rPr>
        <w:t>’ and ‘</w:t>
      </w:r>
      <w:r w:rsidR="009336CE" w:rsidRPr="008D6945">
        <w:rPr>
          <w:rFonts w:asciiTheme="minorHAnsi" w:hAnsiTheme="minorHAnsi" w:cstheme="minorHAnsi"/>
          <w:sz w:val="22"/>
          <w:szCs w:val="22"/>
        </w:rPr>
        <w:t>SUPPLIER_NAME</w:t>
      </w:r>
      <w:r w:rsidR="00D77C91" w:rsidRPr="008D6945">
        <w:rPr>
          <w:rFonts w:asciiTheme="minorHAnsi" w:hAnsiTheme="minorHAnsi" w:cstheme="minorHAnsi"/>
          <w:sz w:val="22"/>
          <w:szCs w:val="22"/>
        </w:rPr>
        <w:t xml:space="preserve">’ columns if concatenated in EBS spreadsheet. </w:t>
      </w:r>
    </w:p>
    <w:p w14:paraId="0BFE314D" w14:textId="390600A9" w:rsidR="00D96F6A" w:rsidRPr="008D6945" w:rsidRDefault="00D77C91" w:rsidP="00D77C91">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lastRenderedPageBreak/>
        <w:t>In the ERP Cloud report spreadsheet, f</w:t>
      </w:r>
      <w:r w:rsidR="00B223EF" w:rsidRPr="008D6945">
        <w:rPr>
          <w:rFonts w:asciiTheme="minorHAnsi" w:hAnsiTheme="minorHAnsi" w:cstheme="minorHAnsi"/>
          <w:sz w:val="22"/>
          <w:szCs w:val="22"/>
        </w:rPr>
        <w:t xml:space="preserve">or each of the fields to be reconciled insert columns </w:t>
      </w:r>
      <w:r w:rsidRPr="008D6945">
        <w:rPr>
          <w:rFonts w:asciiTheme="minorHAnsi" w:hAnsiTheme="minorHAnsi" w:cstheme="minorHAnsi"/>
          <w:sz w:val="22"/>
          <w:szCs w:val="22"/>
        </w:rPr>
        <w:t xml:space="preserve">after the concatenated columns. </w:t>
      </w:r>
    </w:p>
    <w:p w14:paraId="419A9515" w14:textId="221BCA36" w:rsidR="00D96F6A" w:rsidRPr="008D6945" w:rsidRDefault="004D3A42" w:rsidP="006848D8">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w:t>
      </w:r>
      <w:r w:rsidR="00D77C91" w:rsidRPr="008D6945">
        <w:rPr>
          <w:rFonts w:asciiTheme="minorHAnsi" w:hAnsiTheme="minorHAnsi" w:cstheme="minorHAnsi"/>
          <w:sz w:val="22"/>
          <w:szCs w:val="22"/>
        </w:rPr>
        <w:t xml:space="preserve">this spreadsheet with </w:t>
      </w:r>
      <w:r w:rsidRPr="008D6945">
        <w:rPr>
          <w:rFonts w:asciiTheme="minorHAnsi" w:hAnsiTheme="minorHAnsi" w:cstheme="minorHAnsi"/>
          <w:sz w:val="22"/>
          <w:szCs w:val="22"/>
        </w:rPr>
        <w:t xml:space="preserve">ERP Cloud data </w:t>
      </w:r>
      <w:r w:rsidR="00ED1E45" w:rsidRPr="008D6945">
        <w:rPr>
          <w:rFonts w:asciiTheme="minorHAnsi" w:hAnsiTheme="minorHAnsi" w:cstheme="minorHAnsi"/>
          <w:sz w:val="22"/>
          <w:szCs w:val="22"/>
        </w:rPr>
        <w:t xml:space="preserve">using simple formulae such as </w:t>
      </w:r>
      <w:r w:rsidR="009B6033" w:rsidRPr="008D6945">
        <w:rPr>
          <w:rFonts w:asciiTheme="minorHAnsi" w:hAnsiTheme="minorHAnsi" w:cstheme="minorHAnsi"/>
          <w:sz w:val="22"/>
          <w:szCs w:val="22"/>
        </w:rPr>
        <w:t xml:space="preserve">‘If’, </w:t>
      </w:r>
      <w:r w:rsidR="00ED1E45" w:rsidRPr="008D6945">
        <w:rPr>
          <w:rFonts w:asciiTheme="minorHAnsi" w:hAnsiTheme="minorHAnsi" w:cstheme="minorHAnsi"/>
          <w:sz w:val="22"/>
          <w:szCs w:val="22"/>
        </w:rPr>
        <w:t xml:space="preserve">‘VLOOKUP’ or ‘INDEX’,’MATCH’ </w:t>
      </w:r>
      <w:r w:rsidR="009B6033" w:rsidRPr="008D6945">
        <w:rPr>
          <w:rFonts w:asciiTheme="minorHAnsi" w:hAnsiTheme="minorHAnsi" w:cstheme="minorHAnsi"/>
          <w:sz w:val="22"/>
          <w:szCs w:val="22"/>
        </w:rPr>
        <w:t>etc</w:t>
      </w:r>
      <w:r w:rsidR="00D77C91" w:rsidRPr="008D6945">
        <w:rPr>
          <w:rFonts w:asciiTheme="minorHAnsi" w:hAnsiTheme="minorHAnsi" w:cstheme="minorHAnsi"/>
          <w:sz w:val="22"/>
          <w:szCs w:val="22"/>
        </w:rPr>
        <w:t xml:space="preserve"> compare the concatenated columns in the EBS spreadsheet.</w:t>
      </w:r>
    </w:p>
    <w:p w14:paraId="15191DF9" w14:textId="71A77E06" w:rsidR="00ED1E45" w:rsidRPr="008D6945" w:rsidRDefault="00300087" w:rsidP="006848D8">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690842FF" w14:textId="44087FBC" w:rsidR="00300087" w:rsidRPr="008D6945" w:rsidRDefault="00300087" w:rsidP="00D96F6A">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7CFF0D9F" w14:textId="1D52607E" w:rsidR="00300087" w:rsidRPr="008D6945" w:rsidRDefault="00300087" w:rsidP="00300087">
      <w:pPr>
        <w:rPr>
          <w:rFonts w:asciiTheme="minorHAnsi" w:hAnsiTheme="minorHAnsi" w:cstheme="minorHAnsi"/>
        </w:rPr>
      </w:pPr>
    </w:p>
    <w:p w14:paraId="5E981641" w14:textId="77777777" w:rsidR="009336CE" w:rsidRPr="008D6945" w:rsidRDefault="00C917A1" w:rsidP="00300087">
      <w:pPr>
        <w:rPr>
          <w:rFonts w:asciiTheme="minorHAnsi" w:hAnsiTheme="minorHAnsi" w:cstheme="minorHAnsi"/>
          <w:u w:val="single"/>
        </w:rPr>
      </w:pPr>
      <w:r w:rsidRPr="008D6945">
        <w:rPr>
          <w:rFonts w:asciiTheme="minorHAnsi" w:hAnsiTheme="minorHAnsi" w:cstheme="minorHAnsi"/>
          <w:u w:val="single"/>
        </w:rPr>
        <w:t>Example:</w:t>
      </w:r>
    </w:p>
    <w:p w14:paraId="656C133D" w14:textId="77777777" w:rsidR="009336CE" w:rsidRPr="008D6945" w:rsidRDefault="009336CE" w:rsidP="00300087">
      <w:pPr>
        <w:rPr>
          <w:rFonts w:asciiTheme="minorHAnsi" w:hAnsiTheme="minorHAnsi" w:cstheme="minorHAnsi"/>
        </w:rPr>
      </w:pPr>
      <w:r w:rsidRPr="008D6945">
        <w:rPr>
          <w:rFonts w:asciiTheme="minorHAnsi" w:hAnsiTheme="minorHAnsi" w:cstheme="minorHAnsi"/>
        </w:rPr>
        <w:t>In the excel file below, Suppliers object data has been reconciled. There are two spreadsheets in the file.</w:t>
      </w:r>
    </w:p>
    <w:p w14:paraId="18190E4B" w14:textId="5FACC35B" w:rsidR="009336CE" w:rsidRPr="008D6945" w:rsidRDefault="009336CE" w:rsidP="00300087">
      <w:pPr>
        <w:rPr>
          <w:rFonts w:asciiTheme="minorHAnsi" w:hAnsiTheme="minorHAnsi" w:cstheme="minorHAnsi"/>
        </w:rPr>
      </w:pPr>
      <w:r w:rsidRPr="008D6945">
        <w:rPr>
          <w:rFonts w:asciiTheme="minorHAnsi" w:hAnsiTheme="minorHAnsi" w:cstheme="minorHAnsi"/>
          <w:b/>
          <w:bCs/>
        </w:rPr>
        <w:t xml:space="preserve">EBS Supplier Report: </w:t>
      </w:r>
      <w:r w:rsidRPr="008D6945">
        <w:rPr>
          <w:rFonts w:asciiTheme="minorHAnsi" w:hAnsiTheme="minorHAnsi" w:cstheme="minorHAnsi"/>
        </w:rPr>
        <w:t xml:space="preserve">This is the source data from EBS. The file also contains manually added columns with concatenated data as explained in the above actions. </w:t>
      </w:r>
    </w:p>
    <w:p w14:paraId="5D87F667" w14:textId="450701E5" w:rsidR="009336CE" w:rsidRPr="008D6945" w:rsidRDefault="009336CE" w:rsidP="009336CE">
      <w:pPr>
        <w:rPr>
          <w:rFonts w:asciiTheme="minorHAnsi" w:hAnsiTheme="minorHAnsi" w:cstheme="minorHAnsi"/>
        </w:rPr>
      </w:pPr>
      <w:r w:rsidRPr="008D6945">
        <w:rPr>
          <w:rFonts w:asciiTheme="minorHAnsi" w:hAnsiTheme="minorHAnsi" w:cstheme="minorHAnsi"/>
          <w:b/>
          <w:bCs/>
        </w:rPr>
        <w:t xml:space="preserve">ERP Cloud Supplier Report: </w:t>
      </w:r>
      <w:r w:rsidRPr="008D6945">
        <w:rPr>
          <w:rFonts w:asciiTheme="minorHAnsi" w:hAnsiTheme="minorHAnsi" w:cstheme="minorHAnsi"/>
        </w:rPr>
        <w:t xml:space="preserve">This is the migrated data in ERP Cloud. The file also contains manually added columns with concatenated data as explained in the above actions. SUPPLIER_NAME, </w:t>
      </w:r>
      <w:r w:rsidR="00113C6F" w:rsidRPr="008D6945">
        <w:rPr>
          <w:rFonts w:asciiTheme="minorHAnsi" w:hAnsiTheme="minorHAnsi" w:cstheme="minorHAnsi"/>
        </w:rPr>
        <w:t>SUPPLIER_TYPE and TAX_REGISTRATION_NUMBER fields have been reconciled using concatenation.</w:t>
      </w:r>
    </w:p>
    <w:p w14:paraId="38E08E7A" w14:textId="6566EF1C" w:rsidR="00F3283C" w:rsidRPr="008D6945" w:rsidRDefault="00F3283C" w:rsidP="009336CE">
      <w:pPr>
        <w:rPr>
          <w:rFonts w:asciiTheme="minorHAnsi" w:hAnsiTheme="minorHAnsi" w:cstheme="minorHAnsi"/>
        </w:rPr>
      </w:pPr>
      <w:r w:rsidRPr="008D6945">
        <w:rPr>
          <w:rFonts w:asciiTheme="minorHAnsi" w:hAnsiTheme="minorHAnsi" w:cstheme="minorHAnsi"/>
        </w:rPr>
        <w:t>EBS to ERP Cloud - Supplier Data Reconciliation (Example)</w:t>
      </w:r>
    </w:p>
    <w:p w14:paraId="38EFFE2F" w14:textId="084AB298" w:rsidR="00F3283C" w:rsidRPr="008D6945" w:rsidRDefault="002E35B8" w:rsidP="009336CE">
      <w:pPr>
        <w:rPr>
          <w:rFonts w:asciiTheme="minorHAnsi" w:hAnsiTheme="minorHAnsi" w:cstheme="minorHAnsi"/>
        </w:rPr>
      </w:pPr>
      <w:r>
        <w:rPr>
          <w:rFonts w:asciiTheme="minorHAnsi" w:hAnsiTheme="minorHAnsi" w:cstheme="minorHAnsi"/>
        </w:rPr>
        <w:object w:dxaOrig="1522" w:dyaOrig="991" w14:anchorId="34B23913">
          <v:shape id="_x0000_i1026" type="#_x0000_t75" style="width:76.5pt;height:49.5pt" o:ole="">
            <v:imagedata r:id="rId32" o:title=""/>
          </v:shape>
          <o:OLEObject Type="Embed" ProgID="Excel.Sheet.12" ShapeID="_x0000_i1026" DrawAspect="Icon" ObjectID="_1681794508" r:id="rId33"/>
        </w:object>
      </w:r>
    </w:p>
    <w:p w14:paraId="29E51D33" w14:textId="77777777" w:rsidR="00BD2AA5" w:rsidRDefault="00BD2AA5">
      <w:pPr>
        <w:spacing w:after="0" w:line="240" w:lineRule="auto"/>
        <w:rPr>
          <w:rFonts w:asciiTheme="minorHAnsi" w:hAnsiTheme="minorHAnsi" w:cstheme="minorHAnsi"/>
          <w:b/>
          <w:bCs/>
        </w:rPr>
      </w:pPr>
      <w:r>
        <w:rPr>
          <w:rFonts w:asciiTheme="minorHAnsi" w:hAnsiTheme="minorHAnsi" w:cstheme="minorHAnsi"/>
          <w:b/>
          <w:bCs/>
        </w:rPr>
        <w:br w:type="page"/>
      </w:r>
    </w:p>
    <w:p w14:paraId="559DF2E9" w14:textId="016C147C"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56" w:name="_Toc66183303"/>
      <w:r>
        <w:rPr>
          <w:rFonts w:asciiTheme="minorHAnsi" w:hAnsiTheme="minorHAnsi" w:cstheme="minorHAnsi"/>
        </w:rPr>
        <w:lastRenderedPageBreak/>
        <w:t>Reference Documents</w:t>
      </w:r>
      <w:bookmarkEnd w:id="56"/>
    </w:p>
    <w:p w14:paraId="277CB621" w14:textId="3735E4B7" w:rsidR="00BD2AA5" w:rsidRPr="008D6945" w:rsidRDefault="00BD2AA5" w:rsidP="00BD2AA5">
      <w:r>
        <w:t>Listing of reference documents related to Supplier entity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6D2887">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6D2887">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6D2887">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6D2887">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6D2887">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57" w:name="_Toc66183304"/>
      <w:r>
        <w:rPr>
          <w:rFonts w:asciiTheme="minorHAnsi" w:hAnsiTheme="minorHAnsi" w:cstheme="minorHAnsi"/>
        </w:rPr>
        <w:lastRenderedPageBreak/>
        <w:t>Open and Closed Issues</w:t>
      </w:r>
      <w:bookmarkEnd w:id="57"/>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
      <w:tr w:rsidR="00BB3530" w:rsidRPr="008D6945" w14:paraId="70E0B9A7" w14:textId="77777777" w:rsidTr="008C5EAF">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008C5EAF">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00BB3530">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00BB3530">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00BB3530">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00DF7A28" w:rsidRPr="008D6945" w14:paraId="0A8C1C2A" w14:textId="77777777" w:rsidTr="00BB3530">
        <w:trPr>
          <w:trHeight w:val="189"/>
        </w:trPr>
        <w:tc>
          <w:tcPr>
            <w:tcW w:w="2777" w:type="dxa"/>
          </w:tcPr>
          <w:p w14:paraId="7418CC17" w14:textId="62905C04" w:rsidR="00DF7A28" w:rsidRPr="008D6945" w:rsidRDefault="00DF7A28" w:rsidP="00685BA2">
            <w:pPr>
              <w:pStyle w:val="TableText"/>
              <w:rPr>
                <w:rFonts w:asciiTheme="minorHAnsi" w:hAnsiTheme="minorHAnsi" w:cstheme="minorHAnsi"/>
                <w:sz w:val="20"/>
                <w:szCs w:val="20"/>
              </w:rPr>
            </w:pPr>
            <w:r>
              <w:rPr>
                <w:rFonts w:asciiTheme="minorHAnsi" w:hAnsiTheme="minorHAnsi" w:cstheme="minorHAnsi"/>
                <w:sz w:val="20"/>
                <w:szCs w:val="20"/>
              </w:rPr>
              <w:t>BU</w:t>
            </w:r>
          </w:p>
        </w:tc>
        <w:tc>
          <w:tcPr>
            <w:tcW w:w="6578" w:type="dxa"/>
          </w:tcPr>
          <w:p w14:paraId="765A8ACF" w14:textId="360AC9DD" w:rsidR="00DF7A28" w:rsidRPr="008D6945" w:rsidRDefault="00DF7A28" w:rsidP="00685BA2">
            <w:pPr>
              <w:pStyle w:val="TableText"/>
              <w:rPr>
                <w:rFonts w:asciiTheme="minorHAnsi" w:hAnsiTheme="minorHAnsi" w:cstheme="minorHAnsi"/>
                <w:sz w:val="20"/>
                <w:szCs w:val="20"/>
              </w:rPr>
            </w:pPr>
            <w:r>
              <w:rPr>
                <w:rFonts w:asciiTheme="minorHAnsi" w:hAnsiTheme="minorHAnsi" w:cstheme="minorHAnsi"/>
                <w:sz w:val="20"/>
                <w:szCs w:val="20"/>
              </w:rPr>
              <w:t>Business Unit(s)</w:t>
            </w:r>
          </w:p>
        </w:tc>
      </w:tr>
      <w:tr w:rsidR="00BB3530" w:rsidRPr="008D6945" w14:paraId="0AA78A28" w14:textId="77777777" w:rsidTr="00BB3530">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BB3530" w:rsidRPr="008D6945" w14:paraId="447D1E27" w14:textId="77777777" w:rsidTr="00BB3530">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00BB3530">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00BB3530">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00BB3530">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00BB3530">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14:paraId="3AC5747C" w14:textId="77777777" w:rsidTr="00BB3530">
        <w:trPr>
          <w:trHeight w:val="200"/>
        </w:trPr>
        <w:tc>
          <w:tcPr>
            <w:tcW w:w="2777" w:type="dxa"/>
          </w:tcPr>
          <w:p w14:paraId="41F1675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EDQ</w:t>
            </w:r>
          </w:p>
        </w:tc>
        <w:tc>
          <w:tcPr>
            <w:tcW w:w="6578" w:type="dxa"/>
          </w:tcPr>
          <w:p w14:paraId="6516E7B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Enterprise Data Quality</w:t>
            </w:r>
          </w:p>
        </w:tc>
      </w:tr>
      <w:tr w:rsidR="00BB3530" w:rsidRPr="008D6945" w14:paraId="51D37CBC" w14:textId="77777777" w:rsidTr="00BB3530">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00BB3530">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00BB3530">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00BB3530">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00BB3530">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00BB3530">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14:paraId="787A3080" w14:textId="77777777" w:rsidTr="00BB3530">
        <w:trPr>
          <w:trHeight w:val="200"/>
        </w:trPr>
        <w:tc>
          <w:tcPr>
            <w:tcW w:w="2777" w:type="dxa"/>
          </w:tcPr>
          <w:p w14:paraId="02E06BF0" w14:textId="5B5F61E0"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OC</w:t>
            </w:r>
          </w:p>
        </w:tc>
        <w:tc>
          <w:tcPr>
            <w:tcW w:w="6578" w:type="dxa"/>
          </w:tcPr>
          <w:p w14:paraId="76997714" w14:textId="6D7C40D2"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Consulting (</w:t>
            </w:r>
            <w:r w:rsidR="00F77235" w:rsidRPr="008D6945">
              <w:rPr>
                <w:rFonts w:asciiTheme="minorHAnsi" w:hAnsiTheme="minorHAnsi" w:cstheme="minorHAnsi"/>
                <w:sz w:val="20"/>
                <w:szCs w:val="20"/>
              </w:rPr>
              <w:t>Team from Version 1)</w:t>
            </w:r>
          </w:p>
        </w:tc>
      </w:tr>
      <w:tr w:rsidR="00BB3530" w:rsidRPr="008D6945" w14:paraId="4A904C70" w14:textId="77777777" w:rsidTr="00BB3530">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00BB3530">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00BB3530">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Oracle e Business Suite R12</w:t>
            </w:r>
          </w:p>
        </w:tc>
      </w:tr>
      <w:tr w:rsidR="00BB3530" w:rsidRPr="008D6945" w14:paraId="1EE8E908" w14:textId="77777777" w:rsidTr="00BB3530">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00BB3530">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470978" w:rsidRPr="008D6945" w14:paraId="7FCAF4A2" w14:textId="77777777" w:rsidTr="00BB3530">
        <w:trPr>
          <w:trHeight w:val="200"/>
        </w:trPr>
        <w:tc>
          <w:tcPr>
            <w:tcW w:w="2777" w:type="dxa"/>
          </w:tcPr>
          <w:p w14:paraId="3B5E3984" w14:textId="67898A37" w:rsidR="00470978" w:rsidRPr="008D6945" w:rsidRDefault="00470978"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28D1482F" w14:textId="14F0DDBB" w:rsidR="00470978" w:rsidRPr="008D6945" w:rsidRDefault="00470978"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77777777" w:rsidR="00BB3530" w:rsidRPr="008D6945" w:rsidRDefault="00BB3530" w:rsidP="00801565">
      <w:pPr>
        <w:tabs>
          <w:tab w:val="left" w:pos="7200"/>
        </w:tabs>
        <w:jc w:val="both"/>
        <w:rPr>
          <w:rFonts w:ascii="Arial" w:hAnsi="Arial" w:cs="Arial"/>
          <w:i/>
          <w:color w:val="000000"/>
          <w:sz w:val="18"/>
        </w:rPr>
      </w:pPr>
    </w:p>
    <w:p w14:paraId="3B7CC350" w14:textId="60133E6C" w:rsidR="00BB3530" w:rsidRPr="008D6945" w:rsidRDefault="00837672" w:rsidP="00801565">
      <w:pPr>
        <w:tabs>
          <w:tab w:val="left" w:pos="7200"/>
        </w:tabs>
        <w:jc w:val="both"/>
        <w:rPr>
          <w:rFonts w:ascii="Arial" w:hAnsi="Arial" w:cs="Arial"/>
          <w:i/>
          <w:color w:val="000000"/>
          <w:sz w:val="18"/>
        </w:rPr>
      </w:pPr>
      <w:r w:rsidRPr="008D6945">
        <w:rPr>
          <w:rFonts w:ascii="Arial" w:hAnsi="Arial" w:cs="Arial"/>
          <w:noProof/>
          <w:lang w:eastAsia="en-GB"/>
        </w:rPr>
        <w:drawing>
          <wp:anchor distT="0" distB="0" distL="114300" distR="114300" simplePos="0" relativeHeight="251665415" behindDoc="1" locked="0" layoutInCell="1" allowOverlap="1" wp14:anchorId="11357696" wp14:editId="26CB17F5">
            <wp:simplePos x="0" y="0"/>
            <wp:positionH relativeFrom="page">
              <wp:posOffset>7620</wp:posOffset>
            </wp:positionH>
            <wp:positionV relativeFrom="paragraph">
              <wp:posOffset>-1151255</wp:posOffset>
            </wp:positionV>
            <wp:extent cx="7548880" cy="1140841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1408410"/>
                    </a:xfrm>
                    <a:prstGeom prst="rect">
                      <a:avLst/>
                    </a:prstGeom>
                  </pic:spPr>
                </pic:pic>
              </a:graphicData>
            </a:graphic>
            <wp14:sizeRelH relativeFrom="page">
              <wp14:pctWidth>0</wp14:pctWidth>
            </wp14:sizeRelH>
            <wp14:sizeRelV relativeFrom="page">
              <wp14:pctHeight>0</wp14:pctHeight>
            </wp14:sizeRelV>
          </wp:anchor>
        </w:drawing>
      </w:r>
    </w:p>
    <w:p w14:paraId="72695721" w14:textId="5BFBA5C4" w:rsidR="00BB3530" w:rsidRPr="008D6945" w:rsidRDefault="00BB3530" w:rsidP="00801565">
      <w:pPr>
        <w:tabs>
          <w:tab w:val="left" w:pos="7200"/>
        </w:tabs>
        <w:jc w:val="both"/>
        <w:rPr>
          <w:rFonts w:ascii="Arial" w:hAnsi="Arial" w:cs="Arial"/>
          <w:i/>
          <w:color w:val="000000"/>
          <w:sz w:val="18"/>
        </w:rPr>
      </w:pPr>
    </w:p>
    <w:p w14:paraId="328D1114" w14:textId="5ECDB2B2" w:rsidR="00801565" w:rsidRPr="008D6945" w:rsidRDefault="00801565" w:rsidP="00801565">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7463"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56EC15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4FB829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5FCCC05A"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CFC281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099F92F"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DF92DDB"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B6103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63D8BB6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C99D222"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41F1DEC"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38CBA9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783AE08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5C41EA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FD848A0" w14:textId="77777777" w:rsidR="008F24C6" w:rsidRPr="00AC296E" w:rsidRDefault="008F24C6"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8F24C6" w:rsidRPr="00EB46ED" w:rsidRDefault="00811570" w:rsidP="00801565">
                            <w:pPr>
                              <w:pStyle w:val="Header"/>
                              <w:tabs>
                                <w:tab w:val="left" w:pos="380"/>
                              </w:tabs>
                              <w:jc w:val="right"/>
                              <w:rPr>
                                <w:rFonts w:ascii="Verdana" w:hAnsi="Verdana" w:cs="Arial"/>
                                <w:b/>
                                <w:bCs/>
                                <w:color w:val="01D2A2"/>
                                <w:spacing w:val="2"/>
                                <w:sz w:val="18"/>
                                <w:szCs w:val="18"/>
                              </w:rPr>
                            </w:pPr>
                            <w:hyperlink r:id="rId36" w:history="1">
                              <w:r w:rsidR="008F24C6"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674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56EC15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4FB829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5FCCC05A"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CFC281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099F92F"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DF92DDB"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B6103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63D8BB6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C99D222"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41F1DEC"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38CBA9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783AE08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5C41EA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FD848A0" w14:textId="77777777" w:rsidR="008F24C6" w:rsidRPr="00AC296E" w:rsidRDefault="008F24C6"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8F24C6" w:rsidRPr="00EB46ED" w:rsidRDefault="00811570" w:rsidP="00801565">
                      <w:pPr>
                        <w:pStyle w:val="Header"/>
                        <w:tabs>
                          <w:tab w:val="left" w:pos="380"/>
                        </w:tabs>
                        <w:jc w:val="right"/>
                        <w:rPr>
                          <w:rFonts w:ascii="Verdana" w:hAnsi="Verdana" w:cs="Arial"/>
                          <w:b/>
                          <w:bCs/>
                          <w:color w:val="01D2A2"/>
                          <w:spacing w:val="2"/>
                          <w:sz w:val="18"/>
                          <w:szCs w:val="18"/>
                        </w:rPr>
                      </w:pPr>
                      <w:hyperlink r:id="rId37" w:history="1">
                        <w:r w:rsidR="008F24C6"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2343"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8F24C6" w:rsidRPr="00EB46ED" w:rsidRDefault="008F24C6"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623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8F24C6" w:rsidRPr="00EB46ED" w:rsidRDefault="008F24C6"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7"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008D6945">
        <w:rPr>
          <w:rFonts w:ascii="Arial" w:hAnsi="Arial" w:cs="Arial"/>
          <w:i/>
          <w:color w:val="000000"/>
          <w:sz w:val="18"/>
        </w:rPr>
        <w:t>`</w:t>
      </w:r>
    </w:p>
    <w:sectPr w:rsidR="002E249F" w:rsidRPr="008D6945" w:rsidSect="00892086">
      <w:headerReference w:type="first" r:id="rId38"/>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856EB" w14:textId="77777777" w:rsidR="00BB38E3" w:rsidRDefault="00BB38E3" w:rsidP="00305C0B">
      <w:pPr>
        <w:spacing w:after="0" w:line="240" w:lineRule="auto"/>
      </w:pPr>
      <w:r>
        <w:separator/>
      </w:r>
    </w:p>
  </w:endnote>
  <w:endnote w:type="continuationSeparator" w:id="0">
    <w:p w14:paraId="2AB6F380" w14:textId="77777777" w:rsidR="00BB38E3" w:rsidRDefault="00BB38E3" w:rsidP="00305C0B">
      <w:pPr>
        <w:spacing w:after="0" w:line="240" w:lineRule="auto"/>
      </w:pPr>
      <w:r>
        <w:continuationSeparator/>
      </w:r>
    </w:p>
  </w:endnote>
  <w:endnote w:type="continuationNotice" w:id="1">
    <w:p w14:paraId="1A83619F" w14:textId="77777777" w:rsidR="00BB38E3" w:rsidRDefault="00BB38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8F24C6" w:rsidRDefault="008F24C6"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8F24C6" w:rsidRPr="0009551E" w:rsidRDefault="008F24C6"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A297E" w14:textId="77777777" w:rsidR="00BB38E3" w:rsidRDefault="00BB38E3" w:rsidP="00305C0B">
      <w:pPr>
        <w:spacing w:after="0" w:line="240" w:lineRule="auto"/>
      </w:pPr>
      <w:r>
        <w:separator/>
      </w:r>
    </w:p>
  </w:footnote>
  <w:footnote w:type="continuationSeparator" w:id="0">
    <w:p w14:paraId="0BC509AB" w14:textId="77777777" w:rsidR="00BB38E3" w:rsidRDefault="00BB38E3" w:rsidP="00305C0B">
      <w:pPr>
        <w:spacing w:after="0" w:line="240" w:lineRule="auto"/>
      </w:pPr>
      <w:r>
        <w:continuationSeparator/>
      </w:r>
    </w:p>
  </w:footnote>
  <w:footnote w:type="continuationNotice" w:id="1">
    <w:p w14:paraId="1613E7BD" w14:textId="77777777" w:rsidR="00BB38E3" w:rsidRDefault="00BB38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8F24C6" w:rsidRDefault="00811570">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width-percent:0;mso-height-percent:0;mso-position-horizontal:center;mso-position-horizontal-relative:margin;mso-position-vertical:center;mso-position-vertical-relative:margin;mso-width-percent:0;mso-height-percent:0"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746D371D" w:rsidR="008F24C6" w:rsidRPr="00100645" w:rsidRDefault="008F24C6" w:rsidP="00100645">
    <w:pPr>
      <w:pStyle w:val="HeaderFootertags"/>
      <w:ind w:hanging="426"/>
      <w:rPr>
        <w:sz w:val="21"/>
        <w:szCs w:val="21"/>
      </w:rPr>
    </w:pPr>
    <w:r>
      <w:rPr>
        <w:noProof/>
        <w:lang w:val="en-GB" w:eastAsia="en-GB"/>
      </w:rPr>
      <w:drawing>
        <wp:anchor distT="0" distB="0" distL="114300" distR="114300" simplePos="0" relativeHeight="251657216"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dataBinding w:prefixMappings="xmlns:ns0='http://purl.org/dc/elements/1.1/' xmlns:ns1='http://schemas.openxmlformats.org/package/2006/metadata/core-properties' " w:xpath="/ns1:coreProperties[1]/ns0:title[1]" w:storeItemID="{6C3C8BC8-F283-45AE-878A-BAB7291924A1}"/>
        <w:text/>
      </w:sdtPr>
      <w:sdtEndPr/>
      <w:sdtContent>
        <w:r>
          <w:t>CV.065 SCM Supplier Data Reconciliation</w:t>
        </w:r>
      </w:sdtContent>
    </w:sdt>
    <w:r w:rsidRPr="00100645">
      <w:rPr>
        <w:color w:val="00928F"/>
        <w:sz w:val="21"/>
        <w:szCs w:val="21"/>
      </w:rPr>
      <w:t xml:space="preserve"> </w:t>
    </w:r>
    <w:r w:rsidRPr="00100645">
      <w:rPr>
        <w:sz w:val="21"/>
        <w:szCs w:val="21"/>
      </w:rPr>
      <w:br/>
    </w:r>
  </w:p>
  <w:p w14:paraId="016AF0B0" w14:textId="3D000219" w:rsidR="008F24C6" w:rsidRDefault="008F24C6"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D5FE" w14:textId="77777777" w:rsidR="008F24C6" w:rsidRDefault="008F24C6">
    <w:pPr>
      <w:pStyle w:val="Header"/>
    </w:pPr>
    <w:r>
      <w:rPr>
        <w:rFonts w:ascii="Arial" w:hAnsi="Arial" w:cs="Arial"/>
        <w:noProof/>
        <w:lang w:eastAsia="en-GB"/>
      </w:rPr>
      <w:drawing>
        <wp:anchor distT="0" distB="0" distL="114300" distR="114300" simplePos="0" relativeHeight="251658240" behindDoc="1" locked="0" layoutInCell="1" allowOverlap="1" wp14:anchorId="4F0A9F69" wp14:editId="65924EA4">
          <wp:simplePos x="0" y="0"/>
          <wp:positionH relativeFrom="page">
            <wp:align>right</wp:align>
          </wp:positionH>
          <wp:positionV relativeFrom="paragraph">
            <wp:posOffset>-448310</wp:posOffset>
          </wp:positionV>
          <wp:extent cx="7548880" cy="106775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77777777" w:rsidR="008F24C6" w:rsidRDefault="008F24C6">
    <w:pPr>
      <w:pStyle w:val="Header"/>
    </w:pPr>
    <w:r>
      <w:rPr>
        <w:noProof/>
        <w:lang w:eastAsia="en-GB"/>
      </w:rPr>
      <w:drawing>
        <wp:anchor distT="0" distB="0" distL="114300" distR="114300" simplePos="0" relativeHeight="251656192" behindDoc="1" locked="0" layoutInCell="1" allowOverlap="1" wp14:anchorId="081E9C8B" wp14:editId="19683FAA">
          <wp:simplePos x="0" y="0"/>
          <wp:positionH relativeFrom="column">
            <wp:posOffset>101907</wp:posOffset>
          </wp:positionH>
          <wp:positionV relativeFrom="paragraph">
            <wp:posOffset>744220</wp:posOffset>
          </wp:positionV>
          <wp:extent cx="6710719" cy="9492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317E6310"/>
    <w:multiLevelType w:val="multilevel"/>
    <w:tmpl w:val="3AD0AE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997714"/>
    <w:multiLevelType w:val="multilevel"/>
    <w:tmpl w:val="E32478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1" w15:restartNumberingAfterBreak="0">
    <w:nsid w:val="44AE102B"/>
    <w:multiLevelType w:val="hybridMultilevel"/>
    <w:tmpl w:val="0CFA3F5A"/>
    <w:lvl w:ilvl="0" w:tplc="879E5FD2">
      <w:start w:val="1"/>
      <w:numFmt w:val="decimal"/>
      <w:pStyle w:val="Heading2"/>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244E8C"/>
    <w:multiLevelType w:val="multilevel"/>
    <w:tmpl w:val="1A22D9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2A1A87"/>
    <w:multiLevelType w:val="multilevel"/>
    <w:tmpl w:val="18DE4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37272BD"/>
    <w:multiLevelType w:val="multilevel"/>
    <w:tmpl w:val="37761B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FDB570C"/>
    <w:multiLevelType w:val="hybridMultilevel"/>
    <w:tmpl w:val="260E2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5"/>
  </w:num>
  <w:num w:numId="4">
    <w:abstractNumId w:val="11"/>
  </w:num>
  <w:num w:numId="5">
    <w:abstractNumId w:val="18"/>
  </w:num>
  <w:num w:numId="6">
    <w:abstractNumId w:val="22"/>
  </w:num>
  <w:num w:numId="7">
    <w:abstractNumId w:val="11"/>
  </w:num>
  <w:num w:numId="8">
    <w:abstractNumId w:val="2"/>
  </w:num>
  <w:num w:numId="9">
    <w:abstractNumId w:val="0"/>
  </w:num>
  <w:num w:numId="10">
    <w:abstractNumId w:val="7"/>
  </w:num>
  <w:num w:numId="11">
    <w:abstractNumId w:val="4"/>
  </w:num>
  <w:num w:numId="12">
    <w:abstractNumId w:val="20"/>
  </w:num>
  <w:num w:numId="13">
    <w:abstractNumId w:val="6"/>
  </w:num>
  <w:num w:numId="14">
    <w:abstractNumId w:val="11"/>
  </w:num>
  <w:num w:numId="15">
    <w:abstractNumId w:val="8"/>
  </w:num>
  <w:num w:numId="16">
    <w:abstractNumId w:val="13"/>
  </w:num>
  <w:num w:numId="17">
    <w:abstractNumId w:val="17"/>
  </w:num>
  <w:num w:numId="18">
    <w:abstractNumId w:val="3"/>
  </w:num>
  <w:num w:numId="19">
    <w:abstractNumId w:val="21"/>
  </w:num>
  <w:num w:numId="20">
    <w:abstractNumId w:val="12"/>
  </w:num>
  <w:num w:numId="21">
    <w:abstractNumId w:val="1"/>
  </w:num>
  <w:num w:numId="22">
    <w:abstractNumId w:val="16"/>
  </w:num>
  <w:num w:numId="23">
    <w:abstractNumId w:val="19"/>
  </w:num>
  <w:num w:numId="24">
    <w:abstractNumId w:val="15"/>
  </w:num>
  <w:num w:numId="25">
    <w:abstractNumId w:val="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37E4"/>
    <w:rsid w:val="00007E16"/>
    <w:rsid w:val="00021F8F"/>
    <w:rsid w:val="0002327E"/>
    <w:rsid w:val="00023682"/>
    <w:rsid w:val="00031BB3"/>
    <w:rsid w:val="00033648"/>
    <w:rsid w:val="000356D3"/>
    <w:rsid w:val="00036B90"/>
    <w:rsid w:val="00037445"/>
    <w:rsid w:val="00055071"/>
    <w:rsid w:val="00060955"/>
    <w:rsid w:val="00061325"/>
    <w:rsid w:val="00087AFC"/>
    <w:rsid w:val="00094D74"/>
    <w:rsid w:val="0009551E"/>
    <w:rsid w:val="00096728"/>
    <w:rsid w:val="000973C9"/>
    <w:rsid w:val="000A6908"/>
    <w:rsid w:val="000B6FE7"/>
    <w:rsid w:val="000C2602"/>
    <w:rsid w:val="000C5278"/>
    <w:rsid w:val="000D26E5"/>
    <w:rsid w:val="000D28C8"/>
    <w:rsid w:val="000D621F"/>
    <w:rsid w:val="000E0F4D"/>
    <w:rsid w:val="000E61B5"/>
    <w:rsid w:val="000F542A"/>
    <w:rsid w:val="0010034A"/>
    <w:rsid w:val="00100645"/>
    <w:rsid w:val="00113C6F"/>
    <w:rsid w:val="00114A08"/>
    <w:rsid w:val="0012086E"/>
    <w:rsid w:val="00141B94"/>
    <w:rsid w:val="00141D1E"/>
    <w:rsid w:val="00142798"/>
    <w:rsid w:val="00174414"/>
    <w:rsid w:val="0018219C"/>
    <w:rsid w:val="00184D8D"/>
    <w:rsid w:val="00195F32"/>
    <w:rsid w:val="001979C2"/>
    <w:rsid w:val="001C13CD"/>
    <w:rsid w:val="001F2477"/>
    <w:rsid w:val="001F3548"/>
    <w:rsid w:val="001F61E2"/>
    <w:rsid w:val="002073B0"/>
    <w:rsid w:val="00207BC7"/>
    <w:rsid w:val="00212132"/>
    <w:rsid w:val="00213904"/>
    <w:rsid w:val="002143BF"/>
    <w:rsid w:val="002179CF"/>
    <w:rsid w:val="00221B7D"/>
    <w:rsid w:val="002237AD"/>
    <w:rsid w:val="00224A7A"/>
    <w:rsid w:val="0023014F"/>
    <w:rsid w:val="00236452"/>
    <w:rsid w:val="00246610"/>
    <w:rsid w:val="00263B4F"/>
    <w:rsid w:val="00265896"/>
    <w:rsid w:val="00270681"/>
    <w:rsid w:val="00271E5B"/>
    <w:rsid w:val="0028126C"/>
    <w:rsid w:val="002A0BBF"/>
    <w:rsid w:val="002A3C1A"/>
    <w:rsid w:val="002A5086"/>
    <w:rsid w:val="002B18DD"/>
    <w:rsid w:val="002C7ACB"/>
    <w:rsid w:val="002D3914"/>
    <w:rsid w:val="002D42ED"/>
    <w:rsid w:val="002E249F"/>
    <w:rsid w:val="002E35B8"/>
    <w:rsid w:val="002E6E41"/>
    <w:rsid w:val="002F2622"/>
    <w:rsid w:val="002F304D"/>
    <w:rsid w:val="00300087"/>
    <w:rsid w:val="003024A6"/>
    <w:rsid w:val="0030431D"/>
    <w:rsid w:val="00305C0B"/>
    <w:rsid w:val="00307760"/>
    <w:rsid w:val="00312145"/>
    <w:rsid w:val="00315466"/>
    <w:rsid w:val="003154C9"/>
    <w:rsid w:val="00317A86"/>
    <w:rsid w:val="00320437"/>
    <w:rsid w:val="00320BD3"/>
    <w:rsid w:val="00321BD4"/>
    <w:rsid w:val="00324E76"/>
    <w:rsid w:val="003354B9"/>
    <w:rsid w:val="00340C6D"/>
    <w:rsid w:val="003444EC"/>
    <w:rsid w:val="0035446D"/>
    <w:rsid w:val="00356611"/>
    <w:rsid w:val="003644F2"/>
    <w:rsid w:val="003672E2"/>
    <w:rsid w:val="00367643"/>
    <w:rsid w:val="00370B94"/>
    <w:rsid w:val="003725CD"/>
    <w:rsid w:val="003841DB"/>
    <w:rsid w:val="00392575"/>
    <w:rsid w:val="00395875"/>
    <w:rsid w:val="003A331A"/>
    <w:rsid w:val="003A5F73"/>
    <w:rsid w:val="003C6C56"/>
    <w:rsid w:val="003C70A6"/>
    <w:rsid w:val="003E233B"/>
    <w:rsid w:val="003F17BA"/>
    <w:rsid w:val="00404A92"/>
    <w:rsid w:val="004132A1"/>
    <w:rsid w:val="004149EF"/>
    <w:rsid w:val="00420CB5"/>
    <w:rsid w:val="00430FEA"/>
    <w:rsid w:val="00443E3D"/>
    <w:rsid w:val="00450AAB"/>
    <w:rsid w:val="0046736B"/>
    <w:rsid w:val="00467433"/>
    <w:rsid w:val="00470978"/>
    <w:rsid w:val="00475BD2"/>
    <w:rsid w:val="00494573"/>
    <w:rsid w:val="00497338"/>
    <w:rsid w:val="004A554D"/>
    <w:rsid w:val="004B5C41"/>
    <w:rsid w:val="004C14A1"/>
    <w:rsid w:val="004C6D97"/>
    <w:rsid w:val="004D0993"/>
    <w:rsid w:val="004D0DB9"/>
    <w:rsid w:val="004D330F"/>
    <w:rsid w:val="004D33F9"/>
    <w:rsid w:val="004D3A42"/>
    <w:rsid w:val="004D43E8"/>
    <w:rsid w:val="004E43F9"/>
    <w:rsid w:val="004F5E38"/>
    <w:rsid w:val="00511BE9"/>
    <w:rsid w:val="005163A9"/>
    <w:rsid w:val="00526332"/>
    <w:rsid w:val="00530A7A"/>
    <w:rsid w:val="00546F77"/>
    <w:rsid w:val="00581ECA"/>
    <w:rsid w:val="00584F63"/>
    <w:rsid w:val="0058505F"/>
    <w:rsid w:val="00587881"/>
    <w:rsid w:val="0059325B"/>
    <w:rsid w:val="005B0968"/>
    <w:rsid w:val="005B2623"/>
    <w:rsid w:val="005C4DCF"/>
    <w:rsid w:val="005C4F45"/>
    <w:rsid w:val="005D27A6"/>
    <w:rsid w:val="005D292F"/>
    <w:rsid w:val="005E1759"/>
    <w:rsid w:val="005F35AC"/>
    <w:rsid w:val="00607EFB"/>
    <w:rsid w:val="00612705"/>
    <w:rsid w:val="00614A34"/>
    <w:rsid w:val="006168AA"/>
    <w:rsid w:val="00620BBC"/>
    <w:rsid w:val="00622CEC"/>
    <w:rsid w:val="00627041"/>
    <w:rsid w:val="006329D4"/>
    <w:rsid w:val="006359AF"/>
    <w:rsid w:val="00652D1A"/>
    <w:rsid w:val="00652D51"/>
    <w:rsid w:val="00656926"/>
    <w:rsid w:val="0066044E"/>
    <w:rsid w:val="00685BA2"/>
    <w:rsid w:val="006953E2"/>
    <w:rsid w:val="006975D1"/>
    <w:rsid w:val="006A2E31"/>
    <w:rsid w:val="006A2E5A"/>
    <w:rsid w:val="006A4842"/>
    <w:rsid w:val="006B5122"/>
    <w:rsid w:val="006B6CD5"/>
    <w:rsid w:val="006B7575"/>
    <w:rsid w:val="006C27E4"/>
    <w:rsid w:val="006C4023"/>
    <w:rsid w:val="006D2ACA"/>
    <w:rsid w:val="006D69F6"/>
    <w:rsid w:val="006E3A1F"/>
    <w:rsid w:val="006F0360"/>
    <w:rsid w:val="006F22E4"/>
    <w:rsid w:val="00702A62"/>
    <w:rsid w:val="0070524E"/>
    <w:rsid w:val="00712B5B"/>
    <w:rsid w:val="00736C8A"/>
    <w:rsid w:val="00744A3F"/>
    <w:rsid w:val="00760FE2"/>
    <w:rsid w:val="007647C3"/>
    <w:rsid w:val="007711BD"/>
    <w:rsid w:val="00774A68"/>
    <w:rsid w:val="007769E4"/>
    <w:rsid w:val="00782C81"/>
    <w:rsid w:val="00784BE3"/>
    <w:rsid w:val="00791EA9"/>
    <w:rsid w:val="00793FBD"/>
    <w:rsid w:val="007A0F9A"/>
    <w:rsid w:val="007B63AF"/>
    <w:rsid w:val="007D4F29"/>
    <w:rsid w:val="007E01E3"/>
    <w:rsid w:val="00801565"/>
    <w:rsid w:val="008111A6"/>
    <w:rsid w:val="00811570"/>
    <w:rsid w:val="008135F8"/>
    <w:rsid w:val="00814811"/>
    <w:rsid w:val="00815EAD"/>
    <w:rsid w:val="00817DBE"/>
    <w:rsid w:val="00820AB3"/>
    <w:rsid w:val="00825C05"/>
    <w:rsid w:val="008306B3"/>
    <w:rsid w:val="00831A3B"/>
    <w:rsid w:val="0083516F"/>
    <w:rsid w:val="00837672"/>
    <w:rsid w:val="0084792F"/>
    <w:rsid w:val="00850508"/>
    <w:rsid w:val="0085507C"/>
    <w:rsid w:val="00857448"/>
    <w:rsid w:val="00873D40"/>
    <w:rsid w:val="008815D4"/>
    <w:rsid w:val="00892086"/>
    <w:rsid w:val="0089725D"/>
    <w:rsid w:val="00897828"/>
    <w:rsid w:val="008A3BD9"/>
    <w:rsid w:val="008B7396"/>
    <w:rsid w:val="008C17F4"/>
    <w:rsid w:val="008C4A6F"/>
    <w:rsid w:val="008C5EAF"/>
    <w:rsid w:val="008D6945"/>
    <w:rsid w:val="008E2C3A"/>
    <w:rsid w:val="008F1F9E"/>
    <w:rsid w:val="008F24C6"/>
    <w:rsid w:val="008F3F5B"/>
    <w:rsid w:val="008F4D02"/>
    <w:rsid w:val="008F6598"/>
    <w:rsid w:val="00912268"/>
    <w:rsid w:val="00916333"/>
    <w:rsid w:val="00921FE2"/>
    <w:rsid w:val="009336CE"/>
    <w:rsid w:val="0093583F"/>
    <w:rsid w:val="00953483"/>
    <w:rsid w:val="0095432D"/>
    <w:rsid w:val="0096489C"/>
    <w:rsid w:val="009677FC"/>
    <w:rsid w:val="00974798"/>
    <w:rsid w:val="0097570B"/>
    <w:rsid w:val="00983374"/>
    <w:rsid w:val="009872BB"/>
    <w:rsid w:val="00997EF2"/>
    <w:rsid w:val="009A0ACB"/>
    <w:rsid w:val="009A12B0"/>
    <w:rsid w:val="009A2114"/>
    <w:rsid w:val="009A709F"/>
    <w:rsid w:val="009B6033"/>
    <w:rsid w:val="009B6584"/>
    <w:rsid w:val="009C31AC"/>
    <w:rsid w:val="009D2E2E"/>
    <w:rsid w:val="009D495B"/>
    <w:rsid w:val="009D69B1"/>
    <w:rsid w:val="009F255A"/>
    <w:rsid w:val="00A01991"/>
    <w:rsid w:val="00A247D3"/>
    <w:rsid w:val="00A40B2F"/>
    <w:rsid w:val="00A4463B"/>
    <w:rsid w:val="00A52C70"/>
    <w:rsid w:val="00A61152"/>
    <w:rsid w:val="00A65E89"/>
    <w:rsid w:val="00A71433"/>
    <w:rsid w:val="00A77CE3"/>
    <w:rsid w:val="00A85476"/>
    <w:rsid w:val="00A92F9A"/>
    <w:rsid w:val="00AA4169"/>
    <w:rsid w:val="00AA642C"/>
    <w:rsid w:val="00AB0B48"/>
    <w:rsid w:val="00AB3EEA"/>
    <w:rsid w:val="00AB727C"/>
    <w:rsid w:val="00AC1455"/>
    <w:rsid w:val="00AC296E"/>
    <w:rsid w:val="00AC7ADD"/>
    <w:rsid w:val="00AD5BD4"/>
    <w:rsid w:val="00AD73DE"/>
    <w:rsid w:val="00AE0FC2"/>
    <w:rsid w:val="00AE5317"/>
    <w:rsid w:val="00AF4610"/>
    <w:rsid w:val="00AF5918"/>
    <w:rsid w:val="00B0575C"/>
    <w:rsid w:val="00B05D17"/>
    <w:rsid w:val="00B103A3"/>
    <w:rsid w:val="00B223EF"/>
    <w:rsid w:val="00B259DB"/>
    <w:rsid w:val="00B31F19"/>
    <w:rsid w:val="00B44382"/>
    <w:rsid w:val="00B45A2F"/>
    <w:rsid w:val="00B50610"/>
    <w:rsid w:val="00B52FA7"/>
    <w:rsid w:val="00B56BC8"/>
    <w:rsid w:val="00B61D54"/>
    <w:rsid w:val="00BA21B9"/>
    <w:rsid w:val="00BA74D6"/>
    <w:rsid w:val="00BA74F0"/>
    <w:rsid w:val="00BA780E"/>
    <w:rsid w:val="00BB18B5"/>
    <w:rsid w:val="00BB3530"/>
    <w:rsid w:val="00BB38E3"/>
    <w:rsid w:val="00BB4C47"/>
    <w:rsid w:val="00BC1A49"/>
    <w:rsid w:val="00BD0610"/>
    <w:rsid w:val="00BD2AA5"/>
    <w:rsid w:val="00BE4B34"/>
    <w:rsid w:val="00BE730F"/>
    <w:rsid w:val="00BF0BF0"/>
    <w:rsid w:val="00C0055F"/>
    <w:rsid w:val="00C012FC"/>
    <w:rsid w:val="00C20735"/>
    <w:rsid w:val="00C376BB"/>
    <w:rsid w:val="00C41D9E"/>
    <w:rsid w:val="00C52C0E"/>
    <w:rsid w:val="00C71ACB"/>
    <w:rsid w:val="00C72A29"/>
    <w:rsid w:val="00C743BA"/>
    <w:rsid w:val="00C7445D"/>
    <w:rsid w:val="00C749F6"/>
    <w:rsid w:val="00C76078"/>
    <w:rsid w:val="00C8098A"/>
    <w:rsid w:val="00C917A1"/>
    <w:rsid w:val="00CA4527"/>
    <w:rsid w:val="00CA622D"/>
    <w:rsid w:val="00CB1070"/>
    <w:rsid w:val="00CB77DE"/>
    <w:rsid w:val="00CC138B"/>
    <w:rsid w:val="00CC33DD"/>
    <w:rsid w:val="00CE2D8E"/>
    <w:rsid w:val="00D04011"/>
    <w:rsid w:val="00D1184B"/>
    <w:rsid w:val="00D125BD"/>
    <w:rsid w:val="00D15808"/>
    <w:rsid w:val="00D2595D"/>
    <w:rsid w:val="00D27339"/>
    <w:rsid w:val="00D4404A"/>
    <w:rsid w:val="00D644EE"/>
    <w:rsid w:val="00D73038"/>
    <w:rsid w:val="00D76BC6"/>
    <w:rsid w:val="00D77C91"/>
    <w:rsid w:val="00D81C1C"/>
    <w:rsid w:val="00D83A96"/>
    <w:rsid w:val="00D96F6A"/>
    <w:rsid w:val="00DA7946"/>
    <w:rsid w:val="00DB0354"/>
    <w:rsid w:val="00DB6BB2"/>
    <w:rsid w:val="00DB6FF9"/>
    <w:rsid w:val="00DC555A"/>
    <w:rsid w:val="00DD1B74"/>
    <w:rsid w:val="00DD3D8E"/>
    <w:rsid w:val="00DE0E12"/>
    <w:rsid w:val="00DE4D69"/>
    <w:rsid w:val="00DE585E"/>
    <w:rsid w:val="00DE5B62"/>
    <w:rsid w:val="00DF7A28"/>
    <w:rsid w:val="00E12D74"/>
    <w:rsid w:val="00E267CB"/>
    <w:rsid w:val="00E30E93"/>
    <w:rsid w:val="00E3277B"/>
    <w:rsid w:val="00E333BF"/>
    <w:rsid w:val="00E33B52"/>
    <w:rsid w:val="00E505E6"/>
    <w:rsid w:val="00E50F88"/>
    <w:rsid w:val="00E5265A"/>
    <w:rsid w:val="00E55D64"/>
    <w:rsid w:val="00E61493"/>
    <w:rsid w:val="00E63017"/>
    <w:rsid w:val="00E64D62"/>
    <w:rsid w:val="00E7166A"/>
    <w:rsid w:val="00E77305"/>
    <w:rsid w:val="00EB4244"/>
    <w:rsid w:val="00EB51DC"/>
    <w:rsid w:val="00EC0310"/>
    <w:rsid w:val="00ED0519"/>
    <w:rsid w:val="00ED1E45"/>
    <w:rsid w:val="00EF03F9"/>
    <w:rsid w:val="00F11026"/>
    <w:rsid w:val="00F11113"/>
    <w:rsid w:val="00F14CAB"/>
    <w:rsid w:val="00F30629"/>
    <w:rsid w:val="00F3283C"/>
    <w:rsid w:val="00F33057"/>
    <w:rsid w:val="00F33147"/>
    <w:rsid w:val="00F57698"/>
    <w:rsid w:val="00F638B5"/>
    <w:rsid w:val="00F727E2"/>
    <w:rsid w:val="00F77235"/>
    <w:rsid w:val="00F878F0"/>
    <w:rsid w:val="00F9044D"/>
    <w:rsid w:val="00F91178"/>
    <w:rsid w:val="00FA3D39"/>
    <w:rsid w:val="00FB6BCB"/>
    <w:rsid w:val="00FC0524"/>
    <w:rsid w:val="00FD017A"/>
    <w:rsid w:val="00FF162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025732A2-39D2-4AF5-9331-D09F936D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numPr>
        <w:numId w:val="4"/>
      </w:numPr>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38635">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package" Target="embeddings/Microsoft_Excel_Worksheet.xlsx"/><Relationship Id="rId25" Type="http://schemas.openxmlformats.org/officeDocument/2006/relationships/image" Target="media/image13.png"/><Relationship Id="rId33" Type="http://schemas.openxmlformats.org/officeDocument/2006/relationships/package" Target="embeddings/Microsoft_Excel_Worksheet1.xlsx"/><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yperlink" Target="http://www.version1.com"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version1.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22.jp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http://schemas.microsoft.com/sharepoint/v3"/>
    <ds:schemaRef ds:uri="1d1b9505-74b1-4ca0-bf6a-635e666f3850"/>
    <ds:schemaRef ds:uri="08fd0293-7669-4368-8dee-85cd77526a48"/>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3C7A0E97-799E-4DFE-AC25-6730FEB82402}"/>
</file>

<file path=docProps/app.xml><?xml version="1.0" encoding="utf-8"?>
<Properties xmlns="http://schemas.openxmlformats.org/officeDocument/2006/extended-properties" xmlns:vt="http://schemas.openxmlformats.org/officeDocument/2006/docPropsVTypes">
  <Template>Report Template</Template>
  <TotalTime>2350</TotalTime>
  <Pages>16</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CV.065 SCM Supplier Data Reconciliation</vt:lpstr>
    </vt:vector>
  </TitlesOfParts>
  <Company>Version 1</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SCM Supplier Data Reconciliation</dc:title>
  <dc:creator>Harry Kochhar</dc:creator>
  <cp:lastModifiedBy>Anthony Woods</cp:lastModifiedBy>
  <cp:revision>92</cp:revision>
  <dcterms:created xsi:type="dcterms:W3CDTF">2021-02-16T14:10:00Z</dcterms:created>
  <dcterms:modified xsi:type="dcterms:W3CDTF">2021-05-06T07:22:00Z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